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20F03" w:rsidP="00845C6E" w:rsidRDefault="00A20F03" w14:paraId="3211DE20" w14:textId="77777777">
      <w:pPr>
        <w:rPr>
          <w:rFonts w:eastAsia="Sansation"/>
          <w:szCs w:val="20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3464AD82" wp14:editId="15612A2C">
            <wp:simplePos x="0" y="0"/>
            <wp:positionH relativeFrom="column">
              <wp:posOffset>-76835</wp:posOffset>
            </wp:positionH>
            <wp:positionV relativeFrom="page">
              <wp:posOffset>642620</wp:posOffset>
            </wp:positionV>
            <wp:extent cx="1628775" cy="1096645"/>
            <wp:effectExtent l="0" t="0" r="0" b="0"/>
            <wp:wrapNone/>
            <wp:docPr id="19" name="Afbeelding 1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fbeelding 19" descr="Logo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7752">
        <w:rPr>
          <w:b/>
          <w:bCs/>
          <w:noProof/>
          <w:sz w:val="88"/>
          <w:szCs w:val="88"/>
        </w:rPr>
        <w:drawing>
          <wp:anchor distT="0" distB="0" distL="114300" distR="114300" simplePos="0" relativeHeight="251658240" behindDoc="1" locked="0" layoutInCell="1" allowOverlap="1" wp14:anchorId="4B9B9A92" wp14:editId="2B85C2E9">
            <wp:simplePos x="0" y="0"/>
            <wp:positionH relativeFrom="column">
              <wp:posOffset>3940175</wp:posOffset>
            </wp:positionH>
            <wp:positionV relativeFrom="page">
              <wp:posOffset>814705</wp:posOffset>
            </wp:positionV>
            <wp:extent cx="1879600" cy="1549400"/>
            <wp:effectExtent l="0" t="0" r="0" b="0"/>
            <wp:wrapNone/>
            <wp:docPr id="10" name="Afbeelding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fbeelding 10" descr="Ic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0F03" w:rsidP="00845C6E" w:rsidRDefault="00A20F03" w14:paraId="728343E5" w14:textId="77777777"/>
    <w:p w:rsidR="00A20F03" w:rsidP="00845C6E" w:rsidRDefault="00A20F03" w14:paraId="30D092F7" w14:textId="77777777"/>
    <w:p w:rsidR="00A20F03" w:rsidP="00845C6E" w:rsidRDefault="00A20F03" w14:paraId="4CA2E16D" w14:textId="77777777"/>
    <w:p w:rsidR="00A20F03" w:rsidP="00845C6E" w:rsidRDefault="00A20F03" w14:paraId="1FAEE851" w14:textId="77777777"/>
    <w:p w:rsidR="00A20F03" w:rsidP="00845C6E" w:rsidRDefault="00A20F03" w14:paraId="14133D7A" w14:textId="77777777"/>
    <w:p w:rsidR="00A20F03" w:rsidP="00845C6E" w:rsidRDefault="00A20F03" w14:paraId="412A20D3" w14:textId="77777777"/>
    <w:p w:rsidR="00A20F03" w:rsidP="00845C6E" w:rsidRDefault="00A20F03" w14:paraId="083A1EA4" w14:textId="77777777"/>
    <w:p w:rsidR="00A20F03" w:rsidP="00845C6E" w:rsidRDefault="00A20F03" w14:paraId="38B620D7" w14:textId="77777777"/>
    <w:p w:rsidR="00A20F03" w:rsidP="00845C6E" w:rsidRDefault="00A20F03" w14:paraId="3E16B8D7" w14:textId="77777777"/>
    <w:p w:rsidR="00A20F03" w:rsidP="00845C6E" w:rsidRDefault="00A20F03" w14:paraId="08BDD6B1" w14:textId="77777777"/>
    <w:p w:rsidR="00A20F03" w:rsidP="00845C6E" w:rsidRDefault="00A20F03" w14:paraId="75E1FBD2" w14:textId="77777777"/>
    <w:p w:rsidR="00A20F03" w:rsidP="00845C6E" w:rsidRDefault="00A20F03" w14:paraId="798697FA" w14:textId="77777777"/>
    <w:p w:rsidR="00A20F03" w:rsidP="00845C6E" w:rsidRDefault="00A20F03" w14:paraId="3B815937" w14:textId="77777777"/>
    <w:p w:rsidR="00A20F03" w:rsidP="00845C6E" w:rsidRDefault="00A20F03" w14:paraId="6C487582" w14:textId="77777777"/>
    <w:p w:rsidR="00A20F03" w:rsidP="00845C6E" w:rsidRDefault="00A20F03" w14:paraId="32D0F6F6" w14:textId="77777777"/>
    <w:p w:rsidRPr="00A2570F" w:rsidR="00A20F03" w:rsidP="00A2570F" w:rsidRDefault="00A2570F" w14:paraId="104B82F8" w14:textId="091E5B44">
      <w:pPr>
        <w:pStyle w:val="NoSpacing"/>
        <w:rPr>
          <w:b/>
          <w:bCs/>
          <w:sz w:val="72"/>
          <w:szCs w:val="480"/>
          <w:lang w:val="en-US"/>
        </w:rPr>
      </w:pPr>
      <w:r w:rsidRPr="00A2570F">
        <w:rPr>
          <w:b/>
          <w:bCs/>
          <w:sz w:val="72"/>
          <w:szCs w:val="144"/>
          <w:lang w:val="en-US"/>
        </w:rPr>
        <w:t>FAQ Training agreement</w:t>
      </w:r>
      <w:r w:rsidRPr="00A2570F" w:rsidR="000D41B9">
        <w:rPr>
          <w:b/>
          <w:bCs/>
          <w:sz w:val="72"/>
          <w:szCs w:val="144"/>
          <w:lang w:val="en-US"/>
        </w:rPr>
        <w:t xml:space="preserve"> </w:t>
      </w:r>
    </w:p>
    <w:p w:rsidRPr="00A2570F" w:rsidR="000D41B9" w:rsidP="00845C6E" w:rsidRDefault="000D41B9" w14:paraId="7E4E9DAC" w14:textId="77777777">
      <w:pPr>
        <w:rPr>
          <w:lang w:val="en-US"/>
        </w:rPr>
      </w:pPr>
    </w:p>
    <w:p w:rsidRPr="00A2570F" w:rsidR="000D41B9" w:rsidP="00845C6E" w:rsidRDefault="000D41B9" w14:paraId="1A64880B" w14:textId="77777777">
      <w:pPr>
        <w:rPr>
          <w:lang w:val="en-US"/>
        </w:rPr>
      </w:pPr>
    </w:p>
    <w:p w:rsidRPr="00A2570F" w:rsidR="00A20F03" w:rsidP="00845C6E" w:rsidRDefault="00A20F03" w14:paraId="69FDDCF8" w14:textId="77777777">
      <w:pPr>
        <w:rPr>
          <w:b/>
          <w:bCs/>
          <w:sz w:val="96"/>
          <w:szCs w:val="96"/>
          <w:lang w:val="en-US"/>
        </w:rPr>
      </w:pPr>
    </w:p>
    <w:p w:rsidRPr="00A2570F" w:rsidR="00A20F03" w:rsidP="00845C6E" w:rsidRDefault="00A20F03" w14:paraId="4B130968" w14:textId="77777777">
      <w:pPr>
        <w:rPr>
          <w:b/>
          <w:bCs/>
          <w:sz w:val="96"/>
          <w:szCs w:val="96"/>
          <w:lang w:val="en-US"/>
        </w:rPr>
      </w:pPr>
    </w:p>
    <w:p w:rsidRPr="00A2570F" w:rsidR="00A20F03" w:rsidP="00845C6E" w:rsidRDefault="00A20F03" w14:paraId="345CC987" w14:textId="77777777">
      <w:pPr>
        <w:rPr>
          <w:b/>
          <w:bCs/>
          <w:sz w:val="96"/>
          <w:szCs w:val="96"/>
          <w:lang w:val="en-US"/>
        </w:rPr>
      </w:pPr>
    </w:p>
    <w:p w:rsidRPr="00A2570F" w:rsidR="00A20F03" w:rsidP="00845C6E" w:rsidRDefault="00A20F03" w14:paraId="66AC0559" w14:textId="77777777">
      <w:pPr>
        <w:rPr>
          <w:b/>
          <w:bCs/>
          <w:sz w:val="96"/>
          <w:szCs w:val="96"/>
          <w:lang w:val="en-US"/>
        </w:rPr>
      </w:pPr>
    </w:p>
    <w:p w:rsidRPr="00A2570F" w:rsidR="00A20F03" w:rsidP="00845C6E" w:rsidRDefault="00A20F03" w14:paraId="70562835" w14:textId="77777777">
      <w:pPr>
        <w:rPr>
          <w:lang w:val="en-US"/>
        </w:rPr>
      </w:pPr>
    </w:p>
    <w:p w:rsidRPr="00A2570F" w:rsidR="00A20F03" w:rsidP="00845C6E" w:rsidRDefault="00A20F03" w14:paraId="34516347" w14:textId="77777777">
      <w:pPr>
        <w:rPr>
          <w:lang w:val="en-US"/>
        </w:rPr>
      </w:pPr>
    </w:p>
    <w:p w:rsidRPr="00A2570F" w:rsidR="00A20F03" w:rsidP="00845C6E" w:rsidRDefault="00A20F03" w14:paraId="315A7588" w14:textId="77777777">
      <w:pPr>
        <w:rPr>
          <w:lang w:val="en-US"/>
        </w:rPr>
      </w:pPr>
    </w:p>
    <w:p w:rsidRPr="00A2570F" w:rsidR="00A20F03" w:rsidP="00845C6E" w:rsidRDefault="00A20F03" w14:paraId="765BBAF8" w14:textId="77777777">
      <w:pPr>
        <w:rPr>
          <w:lang w:val="en-US"/>
        </w:rPr>
      </w:pPr>
    </w:p>
    <w:p w:rsidRPr="00A2570F" w:rsidR="00845C6E" w:rsidRDefault="00845C6E" w14:paraId="6AE10419" w14:textId="77777777">
      <w:pPr>
        <w:spacing w:after="0" w:line="240" w:lineRule="auto"/>
        <w:rPr>
          <w:lang w:val="en-US"/>
        </w:rPr>
      </w:pPr>
      <w:r w:rsidRPr="00A2570F">
        <w:rPr>
          <w:lang w:val="en-US"/>
        </w:rPr>
        <w:br w:type="page"/>
      </w:r>
    </w:p>
    <w:p w:rsidRPr="00A2570F" w:rsidR="002B643F" w:rsidP="00845C6E" w:rsidRDefault="00A20F03" w14:paraId="47960562" w14:textId="209700FB">
      <w:pPr>
        <w:rPr>
          <w:b/>
          <w:bCs/>
          <w:sz w:val="22"/>
          <w:szCs w:val="28"/>
          <w:lang w:val="en-US"/>
        </w:rPr>
      </w:pPr>
      <w:r w:rsidRPr="00272422">
        <w:rPr>
          <w:b/>
          <w:bCs/>
          <w:noProof/>
          <w:sz w:val="96"/>
          <w:szCs w:val="96"/>
        </w:rPr>
        <w:drawing>
          <wp:anchor distT="0" distB="0" distL="114300" distR="114300" simplePos="0" relativeHeight="251658242" behindDoc="1" locked="0" layoutInCell="1" allowOverlap="1" wp14:anchorId="45931F63" wp14:editId="38280264">
            <wp:simplePos x="0" y="0"/>
            <wp:positionH relativeFrom="column">
              <wp:posOffset>-1245870</wp:posOffset>
            </wp:positionH>
            <wp:positionV relativeFrom="page">
              <wp:posOffset>9206865</wp:posOffset>
            </wp:positionV>
            <wp:extent cx="2132330" cy="1757680"/>
            <wp:effectExtent l="0" t="0" r="1270" b="0"/>
            <wp:wrapNone/>
            <wp:docPr id="20" name="Afbeelding 2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fbeelding 20" descr="Ic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13233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570F" w:rsidR="00A2570F">
        <w:rPr>
          <w:b/>
          <w:bCs/>
          <w:sz w:val="22"/>
          <w:szCs w:val="28"/>
          <w:lang w:val="en-US"/>
        </w:rPr>
        <w:t>FAQ</w:t>
      </w:r>
      <w:r w:rsidRPr="00A2570F" w:rsidR="000974C0">
        <w:rPr>
          <w:b/>
          <w:bCs/>
          <w:sz w:val="22"/>
          <w:szCs w:val="28"/>
          <w:lang w:val="en-US"/>
        </w:rPr>
        <w:t xml:space="preserve"> </w:t>
      </w:r>
      <w:r w:rsidRPr="00A2570F" w:rsidR="00A2570F">
        <w:rPr>
          <w:b/>
          <w:bCs/>
          <w:sz w:val="22"/>
          <w:szCs w:val="28"/>
          <w:lang w:val="en-US"/>
        </w:rPr>
        <w:t>Tr</w:t>
      </w:r>
      <w:r w:rsidR="00A2570F">
        <w:rPr>
          <w:b/>
          <w:bCs/>
          <w:sz w:val="22"/>
          <w:szCs w:val="28"/>
          <w:lang w:val="en-US"/>
        </w:rPr>
        <w:t>aining</w:t>
      </w:r>
      <w:r w:rsidR="000E4C0C">
        <w:rPr>
          <w:b/>
          <w:bCs/>
          <w:sz w:val="22"/>
          <w:szCs w:val="28"/>
          <w:lang w:val="en-US"/>
        </w:rPr>
        <w:t xml:space="preserve"> agreement</w:t>
      </w:r>
    </w:p>
    <w:p w:rsidRPr="002679C3" w:rsidR="000974C0" w:rsidP="00845C6E" w:rsidRDefault="00540A73" w14:paraId="3D602447" w14:textId="3F066F08">
      <w:pPr>
        <w:rPr>
          <w:lang w:val="en-US"/>
        </w:rPr>
      </w:pPr>
      <w:r w:rsidRPr="7E3DA4D0" w:rsidR="00540A73">
        <w:rPr>
          <w:rStyle w:val="normaltextrun"/>
          <w:shd w:val="clear" w:color="auto" w:fill="FFFFFF"/>
          <w:lang w:val="en-US"/>
        </w:rPr>
        <w:t xml:space="preserve">Do </w:t>
      </w:r>
      <w:r w:rsidRPr="7E3DA4D0" w:rsidR="002021F5">
        <w:rPr>
          <w:rStyle w:val="normaltextrun"/>
          <w:shd w:val="clear" w:color="auto" w:fill="FFFFFF"/>
          <w:lang w:val="en-US"/>
        </w:rPr>
        <w:t xml:space="preserve">you plan to </w:t>
      </w:r>
      <w:r w:rsidRPr="7E3DA4D0" w:rsidR="00540A73">
        <w:rPr>
          <w:rStyle w:val="normaltextrun"/>
          <w:shd w:val="clear" w:color="auto" w:fill="FFFFFF"/>
          <w:lang w:val="en-US"/>
        </w:rPr>
        <w:t>participate</w:t>
      </w:r>
      <w:r w:rsidRPr="7E3DA4D0" w:rsidR="00540A73">
        <w:rPr>
          <w:rStyle w:val="normaltextrun"/>
          <w:shd w:val="clear" w:color="auto" w:fill="FFFFFF"/>
          <w:lang w:val="en-US"/>
        </w:rPr>
        <w:t xml:space="preserve"> in a training?</w:t>
      </w:r>
      <w:r w:rsidRPr="7E3DA4D0" w:rsidR="00F03650">
        <w:rPr>
          <w:rStyle w:val="normaltextrun"/>
          <w:shd w:val="clear" w:color="auto" w:fill="FFFFFF"/>
          <w:lang w:val="en-US"/>
        </w:rPr>
        <w:t xml:space="preserve"> </w:t>
      </w:r>
      <w:r w:rsidRPr="7E3DA4D0" w:rsidR="007449B3">
        <w:rPr>
          <w:rStyle w:val="normaltextrun"/>
          <w:shd w:val="clear" w:color="auto" w:fill="FFFFFF"/>
          <w:lang w:val="en-US"/>
        </w:rPr>
        <w:t xml:space="preserve">Each year Digital Power will </w:t>
      </w:r>
      <w:r w:rsidRPr="7E3DA4D0" w:rsidR="00941E10">
        <w:rPr>
          <w:rStyle w:val="normaltextrun"/>
          <w:shd w:val="clear" w:color="auto" w:fill="FFFFFF"/>
          <w:lang w:val="en-US"/>
        </w:rPr>
        <w:t xml:space="preserve">write off </w:t>
      </w:r>
      <w:r w:rsidRPr="7E3DA4D0" w:rsidR="00353811">
        <w:rPr>
          <w:rStyle w:val="normaltextrun"/>
          <w:shd w:val="clear" w:color="auto" w:fill="FFFFFF"/>
          <w:lang w:val="en-US"/>
        </w:rPr>
        <w:t xml:space="preserve">€2.</w:t>
      </w:r>
      <w:r w:rsidRPr="7E3DA4D0" w:rsidR="11B7D9FF">
        <w:rPr>
          <w:rStyle w:val="normaltextrun"/>
          <w:shd w:val="clear" w:color="auto" w:fill="FFFFFF"/>
          <w:lang w:val="en-US"/>
        </w:rPr>
        <w:t xml:space="preserve">75</w:t>
      </w:r>
      <w:r w:rsidRPr="7E3DA4D0" w:rsidR="00353811">
        <w:rPr>
          <w:rStyle w:val="normaltextrun"/>
          <w:shd w:val="clear" w:color="auto" w:fill="FFFFFF"/>
          <w:lang w:val="en-US"/>
        </w:rPr>
        <w:t xml:space="preserve">0 </w:t>
      </w:r>
      <w:r w:rsidRPr="7E3DA4D0" w:rsidR="00941E10">
        <w:rPr>
          <w:rStyle w:val="normaltextrun"/>
          <w:shd w:val="clear" w:color="auto" w:fill="FFFFFF"/>
          <w:lang w:val="en-US"/>
        </w:rPr>
        <w:t xml:space="preserve">of the total expenses of your </w:t>
      </w:r>
      <w:r w:rsidRPr="7E3DA4D0" w:rsidR="004F24A2">
        <w:rPr>
          <w:rStyle w:val="normaltextrun"/>
          <w:shd w:val="clear" w:color="auto" w:fill="FFFFFF"/>
          <w:lang w:val="en-US"/>
        </w:rPr>
        <w:t xml:space="preserve">training </w:t>
      </w:r>
      <w:r w:rsidRPr="7E3DA4D0" w:rsidR="00A148CA">
        <w:rPr>
          <w:rStyle w:val="normaltextrun"/>
          <w:shd w:val="clear" w:color="auto" w:fill="FFFFFF"/>
          <w:lang w:val="en-US"/>
        </w:rPr>
        <w:t>agreed up</w:t>
      </w:r>
      <w:r w:rsidRPr="7E3DA4D0" w:rsidR="00A148CA">
        <w:rPr>
          <w:rStyle w:val="normaltextrun"/>
          <w:shd w:val="clear" w:color="auto" w:fill="FFFFFF"/>
          <w:lang w:val="en-US"/>
        </w:rPr>
        <w:t xml:space="preserve">on in our Training agreement. </w:t>
      </w:r>
      <w:r w:rsidRPr="7E3DA4D0" w:rsidR="00A148CA">
        <w:rPr>
          <w:rStyle w:val="normaltextrun"/>
          <w:shd w:val="clear" w:color="auto" w:fill="FFFFFF"/>
          <w:lang w:val="en-US"/>
        </w:rPr>
        <w:t xml:space="preserve">This will start </w:t>
      </w:r>
      <w:r w:rsidRPr="7E3DA4D0" w:rsidR="00814029">
        <w:rPr>
          <w:rStyle w:val="normaltextrun"/>
          <w:shd w:val="clear" w:color="auto" w:fill="FFFFFF"/>
          <w:lang w:val="en-US"/>
        </w:rPr>
        <w:t xml:space="preserve">from the moment </w:t>
      </w:r>
      <w:r w:rsidRPr="7E3DA4D0" w:rsidR="009C40A9">
        <w:rPr>
          <w:rStyle w:val="normaltextrun"/>
          <w:shd w:val="clear" w:color="auto" w:fill="FFFFFF"/>
          <w:lang w:val="en-US"/>
        </w:rPr>
        <w:t xml:space="preserve">you start your training. And to further explain this, you will find some </w:t>
      </w:r>
      <w:r w:rsidRPr="7E3DA4D0" w:rsidR="009C40A9">
        <w:rPr>
          <w:rStyle w:val="normaltextrun"/>
          <w:shd w:val="clear" w:color="auto" w:fill="FFFFFF"/>
          <w:lang w:val="en-US"/>
        </w:rPr>
        <w:t>examples below</w:t>
      </w:r>
      <w:r w:rsidRPr="7E3DA4D0" w:rsidR="002E3297">
        <w:rPr>
          <w:rStyle w:val="normaltextrun"/>
          <w:shd w:val="clear" w:color="auto" w:fill="FFFFFF"/>
          <w:lang w:val="en-US"/>
        </w:rPr>
        <w:t xml:space="preserve">. </w:t>
      </w:r>
      <w:r w:rsidRPr="7E3DA4D0" w:rsidR="5B326434">
        <w:rPr>
          <w:rStyle w:val="normaltextrun"/>
          <w:shd w:val="clear" w:color="auto" w:fill="FFFFFF"/>
          <w:lang w:val="en-US"/>
        </w:rPr>
        <w:t>If your specific situation is</w:t>
      </w:r>
      <w:r w:rsidRPr="7E3DA4D0" w:rsidR="002E3297">
        <w:rPr>
          <w:rStyle w:val="normaltextrun"/>
          <w:shd w:val="clear" w:color="auto" w:fill="FFFFFF"/>
          <w:lang w:val="en-US"/>
        </w:rPr>
        <w:t xml:space="preserve"> not in these examples, please c</w:t>
      </w:r>
      <w:r w:rsidRPr="7E3DA4D0" w:rsidR="002E3297">
        <w:rPr>
          <w:rStyle w:val="normaltextrun"/>
          <w:shd w:val="clear" w:color="auto" w:fill="FFFFFF"/>
          <w:lang w:val="en-US"/>
        </w:rPr>
        <w:t>ontact the development manager</w:t>
      </w:r>
      <w:r w:rsidRPr="7E3DA4D0" w:rsidR="000244B1">
        <w:rPr>
          <w:rStyle w:val="normaltextrun"/>
          <w:shd w:val="clear" w:color="auto" w:fill="FFFFFF"/>
          <w:lang w:val="en-US"/>
        </w:rPr>
        <w:t xml:space="preserve">, who will gladly explain your specific situation. </w:t>
      </w:r>
    </w:p>
    <w:p w:rsidRPr="00852ACB" w:rsidR="00D7299C" w:rsidP="7F717E98" w:rsidRDefault="00CF6137" w14:paraId="48B1DA9B" w14:textId="7FC61E4E">
      <w:pPr>
        <w:rPr>
          <w:rStyle w:val="normaltextrun"/>
          <w:shd w:val="clear" w:color="auto" w:fill="FFFFFF"/>
          <w:lang w:val="en-US"/>
        </w:rPr>
      </w:pPr>
      <w:r w:rsidRPr="7F717E98" w:rsidR="00CF6137">
        <w:rPr>
          <w:rStyle w:val="normaltextrun"/>
          <w:shd w:val="clear" w:color="auto" w:fill="FFFFFF"/>
          <w:lang w:val="en-US"/>
        </w:rPr>
        <w:t xml:space="preserve">In the </w:t>
      </w:r>
      <w:r w:rsidRPr="7F717E98" w:rsidR="00A71FBF">
        <w:rPr>
          <w:rStyle w:val="normaltextrun"/>
          <w:shd w:val="clear" w:color="auto" w:fill="FFFFFF"/>
          <w:lang w:val="en-US"/>
        </w:rPr>
        <w:t xml:space="preserve">examples </w:t>
      </w:r>
      <w:r w:rsidRPr="7F717E98" w:rsidR="00A71FBF">
        <w:rPr>
          <w:rStyle w:val="normaltextrun"/>
          <w:shd w:val="clear" w:color="auto" w:fill="FFFFFF"/>
          <w:lang w:val="en-US"/>
        </w:rPr>
        <w:t xml:space="preserve">stated</w:t>
      </w:r>
      <w:r w:rsidRPr="7F717E98" w:rsidR="00A71FBF">
        <w:rPr>
          <w:rStyle w:val="normaltextrun"/>
          <w:shd w:val="clear" w:color="auto" w:fill="FFFFFF"/>
          <w:lang w:val="en-US"/>
        </w:rPr>
        <w:t xml:space="preserve"> below you will read the term ‘deduction’ or </w:t>
      </w:r>
      <w:r w:rsidRPr="7F717E98" w:rsidR="00A71FBF">
        <w:rPr>
          <w:rStyle w:val="normaltextrun"/>
          <w:shd w:val="clear" w:color="auto" w:fill="FFFFFF"/>
          <w:lang w:val="en-US"/>
        </w:rPr>
        <w:t>‘write-off</w:t>
      </w:r>
      <w:r w:rsidRPr="7F717E98" w:rsidR="4B18EFB8">
        <w:rPr>
          <w:rStyle w:val="normaltextrun"/>
          <w:shd w:val="clear" w:color="auto" w:fill="FFFFFF"/>
          <w:lang w:val="en-US"/>
        </w:rPr>
        <w:t>.’</w:t>
      </w:r>
      <w:r w:rsidRPr="7F717E98" w:rsidR="00322EA0">
        <w:rPr>
          <w:rStyle w:val="normaltextrun"/>
          <w:shd w:val="clear" w:color="auto" w:fill="FFFFFF"/>
          <w:lang w:val="en-US"/>
        </w:rPr>
        <w:t xml:space="preserve"> </w:t>
      </w:r>
      <w:r w:rsidRPr="7F717E98" w:rsidR="0130968D">
        <w:rPr>
          <w:rStyle w:val="normaltextrun"/>
          <w:shd w:val="clear" w:color="auto" w:fill="FFFFFF"/>
          <w:lang w:val="en-US"/>
        </w:rPr>
        <w:t xml:space="preserve">As a company, we must write off costs in a predetermined time, </w:t>
      </w:r>
      <w:r w:rsidRPr="7F717E98" w:rsidR="0130968D">
        <w:rPr>
          <w:rStyle w:val="normaltextrun"/>
          <w:shd w:val="clear" w:color="auto" w:fill="FFFFFF"/>
          <w:lang w:val="en-US"/>
        </w:rPr>
        <w:t xml:space="preserve">in accordance with</w:t>
      </w:r>
      <w:r w:rsidRPr="7F717E98" w:rsidR="0130968D">
        <w:rPr>
          <w:rStyle w:val="normaltextrun"/>
          <w:shd w:val="clear" w:color="auto" w:fill="FFFFFF"/>
          <w:lang w:val="en-US"/>
        </w:rPr>
        <w:t xml:space="preserve"> tax laws.</w:t>
      </w:r>
      <w:r w:rsidRPr="7F717E98" w:rsidR="002C17AB">
        <w:rPr>
          <w:rStyle w:val="normaltextrun"/>
          <w:shd w:val="clear" w:color="auto" w:fill="FFFFFF"/>
          <w:lang w:val="en-US"/>
        </w:rPr>
        <w:t xml:space="preserve"> </w:t>
      </w:r>
      <w:r w:rsidRPr="7F717E98" w:rsidR="002C17AB">
        <w:rPr>
          <w:rStyle w:val="normaltextrun"/>
          <w:shd w:val="clear" w:color="auto" w:fill="FFFFFF"/>
          <w:lang w:val="en-US"/>
        </w:rPr>
        <w:t xml:space="preserve">We </w:t>
      </w:r>
      <w:r w:rsidRPr="7F717E98" w:rsidR="004B3AF2">
        <w:rPr>
          <w:rStyle w:val="normaltextrun"/>
          <w:shd w:val="clear" w:color="auto" w:fill="FFFFFF"/>
          <w:lang w:val="en-US"/>
        </w:rPr>
        <w:t>cannot</w:t>
      </w:r>
      <w:r w:rsidRPr="7F717E98" w:rsidR="002C17AB">
        <w:rPr>
          <w:rStyle w:val="normaltextrun"/>
          <w:shd w:val="clear" w:color="auto" w:fill="FFFFFF"/>
          <w:lang w:val="en-US"/>
        </w:rPr>
        <w:t xml:space="preserve"> do this all at once.</w:t>
      </w:r>
      <w:r w:rsidRPr="7F717E98" w:rsidR="00852ACB">
        <w:rPr>
          <w:rStyle w:val="normaltextrun"/>
          <w:shd w:val="clear" w:color="auto" w:fill="FFFFFF"/>
          <w:lang w:val="en-US"/>
        </w:rPr>
        <w:t xml:space="preserve"> </w:t>
      </w:r>
      <w:r w:rsidRPr="7F717E98" w:rsidR="00E777AE">
        <w:rPr>
          <w:rStyle w:val="normaltextrun"/>
          <w:shd w:val="clear" w:color="auto" w:fill="FFFFFF"/>
          <w:lang w:val="en-US"/>
        </w:rPr>
        <w:t xml:space="preserve">When you </w:t>
      </w:r>
      <w:r w:rsidRPr="7F717E98" w:rsidR="00012C0E">
        <w:rPr>
          <w:rStyle w:val="normaltextrun"/>
          <w:shd w:val="clear" w:color="auto" w:fill="FFFFFF"/>
          <w:lang w:val="en-US"/>
        </w:rPr>
        <w:t xml:space="preserve">quit </w:t>
      </w:r>
      <w:r w:rsidRPr="7F717E98" w:rsidR="009E0D01">
        <w:rPr>
          <w:rStyle w:val="normaltextrun"/>
          <w:shd w:val="clear" w:color="auto" w:fill="FFFFFF"/>
          <w:lang w:val="en-US"/>
        </w:rPr>
        <w:t>Digital Power</w:t>
      </w:r>
      <w:r w:rsidRPr="7F717E98" w:rsidR="00012C0E">
        <w:rPr>
          <w:rStyle w:val="normaltextrun"/>
          <w:shd w:val="clear" w:color="auto" w:fill="FFFFFF"/>
          <w:lang w:val="en-US"/>
        </w:rPr>
        <w:t xml:space="preserve"> employment </w:t>
      </w:r>
      <w:r w:rsidRPr="7F717E98" w:rsidR="00452D0B">
        <w:rPr>
          <w:rStyle w:val="normaltextrun"/>
          <w:shd w:val="clear" w:color="auto" w:fill="FFFFFF"/>
          <w:lang w:val="en-US"/>
        </w:rPr>
        <w:t xml:space="preserve">and </w:t>
      </w:r>
      <w:r w:rsidRPr="7F717E98" w:rsidR="004204AB">
        <w:rPr>
          <w:rStyle w:val="normaltextrun"/>
          <w:shd w:val="clear" w:color="auto" w:fill="FFFFFF"/>
          <w:lang w:val="en-US"/>
        </w:rPr>
        <w:t xml:space="preserve">the amount </w:t>
      </w:r>
      <w:r w:rsidRPr="7F717E98" w:rsidR="007F3185">
        <w:rPr>
          <w:rStyle w:val="normaltextrun"/>
          <w:shd w:val="clear" w:color="auto" w:fill="FFFFFF"/>
          <w:lang w:val="en-US"/>
        </w:rPr>
        <w:t xml:space="preserve">is not yet fully written off, </w:t>
      </w:r>
      <w:r w:rsidRPr="7F717E98" w:rsidR="00E426FA">
        <w:rPr>
          <w:rStyle w:val="normaltextrun"/>
          <w:shd w:val="clear" w:color="auto" w:fill="FFFFFF"/>
          <w:lang w:val="en-US"/>
        </w:rPr>
        <w:t xml:space="preserve">you will </w:t>
      </w:r>
      <w:r w:rsidRPr="7F717E98" w:rsidR="00A10679">
        <w:rPr>
          <w:rStyle w:val="normaltextrun"/>
          <w:shd w:val="clear" w:color="auto" w:fill="FFFFFF"/>
          <w:lang w:val="en-US"/>
        </w:rPr>
        <w:t>need to pay the remaining</w:t>
      </w:r>
      <w:r w:rsidRPr="7F717E98" w:rsidR="00013AA1">
        <w:rPr>
          <w:rStyle w:val="normaltextrun"/>
          <w:shd w:val="clear" w:color="auto" w:fill="FFFFFF"/>
          <w:lang w:val="en-US"/>
        </w:rPr>
        <w:t xml:space="preserve"> amount</w:t>
      </w:r>
      <w:r w:rsidRPr="7F717E98" w:rsidR="00A10679">
        <w:rPr>
          <w:rStyle w:val="normaltextrun"/>
          <w:shd w:val="clear" w:color="auto" w:fill="FFFFFF"/>
          <w:lang w:val="en-US"/>
        </w:rPr>
        <w:t xml:space="preserve"> left on the training agreement.</w:t>
      </w:r>
      <w:r w:rsidRPr="7F717E98" w:rsidR="0037742E">
        <w:rPr>
          <w:rStyle w:val="normaltextrun"/>
          <w:shd w:val="clear" w:color="auto" w:fill="FFFFFF"/>
          <w:lang w:val="en-US"/>
        </w:rPr>
        <w:t xml:space="preserve"> </w:t>
      </w:r>
      <w:r w:rsidRPr="7F717E98" w:rsidR="00013AA1">
        <w:rPr>
          <w:rStyle w:val="normaltextrun"/>
          <w:shd w:val="clear" w:color="auto" w:fill="FFFFFF"/>
          <w:lang w:val="en-US"/>
        </w:rPr>
        <w:t xml:space="preserve">In </w:t>
      </w:r>
      <w:r w:rsidRPr="7F717E98" w:rsidR="00852ACB">
        <w:rPr>
          <w:rStyle w:val="normaltextrun"/>
          <w:shd w:val="clear" w:color="auto" w:fill="FFFFFF"/>
          <w:lang w:val="en-US"/>
        </w:rPr>
        <w:t>most circumstances your new employer will pay this for you.</w:t>
      </w:r>
    </w:p>
    <w:p w:rsidRPr="002679C3" w:rsidR="00720183" w:rsidP="7F717E98" w:rsidRDefault="00484C3A" w14:paraId="70BE8941" w14:textId="6321BD3F">
      <w:pPr>
        <w:rPr>
          <w:rStyle w:val="normaltextrun"/>
          <w:shd w:val="clear" w:color="auto" w:fill="FFFFFF"/>
          <w:lang w:val="en-US"/>
        </w:rPr>
      </w:pPr>
      <w:r w:rsidRPr="7F717E98" w:rsidR="00484C3A">
        <w:rPr>
          <w:rStyle w:val="normaltextrun"/>
          <w:shd w:val="clear" w:color="auto" w:fill="FFFFFF"/>
          <w:lang w:val="en-US"/>
        </w:rPr>
        <w:t xml:space="preserve">At Digital Power we </w:t>
      </w:r>
      <w:r w:rsidRPr="7F717E98" w:rsidR="00AB6148">
        <w:rPr>
          <w:rStyle w:val="normaltextrun"/>
          <w:shd w:val="clear" w:color="auto" w:fill="FFFFFF"/>
          <w:lang w:val="en-US"/>
        </w:rPr>
        <w:t xml:space="preserve">have an unlimited </w:t>
      </w:r>
      <w:r w:rsidRPr="7F717E98" w:rsidR="00337774">
        <w:rPr>
          <w:rStyle w:val="normaltextrun"/>
          <w:shd w:val="clear" w:color="auto" w:fill="FFFFFF"/>
          <w:lang w:val="en-US"/>
        </w:rPr>
        <w:t>education budget, so we would finance</w:t>
      </w:r>
      <w:r w:rsidRPr="7F717E98" w:rsidR="004B3AF2">
        <w:rPr>
          <w:rStyle w:val="normaltextrun"/>
          <w:shd w:val="clear" w:color="auto" w:fill="FFFFFF"/>
          <w:lang w:val="en-US"/>
        </w:rPr>
        <w:t xml:space="preserve"> a </w:t>
      </w:r>
      <w:r w:rsidRPr="7F717E98" w:rsidR="64F4F748">
        <w:rPr>
          <w:rStyle w:val="normaltextrun"/>
          <w:shd w:val="clear" w:color="auto" w:fill="FFFFFF"/>
          <w:lang w:val="en-US"/>
        </w:rPr>
        <w:t xml:space="preserve">Master of Education</w:t>
      </w:r>
      <w:r w:rsidRPr="7F717E98" w:rsidR="00837759">
        <w:rPr>
          <w:rStyle w:val="normaltextrun"/>
          <w:shd w:val="clear" w:color="auto" w:fill="FFFFFF"/>
          <w:lang w:val="en-US"/>
        </w:rPr>
        <w:t xml:space="preserve"> </w:t>
      </w:r>
      <w:r w:rsidRPr="7F717E98" w:rsidR="004B3AF2">
        <w:rPr>
          <w:rStyle w:val="normaltextrun"/>
          <w:shd w:val="clear" w:color="auto" w:fill="FFFFFF"/>
          <w:lang w:val="en-US"/>
        </w:rPr>
        <w:t xml:space="preserve">degree for </w:t>
      </w:r>
      <w:r w:rsidRPr="7F717E98" w:rsidR="004B3AF2">
        <w:rPr>
          <w:rStyle w:val="normaltextrun"/>
          <w:shd w:val="clear" w:color="auto" w:fill="FFFFFF"/>
          <w:lang w:val="en-US"/>
        </w:rPr>
        <w:t xml:space="preserve">you, if it </w:t>
      </w:r>
      <w:r w:rsidRPr="7F717E98" w:rsidR="002679C3">
        <w:rPr>
          <w:rStyle w:val="normaltextrun"/>
          <w:shd w:val="clear" w:color="auto" w:fill="FFFFFF"/>
          <w:lang w:val="en-US"/>
        </w:rPr>
        <w:t xml:space="preserve">is in line with </w:t>
      </w:r>
      <w:r w:rsidRPr="7F717E98" w:rsidR="0042224E">
        <w:rPr>
          <w:rStyle w:val="normaltextrun"/>
          <w:shd w:val="clear" w:color="auto" w:fill="FFFFFF"/>
          <w:lang w:val="en-US"/>
        </w:rPr>
        <w:t xml:space="preserve">Digital Powers knowledge base. </w:t>
      </w:r>
      <w:r w:rsidRPr="7F717E98" w:rsidR="00EB5AA6">
        <w:rPr>
          <w:rStyle w:val="normaltextrun"/>
          <w:shd w:val="clear" w:color="auto" w:fill="FFFFFF"/>
          <w:lang w:val="en-US"/>
        </w:rPr>
        <w:t xml:space="preserve">The total amount </w:t>
      </w:r>
      <w:r w:rsidRPr="7F717E98" w:rsidR="00135761">
        <w:rPr>
          <w:rStyle w:val="normaltextrun"/>
          <w:shd w:val="clear" w:color="auto" w:fill="FFFFFF"/>
          <w:lang w:val="en-US"/>
        </w:rPr>
        <w:t>for</w:t>
      </w:r>
      <w:r w:rsidRPr="7F717E98" w:rsidR="006E1CC5">
        <w:rPr>
          <w:rStyle w:val="normaltextrun"/>
          <w:shd w:val="clear" w:color="auto" w:fill="FFFFFF"/>
          <w:lang w:val="en-US"/>
        </w:rPr>
        <w:t xml:space="preserve"> the </w:t>
      </w:r>
      <w:r w:rsidRPr="7F717E98" w:rsidR="3486661E">
        <w:rPr>
          <w:rStyle w:val="normaltextrun"/>
          <w:shd w:val="clear" w:color="auto" w:fill="FFFFFF"/>
          <w:lang w:val="en-US"/>
        </w:rPr>
        <w:t xml:space="preserve">Master of Education</w:t>
      </w:r>
      <w:r w:rsidRPr="7F717E98" w:rsidR="00837759">
        <w:rPr>
          <w:rStyle w:val="normaltextrun"/>
          <w:shd w:val="clear" w:color="auto" w:fill="FFFFFF"/>
          <w:lang w:val="en-US"/>
        </w:rPr>
        <w:t xml:space="preserve"> </w:t>
      </w:r>
      <w:r w:rsidRPr="7F717E98" w:rsidR="006E1CC5">
        <w:rPr>
          <w:rStyle w:val="normaltextrun"/>
          <w:shd w:val="clear" w:color="auto" w:fill="FFFFFF"/>
          <w:lang w:val="en-US"/>
        </w:rPr>
        <w:t xml:space="preserve">would also be the amount on the </w:t>
      </w:r>
      <w:r w:rsidRPr="7F717E98" w:rsidR="006E1CC5">
        <w:rPr>
          <w:rStyle w:val="normaltextrun"/>
          <w:shd w:val="clear" w:color="auto" w:fill="FFFFFF"/>
          <w:lang w:val="en-US"/>
        </w:rPr>
        <w:t xml:space="preserve">training agreement. </w:t>
      </w:r>
    </w:p>
    <w:p w:rsidRPr="009823C5" w:rsidR="008555A8" w:rsidP="7E3DA4D0" w:rsidRDefault="00594210" w14:paraId="4428E30A" w14:textId="0CE4B1DC">
      <w:pPr>
        <w:rPr>
          <w:rStyle w:val="normaltextrun"/>
          <w:shd w:val="clear" w:color="auto" w:fill="FFFFFF"/>
          <w:lang w:val="en-US"/>
        </w:rPr>
      </w:pPr>
      <w:r w:rsidRPr="7E3DA4D0" w:rsidR="00594210">
        <w:rPr>
          <w:rStyle w:val="normaltextrun"/>
          <w:shd w:val="clear" w:color="auto" w:fill="FFFFFF"/>
          <w:lang w:val="en-US"/>
        </w:rPr>
        <w:t xml:space="preserve">If needed, we can </w:t>
      </w:r>
      <w:r w:rsidRPr="7E3DA4D0" w:rsidR="1BFC9E3F">
        <w:rPr>
          <w:rStyle w:val="normaltextrun"/>
          <w:shd w:val="clear" w:color="auto" w:fill="FFFFFF"/>
          <w:lang w:val="en-US"/>
        </w:rPr>
        <w:t xml:space="preserve">adjust</w:t>
      </w:r>
      <w:r w:rsidRPr="7E3DA4D0" w:rsidR="008B6D41">
        <w:rPr>
          <w:rStyle w:val="normaltextrun"/>
          <w:shd w:val="clear" w:color="auto" w:fill="FFFFFF"/>
          <w:lang w:val="en-US"/>
        </w:rPr>
        <w:t xml:space="preserve"> </w:t>
      </w:r>
      <w:r w:rsidRPr="7E3DA4D0" w:rsidR="00DF7807">
        <w:rPr>
          <w:rStyle w:val="normaltextrun"/>
          <w:shd w:val="clear" w:color="auto" w:fill="FFFFFF"/>
          <w:lang w:val="en-US"/>
        </w:rPr>
        <w:t>the training agreement</w:t>
      </w:r>
      <w:r w:rsidRPr="7E3DA4D0" w:rsidR="00C9149D">
        <w:rPr>
          <w:rStyle w:val="normaltextrun"/>
          <w:shd w:val="clear" w:color="auto" w:fill="FFFFFF"/>
          <w:lang w:val="en-US"/>
        </w:rPr>
        <w:t>.</w:t>
      </w:r>
      <w:r w:rsidRPr="7E3DA4D0" w:rsidR="00C9149D">
        <w:rPr>
          <w:rStyle w:val="normaltextrun"/>
          <w:shd w:val="clear" w:color="auto" w:fill="FFFFFF"/>
          <w:lang w:val="en-US"/>
        </w:rPr>
        <w:t xml:space="preserve"> </w:t>
      </w:r>
      <w:r w:rsidRPr="7E3DA4D0" w:rsidR="00C9149D">
        <w:rPr>
          <w:rStyle w:val="normaltextrun"/>
          <w:shd w:val="clear" w:color="auto" w:fill="FFFFFF"/>
          <w:lang w:val="en-US"/>
        </w:rPr>
        <w:t xml:space="preserve">Suppose you do not finish a</w:t>
      </w:r>
      <w:r w:rsidRPr="7E3DA4D0" w:rsidR="7A35F333">
        <w:rPr>
          <w:rStyle w:val="normaltextrun"/>
          <w:shd w:val="clear" w:color="auto" w:fill="FFFFFF"/>
          <w:lang w:val="en-US"/>
        </w:rPr>
        <w:t xml:space="preserve"> specific</w:t>
      </w:r>
      <w:r w:rsidRPr="7E3DA4D0" w:rsidR="00C9149D">
        <w:rPr>
          <w:rStyle w:val="normaltextrun"/>
          <w:shd w:val="clear" w:color="auto" w:fill="FFFFFF"/>
          <w:lang w:val="en-US"/>
        </w:rPr>
        <w:t xml:space="preserve"> </w:t>
      </w:r>
      <w:r w:rsidRPr="7E3DA4D0" w:rsidR="001DDB26">
        <w:rPr>
          <w:rStyle w:val="normaltextrun"/>
          <w:shd w:val="clear" w:color="auto" w:fill="FFFFFF"/>
          <w:lang w:val="en-US"/>
        </w:rPr>
        <w:t xml:space="preserve">course</w:t>
      </w:r>
      <w:r w:rsidRPr="7E3DA4D0" w:rsidR="00C9149D">
        <w:rPr>
          <w:rStyle w:val="normaltextrun"/>
          <w:shd w:val="clear" w:color="auto" w:fill="FFFFFF"/>
          <w:lang w:val="en-US"/>
        </w:rPr>
        <w:t xml:space="preserve">, and you </w:t>
      </w:r>
      <w:r w:rsidRPr="7E3DA4D0" w:rsidR="3FDE890A">
        <w:rPr>
          <w:rStyle w:val="normaltextrun"/>
          <w:shd w:val="clear" w:color="auto" w:fill="FFFFFF"/>
          <w:lang w:val="en-US"/>
        </w:rPr>
        <w:t>receive</w:t>
      </w:r>
      <w:r w:rsidRPr="7E3DA4D0" w:rsidR="00C9149D">
        <w:rPr>
          <w:rStyle w:val="normaltextrun"/>
          <w:shd w:val="clear" w:color="auto" w:fill="FFFFFF"/>
          <w:lang w:val="en-US"/>
        </w:rPr>
        <w:t xml:space="preserve"> part of the </w:t>
      </w:r>
      <w:r w:rsidRPr="7E3DA4D0" w:rsidR="00C9149D">
        <w:rPr>
          <w:rStyle w:val="normaltextrun"/>
          <w:shd w:val="clear" w:color="auto" w:fill="FFFFFF"/>
          <w:lang w:val="en-US"/>
        </w:rPr>
        <w:t xml:space="preserve">initial</w:t>
      </w:r>
      <w:r w:rsidRPr="7E3DA4D0" w:rsidR="00C9149D">
        <w:rPr>
          <w:rStyle w:val="normaltextrun"/>
          <w:shd w:val="clear" w:color="auto" w:fill="FFFFFF"/>
          <w:lang w:val="en-US"/>
        </w:rPr>
        <w:t xml:space="preserve"> payment</w:t>
      </w:r>
      <w:r w:rsidRPr="7E3DA4D0" w:rsidR="42D4264D">
        <w:rPr>
          <w:rStyle w:val="normaltextrun"/>
          <w:shd w:val="clear" w:color="auto" w:fill="FFFFFF"/>
          <w:lang w:val="en-US"/>
        </w:rPr>
        <w:t xml:space="preserve"> in return</w:t>
      </w:r>
      <w:r w:rsidRPr="7E3DA4D0" w:rsidR="005C119B">
        <w:rPr>
          <w:rStyle w:val="normaltextrun"/>
          <w:shd w:val="clear" w:color="auto" w:fill="FFFFFF"/>
          <w:lang w:val="en-US"/>
        </w:rPr>
        <w:t>, then we will re</w:t>
      </w:r>
      <w:r w:rsidRPr="7E3DA4D0" w:rsidR="005C119B">
        <w:rPr>
          <w:rStyle w:val="normaltextrun"/>
          <w:shd w:val="clear" w:color="auto" w:fill="FFFFFF"/>
          <w:lang w:val="en-US"/>
        </w:rPr>
        <w:t xml:space="preserve">move that part from the training agreement. </w:t>
      </w:r>
    </w:p>
    <w:p w:rsidRPr="00F97EF2" w:rsidR="00252C7A" w:rsidP="7E3DA4D0" w:rsidRDefault="00F21111" w14:paraId="030B9FF7" w14:textId="41E32A87">
      <w:pPr>
        <w:rPr>
          <w:rStyle w:val="normaltextrun"/>
          <w:shd w:val="clear" w:color="auto" w:fill="FFFFFF"/>
          <w:lang w:val="en-US"/>
        </w:rPr>
      </w:pPr>
      <w:r w:rsidRPr="7E3DA4D0" w:rsidR="688C1560">
        <w:rPr>
          <w:rStyle w:val="normaltextrun"/>
          <w:shd w:val="clear" w:color="auto" w:fill="FFFFFF"/>
          <w:lang w:val="en-US"/>
        </w:rPr>
        <w:t xml:space="preserve">It is good</w:t>
      </w:r>
      <w:r w:rsidRPr="7E3DA4D0" w:rsidR="00F21111">
        <w:rPr>
          <w:rStyle w:val="normaltextrun"/>
          <w:shd w:val="clear" w:color="auto" w:fill="FFFFFF"/>
          <w:lang w:val="en-US"/>
        </w:rPr>
        <w:t xml:space="preserve"> to know, when we offer to pay for your education, we do not </w:t>
      </w:r>
      <w:r w:rsidRPr="7E3DA4D0" w:rsidR="00C15855">
        <w:rPr>
          <w:rStyle w:val="normaltextrun"/>
          <w:shd w:val="clear" w:color="auto" w:fill="FFFFFF"/>
          <w:lang w:val="en-US"/>
        </w:rPr>
        <w:t xml:space="preserve">force you to also finish the </w:t>
      </w:r>
      <w:r w:rsidRPr="7E3DA4D0" w:rsidR="00EC253F">
        <w:rPr>
          <w:rStyle w:val="normaltextrun"/>
          <w:shd w:val="clear" w:color="auto" w:fill="FFFFFF"/>
          <w:lang w:val="en-US"/>
        </w:rPr>
        <w:t>training</w:t>
      </w:r>
      <w:r w:rsidRPr="7E3DA4D0" w:rsidR="008716A4">
        <w:rPr>
          <w:rStyle w:val="normaltextrun"/>
          <w:shd w:val="clear" w:color="auto" w:fill="FFFFFF"/>
          <w:lang w:val="en-US"/>
        </w:rPr>
        <w:t xml:space="preserve">. </w:t>
      </w:r>
      <w:r w:rsidRPr="7E3DA4D0" w:rsidR="008716A4">
        <w:rPr>
          <w:rStyle w:val="normaltextrun"/>
          <w:shd w:val="clear" w:color="auto" w:fill="FFFFFF"/>
          <w:lang w:val="en-US"/>
        </w:rPr>
        <w:t xml:space="preserve">If you </w:t>
      </w:r>
      <w:r w:rsidRPr="7E3DA4D0" w:rsidR="008716A4">
        <w:rPr>
          <w:rStyle w:val="normaltextrun"/>
          <w:shd w:val="clear" w:color="auto" w:fill="FFFFFF"/>
          <w:lang w:val="en-US"/>
        </w:rPr>
        <w:t>realise</w:t>
      </w:r>
      <w:r w:rsidRPr="7E3DA4D0" w:rsidR="008716A4">
        <w:rPr>
          <w:rStyle w:val="normaltextrun"/>
          <w:shd w:val="clear" w:color="auto" w:fill="FFFFFF"/>
          <w:lang w:val="en-US"/>
        </w:rPr>
        <w:t xml:space="preserve"> </w:t>
      </w:r>
      <w:r w:rsidRPr="7E3DA4D0" w:rsidR="48571737">
        <w:rPr>
          <w:rStyle w:val="normaltextrun"/>
          <w:shd w:val="clear" w:color="auto" w:fill="FFFFFF"/>
          <w:lang w:val="en-US"/>
        </w:rPr>
        <w:t xml:space="preserve">halfway through</w:t>
      </w:r>
      <w:r w:rsidRPr="7E3DA4D0" w:rsidR="008716A4">
        <w:rPr>
          <w:rStyle w:val="normaltextrun"/>
          <w:shd w:val="clear" w:color="auto" w:fill="FFFFFF"/>
          <w:lang w:val="en-US"/>
        </w:rPr>
        <w:t xml:space="preserve"> the training that the way the material is presented does not suit your learning style, or </w:t>
      </w:r>
      <w:r w:rsidRPr="7E3DA4D0" w:rsidR="005C7673">
        <w:rPr>
          <w:rStyle w:val="normaltextrun"/>
          <w:shd w:val="clear" w:color="auto" w:fill="FFFFFF"/>
          <w:lang w:val="en-US"/>
        </w:rPr>
        <w:t>th</w:t>
      </w:r>
      <w:r w:rsidRPr="7E3DA4D0" w:rsidR="005C7673">
        <w:rPr>
          <w:rStyle w:val="normaltextrun"/>
          <w:shd w:val="clear" w:color="auto" w:fill="FFFFFF"/>
          <w:lang w:val="en-US"/>
        </w:rPr>
        <w:t xml:space="preserve">e learning goals no longer serve your personal </w:t>
      </w:r>
      <w:r w:rsidRPr="7E3DA4D0" w:rsidR="3CF0B29E">
        <w:rPr>
          <w:rStyle w:val="normaltextrun"/>
          <w:shd w:val="clear" w:color="auto" w:fill="FFFFFF"/>
          <w:lang w:val="en-US"/>
        </w:rPr>
        <w:t xml:space="preserve">development</w:t>
      </w:r>
      <w:r w:rsidRPr="7E3DA4D0" w:rsidR="005C7673">
        <w:rPr>
          <w:rStyle w:val="normaltextrun"/>
          <w:shd w:val="clear" w:color="auto" w:fill="FFFFFF"/>
          <w:lang w:val="en-US"/>
        </w:rPr>
        <w:t xml:space="preserve">, </w:t>
      </w:r>
      <w:r w:rsidRPr="7E3DA4D0" w:rsidR="00D22A8F">
        <w:rPr>
          <w:rStyle w:val="normaltextrun"/>
          <w:shd w:val="clear" w:color="auto" w:fill="FFFFFF"/>
          <w:lang w:val="en-US"/>
        </w:rPr>
        <w:t xml:space="preserve">then you may stop the training at any time. </w:t>
      </w:r>
      <w:r w:rsidRPr="7E3DA4D0" w:rsidR="00D22A8F">
        <w:rPr>
          <w:rStyle w:val="normaltextrun"/>
          <w:shd w:val="clear" w:color="auto" w:fill="FFFFFF"/>
          <w:lang w:val="en-US"/>
        </w:rPr>
        <w:t xml:space="preserve">We do want you to share your </w:t>
      </w:r>
      <w:r w:rsidRPr="7E3DA4D0" w:rsidR="0032460F">
        <w:rPr>
          <w:rStyle w:val="normaltextrun"/>
          <w:shd w:val="clear" w:color="auto" w:fill="FFFFFF"/>
          <w:lang w:val="en-US"/>
        </w:rPr>
        <w:t xml:space="preserve">experiences with the training material, the </w:t>
      </w:r>
      <w:r w:rsidRPr="7E3DA4D0" w:rsidR="0784A111">
        <w:rPr>
          <w:rStyle w:val="normaltextrun"/>
          <w:shd w:val="clear" w:color="auto" w:fill="FFFFFF"/>
          <w:lang w:val="en-US"/>
        </w:rPr>
        <w:t>trainer,</w:t>
      </w:r>
      <w:r w:rsidRPr="7E3DA4D0" w:rsidR="002D21DE">
        <w:rPr>
          <w:rStyle w:val="normaltextrun"/>
          <w:shd w:val="clear" w:color="auto" w:fill="FFFFFF"/>
          <w:lang w:val="en-US"/>
        </w:rPr>
        <w:t xml:space="preserve"> or the learning goals, and expl</w:t>
      </w:r>
      <w:r w:rsidRPr="7E3DA4D0" w:rsidR="002D21DE">
        <w:rPr>
          <w:rStyle w:val="normaltextrun"/>
          <w:shd w:val="clear" w:color="auto" w:fill="FFFFFF"/>
          <w:lang w:val="en-US"/>
        </w:rPr>
        <w:t xml:space="preserve">ain why this is not working for you. </w:t>
      </w:r>
      <w:r w:rsidRPr="7E3DA4D0" w:rsidR="002D21DE">
        <w:rPr>
          <w:rStyle w:val="normaltextrun"/>
          <w:shd w:val="clear" w:color="auto" w:fill="FFFFFF"/>
          <w:lang w:val="en-US"/>
        </w:rPr>
        <w:t xml:space="preserve">As an organisation we can learn from your experience and what does not work for </w:t>
      </w:r>
      <w:r w:rsidRPr="7E3DA4D0" w:rsidR="1E7E239B">
        <w:rPr>
          <w:rStyle w:val="normaltextrun"/>
          <w:shd w:val="clear" w:color="auto" w:fill="FFFFFF"/>
          <w:lang w:val="en-US"/>
        </w:rPr>
        <w:t>you</w:t>
      </w:r>
      <w:r w:rsidRPr="7E3DA4D0" w:rsidR="002D21DE">
        <w:rPr>
          <w:rStyle w:val="normaltextrun"/>
          <w:shd w:val="clear" w:color="auto" w:fill="FFFFFF"/>
          <w:lang w:val="en-US"/>
        </w:rPr>
        <w:t xml:space="preserve"> might be pr</w:t>
      </w:r>
      <w:r w:rsidRPr="7E3DA4D0" w:rsidR="002D21DE">
        <w:rPr>
          <w:rStyle w:val="normaltextrun"/>
          <w:shd w:val="clear" w:color="auto" w:fill="FFFFFF"/>
          <w:lang w:val="en-US"/>
        </w:rPr>
        <w:t xml:space="preserve">ecisely what a colleague needs. </w:t>
      </w:r>
      <w:r w:rsidRPr="7E3DA4D0" w:rsidR="00576518">
        <w:rPr>
          <w:rStyle w:val="normaltextrun"/>
          <w:shd w:val="clear" w:color="auto" w:fill="FFFFFF"/>
          <w:lang w:val="en-US"/>
        </w:rPr>
        <w:t xml:space="preserve">That way we still </w:t>
      </w:r>
      <w:r w:rsidRPr="7E3DA4D0" w:rsidR="00576518">
        <w:rPr>
          <w:rStyle w:val="normaltextrun"/>
          <w:shd w:val="clear" w:color="auto" w:fill="FFFFFF"/>
          <w:lang w:val="en-US"/>
        </w:rPr>
        <w:t xml:space="preserve">benefit</w:t>
      </w:r>
      <w:r w:rsidRPr="7E3DA4D0" w:rsidR="00576518">
        <w:rPr>
          <w:rStyle w:val="normaltextrun"/>
          <w:shd w:val="clear" w:color="auto" w:fill="FFFFFF"/>
          <w:lang w:val="en-US"/>
        </w:rPr>
        <w:t xml:space="preserve"> from your experience. </w:t>
      </w:r>
    </w:p>
    <w:p w:rsidRPr="009823C5" w:rsidR="002862E6" w:rsidP="00845C6E" w:rsidRDefault="00F97EF2" w14:paraId="6C1ABE83" w14:textId="6DF21241">
      <w:pPr>
        <w:rPr>
          <w:rStyle w:val="normaltextrun"/>
          <w:szCs w:val="20"/>
          <w:shd w:val="clear" w:color="auto" w:fill="FFFFFF"/>
          <w:lang w:val="en-US"/>
        </w:rPr>
      </w:pPr>
      <w:r w:rsidRPr="00877F0E">
        <w:rPr>
          <w:rStyle w:val="normaltextrun"/>
          <w:szCs w:val="20"/>
          <w:shd w:val="clear" w:color="auto" w:fill="FFFFFF"/>
          <w:lang w:val="en-US"/>
        </w:rPr>
        <w:t xml:space="preserve">Due note that we </w:t>
      </w:r>
      <w:r w:rsidRPr="00877F0E" w:rsidR="00F23384">
        <w:rPr>
          <w:rStyle w:val="normaltextrun"/>
          <w:szCs w:val="20"/>
          <w:shd w:val="clear" w:color="auto" w:fill="FFFFFF"/>
          <w:lang w:val="en-US"/>
        </w:rPr>
        <w:t xml:space="preserve">do want to consult all </w:t>
      </w:r>
      <w:r w:rsidRPr="00877F0E" w:rsidR="00877F0E">
        <w:rPr>
          <w:rStyle w:val="normaltextrun"/>
          <w:szCs w:val="20"/>
          <w:shd w:val="clear" w:color="auto" w:fill="FFFFFF"/>
          <w:lang w:val="en-US"/>
        </w:rPr>
        <w:t xml:space="preserve">decisions </w:t>
      </w:r>
      <w:r w:rsidR="00877F0E">
        <w:rPr>
          <w:rStyle w:val="normaltextrun"/>
          <w:szCs w:val="20"/>
          <w:shd w:val="clear" w:color="auto" w:fill="FFFFFF"/>
          <w:lang w:val="en-US"/>
        </w:rPr>
        <w:t xml:space="preserve">before we take steps. </w:t>
      </w:r>
    </w:p>
    <w:p w:rsidRPr="009823C5" w:rsidR="00D7299C" w:rsidP="00845C6E" w:rsidRDefault="00D7299C" w14:paraId="6A1C55CE" w14:textId="57BC411C">
      <w:pPr>
        <w:rPr>
          <w:rFonts w:ascii="Segoe UI" w:hAnsi="Segoe UI" w:eastAsia="Times New Roman" w:cs="Segoe UI"/>
          <w:sz w:val="18"/>
          <w:szCs w:val="18"/>
          <w:lang w:val="en-US" w:eastAsia="nl-NL"/>
        </w:rPr>
      </w:pPr>
      <w:r w:rsidRPr="009823C5">
        <w:rPr>
          <w:rFonts w:eastAsia="Times New Roman" w:cs="Segoe UI"/>
          <w:szCs w:val="20"/>
          <w:lang w:val="en-US" w:eastAsia="nl-NL"/>
        </w:rPr>
        <w:t> </w:t>
      </w:r>
    </w:p>
    <w:p w:rsidRPr="00D40084" w:rsidR="00AA3656" w:rsidP="7E3DA4D0" w:rsidRDefault="00333F7B" w14:paraId="66A4C790" w14:textId="0A124126">
      <w:pPr>
        <w:rPr>
          <w:rStyle w:val="normaltextrun"/>
          <w:shd w:val="clear" w:color="auto" w:fill="FFFFFF"/>
          <w:lang w:val="en-US"/>
        </w:rPr>
      </w:pPr>
      <w:r w:rsidRPr="7E3DA4D0" w:rsidR="00333F7B">
        <w:rPr>
          <w:rStyle w:val="normaltextrun"/>
          <w:b w:val="1"/>
          <w:bCs w:val="1"/>
          <w:shd w:val="clear" w:color="auto" w:fill="FFFFFF"/>
          <w:lang w:val="en-US"/>
        </w:rPr>
        <w:t>Example</w:t>
      </w:r>
      <w:r w:rsidRPr="7E3DA4D0" w:rsidR="37E67552">
        <w:rPr>
          <w:rStyle w:val="normaltextrun"/>
          <w:b w:val="1"/>
          <w:bCs w:val="1"/>
          <w:shd w:val="clear" w:color="auto" w:fill="FFFFFF"/>
          <w:lang w:val="en-US"/>
        </w:rPr>
        <w:t xml:space="preserve"> 1: </w:t>
      </w:r>
      <w:r w:rsidRPr="7E3DA4D0" w:rsidR="00BA63D7">
        <w:rPr>
          <w:rStyle w:val="normaltextrun"/>
          <w:shd w:val="clear" w:color="auto" w:fill="FFFFFF"/>
          <w:lang w:val="en-US"/>
        </w:rPr>
        <w:t>y</w:t>
      </w:r>
      <w:r w:rsidRPr="7E3DA4D0" w:rsidR="00333F7B">
        <w:rPr>
          <w:rStyle w:val="normaltextrun"/>
          <w:shd w:val="clear" w:color="auto" w:fill="FFFFFF"/>
          <w:lang w:val="en-US"/>
        </w:rPr>
        <w:t>ou start your educ</w:t>
      </w:r>
      <w:r w:rsidRPr="7E3DA4D0" w:rsidR="00A043C6">
        <w:rPr>
          <w:rStyle w:val="normaltextrun"/>
          <w:shd w:val="clear" w:color="auto" w:fill="FFFFFF"/>
          <w:lang w:val="en-US"/>
        </w:rPr>
        <w:t>a</w:t>
      </w:r>
      <w:r w:rsidRPr="7E3DA4D0" w:rsidR="00333F7B">
        <w:rPr>
          <w:rStyle w:val="normaltextrun"/>
          <w:shd w:val="clear" w:color="auto" w:fill="FFFFFF"/>
          <w:lang w:val="en-US"/>
        </w:rPr>
        <w:t>tion on Janu</w:t>
      </w:r>
      <w:r w:rsidRPr="7E3DA4D0" w:rsidR="00C7691F">
        <w:rPr>
          <w:rStyle w:val="normaltextrun"/>
          <w:shd w:val="clear" w:color="auto" w:fill="FFFFFF"/>
          <w:lang w:val="en-US"/>
        </w:rPr>
        <w:t>ary 1, and th</w:t>
      </w:r>
      <w:r w:rsidRPr="7E3DA4D0" w:rsidR="00C7691F">
        <w:rPr>
          <w:rStyle w:val="normaltextrun"/>
          <w:shd w:val="clear" w:color="auto" w:fill="FFFFFF"/>
          <w:lang w:val="en-US"/>
        </w:rPr>
        <w:t xml:space="preserve">is costs </w:t>
      </w:r>
      <w:r w:rsidRPr="7E3DA4D0" w:rsidR="00AC503B">
        <w:rPr>
          <w:rStyle w:val="normaltextrun"/>
          <w:shd w:val="clear" w:color="auto" w:fill="FFFFFF"/>
          <w:lang w:val="en-US"/>
        </w:rPr>
        <w:t xml:space="preserve">€2.</w:t>
      </w:r>
      <w:r w:rsidRPr="7E3DA4D0" w:rsidR="05B018B6">
        <w:rPr>
          <w:rStyle w:val="normaltextrun"/>
          <w:shd w:val="clear" w:color="auto" w:fill="FFFFFF"/>
          <w:lang w:val="en-US"/>
        </w:rPr>
        <w:t xml:space="preserve">75</w:t>
      </w:r>
      <w:r w:rsidRPr="7E3DA4D0" w:rsidR="00AC503B">
        <w:rPr>
          <w:rStyle w:val="normaltextrun"/>
          <w:shd w:val="clear" w:color="auto" w:fill="FFFFFF"/>
          <w:lang w:val="en-US"/>
        </w:rPr>
        <w:t xml:space="preserve">0. </w:t>
      </w:r>
      <w:r w:rsidRPr="7E3DA4D0" w:rsidR="00C7691F">
        <w:rPr>
          <w:rStyle w:val="normaltextrun"/>
          <w:shd w:val="clear" w:color="auto" w:fill="FFFFFF"/>
          <w:lang w:val="en-US"/>
        </w:rPr>
        <w:t xml:space="preserve">You follow this </w:t>
      </w:r>
      <w:r w:rsidRPr="7E3DA4D0" w:rsidR="00EC253F">
        <w:rPr>
          <w:rStyle w:val="normaltextrun"/>
          <w:shd w:val="clear" w:color="auto" w:fill="FFFFFF"/>
          <w:lang w:val="en-US"/>
        </w:rPr>
        <w:t>training</w:t>
      </w:r>
      <w:r w:rsidRPr="7E3DA4D0" w:rsidR="00C7691F">
        <w:rPr>
          <w:rStyle w:val="normaltextrun"/>
          <w:shd w:val="clear" w:color="auto" w:fill="FFFFFF"/>
          <w:lang w:val="en-US"/>
        </w:rPr>
        <w:t xml:space="preserve"> </w:t>
      </w:r>
      <w:r w:rsidRPr="7E3DA4D0" w:rsidR="001904FC">
        <w:rPr>
          <w:rStyle w:val="normaltextrun"/>
          <w:shd w:val="clear" w:color="auto" w:fill="FFFFFF"/>
          <w:lang w:val="en-US"/>
        </w:rPr>
        <w:t xml:space="preserve">in your own time, so Digital Power will not free your calendar </w:t>
      </w:r>
      <w:r w:rsidRPr="7E3DA4D0" w:rsidR="00DC424A">
        <w:rPr>
          <w:rStyle w:val="normaltextrun"/>
          <w:shd w:val="clear" w:color="auto" w:fill="FFFFFF"/>
          <w:lang w:val="en-US"/>
        </w:rPr>
        <w:t>for you</w:t>
      </w:r>
      <w:r w:rsidRPr="7E3DA4D0" w:rsidR="00DC424A">
        <w:rPr>
          <w:rStyle w:val="normaltextrun"/>
          <w:shd w:val="clear" w:color="auto" w:fill="FFFFFF"/>
          <w:lang w:val="en-US"/>
        </w:rPr>
        <w:t xml:space="preserve"> to spend time on this education. </w:t>
      </w:r>
      <w:r w:rsidRPr="7E3DA4D0" w:rsidR="00B34CB2">
        <w:rPr>
          <w:rStyle w:val="normaltextrun"/>
          <w:shd w:val="clear" w:color="auto" w:fill="FFFFFF"/>
          <w:lang w:val="en-US"/>
        </w:rPr>
        <w:t>Th</w:t>
      </w:r>
      <w:r w:rsidRPr="7E3DA4D0" w:rsidR="00DC424A">
        <w:rPr>
          <w:rStyle w:val="normaltextrun"/>
          <w:shd w:val="clear" w:color="auto" w:fill="FFFFFF"/>
          <w:lang w:val="en-US"/>
        </w:rPr>
        <w:t xml:space="preserve">e cost of this education </w:t>
      </w:r>
      <w:r w:rsidRPr="7E3DA4D0" w:rsidR="00B34CB2">
        <w:rPr>
          <w:rStyle w:val="normaltextrun"/>
          <w:shd w:val="clear" w:color="auto" w:fill="FFFFFF"/>
          <w:lang w:val="en-US"/>
        </w:rPr>
        <w:t>will be written off in 12 equal parts of €2</w:t>
      </w:r>
      <w:r w:rsidRPr="7E3DA4D0" w:rsidR="35C705E2">
        <w:rPr>
          <w:rStyle w:val="normaltextrun"/>
          <w:shd w:val="clear" w:color="auto" w:fill="FFFFFF"/>
          <w:lang w:val="en-US"/>
        </w:rPr>
        <w:t>29</w:t>
      </w:r>
      <w:r w:rsidRPr="7E3DA4D0" w:rsidR="00B34CB2">
        <w:rPr>
          <w:rStyle w:val="normaltextrun"/>
          <w:shd w:val="clear" w:color="auto" w:fill="FFFFFF"/>
          <w:lang w:val="en-US"/>
        </w:rPr>
        <w:t>,</w:t>
      </w:r>
      <w:r w:rsidRPr="7E3DA4D0" w:rsidR="18FAE309">
        <w:rPr>
          <w:rStyle w:val="normaltextrun"/>
          <w:shd w:val="clear" w:color="auto" w:fill="FFFFFF"/>
          <w:lang w:val="en-US"/>
        </w:rPr>
        <w:t>16</w:t>
      </w:r>
      <w:r w:rsidRPr="7E3DA4D0" w:rsidR="00650530">
        <w:rPr>
          <w:rStyle w:val="normaltextrun"/>
          <w:shd w:val="clear" w:color="auto" w:fill="FFFFFF"/>
          <w:lang w:val="en-US"/>
        </w:rPr>
        <w:t xml:space="preserve"> each month.</w:t>
      </w:r>
      <w:r w:rsidRPr="7E3DA4D0" w:rsidR="00650530">
        <w:rPr>
          <w:rStyle w:val="normaltextrun"/>
          <w:shd w:val="clear" w:color="auto" w:fill="FFFFFF"/>
          <w:lang w:val="en-US"/>
        </w:rPr>
        <w:t xml:space="preserve"> </w:t>
      </w:r>
      <w:r w:rsidRPr="7E3DA4D0" w:rsidR="00650530">
        <w:rPr>
          <w:rStyle w:val="normaltextrun"/>
          <w:shd w:val="clear" w:color="auto" w:fill="FFFFFF"/>
          <w:lang w:val="en-US"/>
        </w:rPr>
        <w:t xml:space="preserve">On </w:t>
      </w:r>
      <w:r w:rsidRPr="7E3DA4D0" w:rsidR="6B4F1F12">
        <w:rPr>
          <w:rStyle w:val="normaltextrun"/>
          <w:shd w:val="clear" w:color="auto" w:fill="FFFFFF"/>
          <w:lang w:val="en-US"/>
        </w:rPr>
        <w:t xml:space="preserve">December 31,</w:t>
      </w:r>
      <w:r w:rsidRPr="7E3DA4D0" w:rsidR="00650530">
        <w:rPr>
          <w:rStyle w:val="normaltextrun"/>
          <w:shd w:val="clear" w:color="auto" w:fill="FFFFFF"/>
          <w:lang w:val="en-US"/>
        </w:rPr>
        <w:t xml:space="preserve"> </w:t>
      </w:r>
      <w:r w:rsidRPr="7E3DA4D0" w:rsidR="00BA63D7">
        <w:rPr>
          <w:rStyle w:val="normaltextrun"/>
          <w:shd w:val="clear" w:color="auto" w:fill="FFFFFF"/>
          <w:lang w:val="en-US"/>
        </w:rPr>
        <w:t xml:space="preserve">the complete training agreement will have been written off and </w:t>
      </w:r>
      <w:r w:rsidRPr="7E3DA4D0" w:rsidR="3E8598AA">
        <w:rPr>
          <w:rStyle w:val="normaltextrun"/>
          <w:shd w:val="clear" w:color="auto" w:fill="FFFFFF"/>
          <w:lang w:val="en-US"/>
        </w:rPr>
        <w:t>the training</w:t>
      </w:r>
      <w:r w:rsidRPr="7E3DA4D0" w:rsidR="00654707">
        <w:rPr>
          <w:rStyle w:val="normaltextrun"/>
          <w:shd w:val="clear" w:color="auto" w:fill="FFFFFF"/>
          <w:lang w:val="en-US"/>
        </w:rPr>
        <w:t xml:space="preserve"> agreement</w:t>
      </w:r>
      <w:r w:rsidRPr="7E3DA4D0" w:rsidR="00D40084">
        <w:rPr>
          <w:rStyle w:val="normaltextrun"/>
          <w:shd w:val="clear" w:color="auto" w:fill="FFFFFF"/>
          <w:lang w:val="en-US"/>
        </w:rPr>
        <w:t xml:space="preserve"> </w:t>
      </w:r>
      <w:r w:rsidRPr="7E3DA4D0" w:rsidR="00BA63D7">
        <w:rPr>
          <w:rStyle w:val="normaltextrun"/>
          <w:shd w:val="clear" w:color="auto" w:fill="FFFFFF"/>
          <w:lang w:val="en-US"/>
        </w:rPr>
        <w:t xml:space="preserve">will end. </w:t>
      </w:r>
    </w:p>
    <w:p w:rsidRPr="00D40084" w:rsidR="00DF3DDF" w:rsidP="00845C6E" w:rsidRDefault="00DF3DDF" w14:paraId="2F6EAB1D" w14:textId="77777777">
      <w:pPr>
        <w:rPr>
          <w:rStyle w:val="normaltextrun"/>
          <w:rFonts w:cs="Segoe UI"/>
          <w:szCs w:val="20"/>
          <w:lang w:val="en-US"/>
        </w:rPr>
      </w:pPr>
    </w:p>
    <w:p w:rsidRPr="00654707" w:rsidR="00500E60" w:rsidP="7E3DA4D0" w:rsidRDefault="00BA63D7" w14:paraId="78DD2885" w14:textId="2600F809">
      <w:pPr>
        <w:rPr>
          <w:rStyle w:val="normaltextrun"/>
          <w:rFonts w:cs="Segoe UI"/>
          <w:lang w:val="en-US"/>
        </w:rPr>
      </w:pPr>
      <w:r w:rsidRPr="7E3DA4D0" w:rsidR="00BA63D7">
        <w:rPr>
          <w:rStyle w:val="normaltextrun"/>
          <w:b w:val="1"/>
          <w:bCs w:val="1"/>
          <w:shd w:val="clear" w:color="auto" w:fill="FFFFFF"/>
          <w:lang w:val="en-US"/>
        </w:rPr>
        <w:t>Example</w:t>
      </w:r>
      <w:r w:rsidRPr="7E3DA4D0" w:rsidR="00AA3656">
        <w:rPr>
          <w:rStyle w:val="normaltextrun"/>
          <w:b w:val="1"/>
          <w:bCs w:val="1"/>
          <w:shd w:val="clear" w:color="auto" w:fill="FFFFFF"/>
          <w:lang w:val="en-US"/>
        </w:rPr>
        <w:t xml:space="preserve"> 2:</w:t>
      </w:r>
      <w:r w:rsidRPr="7E3DA4D0" w:rsidR="00AA3656">
        <w:rPr>
          <w:rStyle w:val="normaltextrun"/>
          <w:shd w:val="clear" w:color="auto" w:fill="FFFFFF"/>
          <w:lang w:val="en-US"/>
        </w:rPr>
        <w:t xml:space="preserve"> </w:t>
      </w:r>
      <w:r w:rsidRPr="7E3DA4D0" w:rsidR="00BA63D7">
        <w:rPr>
          <w:rStyle w:val="normaltextrun"/>
          <w:shd w:val="clear" w:color="auto" w:fill="FFFFFF"/>
          <w:lang w:val="en-US"/>
        </w:rPr>
        <w:t>you</w:t>
      </w:r>
      <w:r w:rsidRPr="7E3DA4D0" w:rsidR="00AA3656">
        <w:rPr>
          <w:rStyle w:val="normaltextrun"/>
          <w:shd w:val="clear" w:color="auto" w:fill="FFFFFF"/>
          <w:lang w:val="en-US"/>
        </w:rPr>
        <w:t xml:space="preserve"> start </w:t>
      </w:r>
      <w:r w:rsidRPr="7E3DA4D0" w:rsidR="00BA63D7">
        <w:rPr>
          <w:rStyle w:val="normaltextrun"/>
          <w:shd w:val="clear" w:color="auto" w:fill="FFFFFF"/>
          <w:lang w:val="en-US"/>
        </w:rPr>
        <w:t xml:space="preserve">your education on October </w:t>
      </w:r>
      <w:r w:rsidRPr="7E3DA4D0" w:rsidR="5DA28B3D">
        <w:rPr>
          <w:rStyle w:val="normaltextrun"/>
          <w:shd w:val="clear" w:color="auto" w:fill="FFFFFF"/>
          <w:lang w:val="en-US"/>
        </w:rPr>
        <w:t>1,</w:t>
      </w:r>
      <w:r w:rsidRPr="7E3DA4D0" w:rsidR="00BD0FF4">
        <w:rPr>
          <w:rStyle w:val="normaltextrun"/>
          <w:shd w:val="clear" w:color="auto" w:fill="FFFFFF"/>
          <w:lang w:val="en-US"/>
        </w:rPr>
        <w:t xml:space="preserve"> and it</w:t>
      </w:r>
      <w:r w:rsidRPr="7E3DA4D0" w:rsidR="00BD0FF4">
        <w:rPr>
          <w:rStyle w:val="normaltextrun"/>
          <w:shd w:val="clear" w:color="auto" w:fill="FFFFFF"/>
          <w:lang w:val="en-US"/>
        </w:rPr>
        <w:t xml:space="preserve"> costs </w:t>
      </w:r>
      <w:r w:rsidRPr="7E3DA4D0" w:rsidR="00AA3656">
        <w:rPr>
          <w:rStyle w:val="normaltextrun"/>
          <w:shd w:val="clear" w:color="auto" w:fill="FFFFFF"/>
          <w:lang w:val="en-US"/>
        </w:rPr>
        <w:t xml:space="preserve">€1.</w:t>
      </w:r>
      <w:r w:rsidRPr="7E3DA4D0" w:rsidR="18521D1C">
        <w:rPr>
          <w:rStyle w:val="normaltextrun"/>
          <w:shd w:val="clear" w:color="auto" w:fill="FFFFFF"/>
          <w:lang w:val="en-US"/>
        </w:rPr>
        <w:t xml:space="preserve">375</w:t>
      </w:r>
      <w:r w:rsidRPr="7E3DA4D0" w:rsidR="00AA3656">
        <w:rPr>
          <w:rStyle w:val="normaltextrun"/>
          <w:shd w:val="clear" w:color="auto" w:fill="FFFFFF"/>
          <w:lang w:val="en-US"/>
        </w:rPr>
        <w:t xml:space="preserve">. </w:t>
      </w:r>
      <w:r w:rsidRPr="7E3DA4D0" w:rsidR="00BD0FF4">
        <w:rPr>
          <w:rStyle w:val="normaltextrun"/>
          <w:shd w:val="clear" w:color="auto" w:fill="FFFFFF"/>
          <w:lang w:val="en-US"/>
        </w:rPr>
        <w:t xml:space="preserve">You follow this </w:t>
      </w:r>
      <w:r w:rsidRPr="7E3DA4D0" w:rsidR="00EC253F">
        <w:rPr>
          <w:rStyle w:val="normaltextrun"/>
          <w:shd w:val="clear" w:color="auto" w:fill="FFFFFF"/>
          <w:lang w:val="en-US"/>
        </w:rPr>
        <w:t>training</w:t>
      </w:r>
      <w:r w:rsidRPr="7E3DA4D0" w:rsidR="00BD0FF4">
        <w:rPr>
          <w:rStyle w:val="normaltextrun"/>
          <w:shd w:val="clear" w:color="auto" w:fill="FFFFFF"/>
          <w:lang w:val="en-US"/>
        </w:rPr>
        <w:t xml:space="preserve"> in your own time, so Digital Power will not free your calendar </w:t>
      </w:r>
      <w:r w:rsidRPr="7E3DA4D0" w:rsidR="00CB1B57">
        <w:rPr>
          <w:rStyle w:val="normaltextrun"/>
          <w:shd w:val="clear" w:color="auto" w:fill="FFFFFF"/>
          <w:lang w:val="en-US"/>
        </w:rPr>
        <w:t>for yo</w:t>
      </w:r>
      <w:r w:rsidRPr="7E3DA4D0" w:rsidR="00CB1B57">
        <w:rPr>
          <w:rStyle w:val="normaltextrun"/>
          <w:shd w:val="clear" w:color="auto" w:fill="FFFFFF"/>
          <w:lang w:val="en-US"/>
        </w:rPr>
        <w:t xml:space="preserve">u to spend time on this </w:t>
      </w:r>
      <w:r w:rsidRPr="7E3DA4D0" w:rsidR="00EC253F">
        <w:rPr>
          <w:rStyle w:val="normaltextrun"/>
          <w:shd w:val="clear" w:color="auto" w:fill="FFFFFF"/>
          <w:lang w:val="en-US"/>
        </w:rPr>
        <w:t>training</w:t>
      </w:r>
      <w:r w:rsidRPr="7E3DA4D0" w:rsidR="00CB1B57">
        <w:rPr>
          <w:rStyle w:val="normaltextrun"/>
          <w:shd w:val="clear" w:color="auto" w:fill="FFFFFF"/>
          <w:lang w:val="en-US"/>
        </w:rPr>
        <w:t xml:space="preserve">. </w:t>
      </w:r>
      <w:r w:rsidRPr="7E3DA4D0" w:rsidR="00CB1B57">
        <w:rPr>
          <w:rStyle w:val="normaltextrun"/>
          <w:shd w:val="clear" w:color="auto" w:fill="FFFFFF"/>
          <w:lang w:val="en-US"/>
        </w:rPr>
        <w:t xml:space="preserve">The cost of this education </w:t>
      </w:r>
      <w:r w:rsidRPr="7E3DA4D0" w:rsidR="00B1321E">
        <w:rPr>
          <w:rStyle w:val="normaltextrun"/>
          <w:shd w:val="clear" w:color="auto" w:fill="FFFFFF"/>
          <w:lang w:val="en-US"/>
        </w:rPr>
        <w:t>will be written of</w:t>
      </w:r>
      <w:r w:rsidRPr="7E3DA4D0" w:rsidR="00E266A2">
        <w:rPr>
          <w:rStyle w:val="normaltextrun"/>
          <w:shd w:val="clear" w:color="auto" w:fill="FFFFFF"/>
          <w:lang w:val="en-US"/>
        </w:rPr>
        <w:t>f</w:t>
      </w:r>
      <w:r w:rsidRPr="7E3DA4D0" w:rsidR="00B1321E">
        <w:rPr>
          <w:rStyle w:val="normaltextrun"/>
          <w:shd w:val="clear" w:color="auto" w:fill="FFFFFF"/>
          <w:lang w:val="en-US"/>
        </w:rPr>
        <w:t xml:space="preserve"> in 6 equal parts of </w:t>
      </w:r>
      <w:r w:rsidRPr="7E3DA4D0" w:rsidR="00AA3656">
        <w:rPr>
          <w:rStyle w:val="normaltextrun"/>
          <w:shd w:val="clear" w:color="auto" w:fill="FFFFFF"/>
          <w:lang w:val="en-US"/>
        </w:rPr>
        <w:t xml:space="preserve">€2</w:t>
      </w:r>
      <w:r w:rsidRPr="7E3DA4D0" w:rsidR="4F846114">
        <w:rPr>
          <w:rStyle w:val="normaltextrun"/>
          <w:shd w:val="clear" w:color="auto" w:fill="FFFFFF"/>
          <w:lang w:val="en-US"/>
        </w:rPr>
        <w:t xml:space="preserve">29,16</w:t>
      </w:r>
      <w:r w:rsidRPr="7E3DA4D0" w:rsidR="00AA3656">
        <w:rPr>
          <w:rStyle w:val="normaltextrun"/>
          <w:shd w:val="clear" w:color="auto" w:fill="FFFFFF"/>
          <w:lang w:val="en-US"/>
        </w:rPr>
        <w:t xml:space="preserve"> </w:t>
      </w:r>
      <w:r w:rsidRPr="7E3DA4D0" w:rsidR="00B1321E">
        <w:rPr>
          <w:rStyle w:val="normaltextrun"/>
          <w:shd w:val="clear" w:color="auto" w:fill="FFFFFF"/>
          <w:lang w:val="en-US"/>
        </w:rPr>
        <w:t>e</w:t>
      </w:r>
      <w:r w:rsidRPr="7E3DA4D0" w:rsidR="00B1321E">
        <w:rPr>
          <w:rStyle w:val="normaltextrun"/>
          <w:shd w:val="clear" w:color="auto" w:fill="FFFFFF"/>
          <w:lang w:val="en-US"/>
        </w:rPr>
        <w:t>ach month</w:t>
      </w:r>
      <w:r w:rsidRPr="7E3DA4D0" w:rsidR="00AA3656">
        <w:rPr>
          <w:rStyle w:val="normaltextrun"/>
          <w:shd w:val="clear" w:color="auto" w:fill="FFFFFF"/>
          <w:lang w:val="en-US"/>
        </w:rPr>
        <w:t xml:space="preserve">. </w:t>
      </w:r>
      <w:r w:rsidRPr="7E3DA4D0" w:rsidR="00D40084">
        <w:rPr>
          <w:rStyle w:val="normaltextrun"/>
          <w:shd w:val="clear" w:color="auto" w:fill="FFFFFF"/>
          <w:lang w:val="en-US"/>
        </w:rPr>
        <w:t xml:space="preserve">On March </w:t>
      </w:r>
      <w:r w:rsidRPr="7E3DA4D0" w:rsidR="00AA3656">
        <w:rPr>
          <w:rStyle w:val="normaltextrun"/>
          <w:shd w:val="clear" w:color="auto" w:fill="FFFFFF"/>
          <w:lang w:val="en-US"/>
        </w:rPr>
        <w:t>28</w:t>
      </w:r>
      <w:r w:rsidRPr="7E3DA4D0" w:rsidR="00D40084">
        <w:rPr>
          <w:rStyle w:val="normaltextrun"/>
          <w:shd w:val="clear" w:color="auto" w:fill="FFFFFF"/>
          <w:lang w:val="en-US"/>
        </w:rPr>
        <w:t xml:space="preserve"> the following year,</w:t>
      </w:r>
      <w:r w:rsidRPr="7E3DA4D0" w:rsidR="00AA3656">
        <w:rPr>
          <w:rStyle w:val="normaltextrun"/>
          <w:shd w:val="clear" w:color="auto" w:fill="FFFFFF"/>
          <w:lang w:val="en-US"/>
        </w:rPr>
        <w:t xml:space="preserve"> </w:t>
      </w:r>
      <w:r w:rsidRPr="7E3DA4D0" w:rsidR="00D40084">
        <w:rPr>
          <w:rStyle w:val="normaltextrun"/>
          <w:shd w:val="clear" w:color="auto" w:fill="FFFFFF"/>
          <w:lang w:val="en-US"/>
        </w:rPr>
        <w:t xml:space="preserve">the complete training </w:t>
      </w:r>
      <w:r w:rsidRPr="7E3DA4D0" w:rsidR="00654707">
        <w:rPr>
          <w:rStyle w:val="normaltextrun"/>
          <w:shd w:val="clear" w:color="auto" w:fill="FFFFFF"/>
          <w:lang w:val="en-US"/>
        </w:rPr>
        <w:t xml:space="preserve">agreement will have been written off and </w:t>
      </w:r>
      <w:r w:rsidRPr="7E3DA4D0" w:rsidR="3DA1158D">
        <w:rPr>
          <w:rStyle w:val="normaltextrun"/>
          <w:shd w:val="clear" w:color="auto" w:fill="FFFFFF"/>
          <w:lang w:val="en-US"/>
        </w:rPr>
        <w:t xml:space="preserve">the training</w:t>
      </w:r>
      <w:r w:rsidRPr="7E3DA4D0" w:rsidR="00654707">
        <w:rPr>
          <w:rStyle w:val="normaltextrun"/>
          <w:shd w:val="clear" w:color="auto" w:fill="FFFFFF"/>
          <w:lang w:val="en-US"/>
        </w:rPr>
        <w:t xml:space="preserve"> agreement </w:t>
      </w:r>
      <w:r w:rsidRPr="7E3DA4D0" w:rsidR="00654707">
        <w:rPr>
          <w:rStyle w:val="normaltextrun"/>
          <w:shd w:val="clear" w:color="auto" w:fill="FFFFFF"/>
          <w:lang w:val="en-US"/>
        </w:rPr>
        <w:t>will end.</w:t>
      </w:r>
    </w:p>
    <w:p w:rsidR="006615BF" w:rsidP="00845C6E" w:rsidRDefault="00654707" w14:paraId="2170D1AA" w14:textId="6CB3C009">
      <w:pPr>
        <w:rPr>
          <w:rStyle w:val="normaltextrun"/>
          <w:shd w:val="clear" w:color="auto" w:fill="FFFFFF"/>
          <w:lang w:val="en-US"/>
        </w:rPr>
      </w:pPr>
      <w:r w:rsidRPr="7E3DA4D0" w:rsidR="00654707">
        <w:rPr>
          <w:rStyle w:val="normaltextrun"/>
          <w:b w:val="1"/>
          <w:bCs w:val="1"/>
          <w:shd w:val="clear" w:color="auto" w:fill="FFFFFF"/>
          <w:lang w:val="en-US"/>
        </w:rPr>
        <w:t>Example</w:t>
      </w:r>
      <w:r w:rsidRPr="7E3DA4D0" w:rsidR="00D0504B">
        <w:rPr>
          <w:rStyle w:val="normaltextrun"/>
          <w:b w:val="1"/>
          <w:bCs w:val="1"/>
          <w:shd w:val="clear" w:color="auto" w:fill="FFFFFF"/>
          <w:lang w:val="en-US"/>
        </w:rPr>
        <w:t xml:space="preserve"> 3:</w:t>
      </w:r>
      <w:r w:rsidRPr="00272B42" w:rsidR="00D0504B">
        <w:rPr>
          <w:rStyle w:val="normaltextrun"/>
          <w:shd w:val="clear" w:color="auto" w:fill="FFFFFF"/>
          <w:lang w:val="en-US"/>
        </w:rPr>
        <w:t xml:space="preserve"> </w:t>
      </w:r>
      <w:r w:rsidRPr="00272B42" w:rsidR="00654707">
        <w:rPr>
          <w:rStyle w:val="normaltextrun"/>
          <w:shd w:val="clear" w:color="auto" w:fill="FFFFFF"/>
          <w:lang w:val="en-US"/>
        </w:rPr>
        <w:t xml:space="preserve">you start your </w:t>
      </w:r>
      <w:r w:rsidRPr="00272B42" w:rsidR="00272B42">
        <w:rPr>
          <w:rStyle w:val="normaltextrun"/>
          <w:shd w:val="clear" w:color="auto" w:fill="FFFFFF"/>
          <w:lang w:val="en-US"/>
        </w:rPr>
        <w:t>education on January 1 and thi</w:t>
      </w:r>
      <w:r w:rsidR="00272B42">
        <w:rPr>
          <w:rStyle w:val="normaltextrun"/>
          <w:shd w:val="clear" w:color="auto" w:fill="FFFFFF"/>
          <w:lang w:val="en-US"/>
        </w:rPr>
        <w:t xml:space="preserve">s costs </w:t>
      </w:r>
      <w:r w:rsidRPr="00272B42" w:rsidR="00DB096F">
        <w:rPr>
          <w:rStyle w:val="normaltextrun"/>
          <w:shd w:val="clear" w:color="auto" w:fill="FFFFFF"/>
          <w:lang w:val="en-US"/>
        </w:rPr>
        <w:t xml:space="preserve">€1.</w:t>
      </w:r>
      <w:r w:rsidRPr="00272B42" w:rsidR="7C87832E">
        <w:rPr>
          <w:rStyle w:val="normaltextrun"/>
          <w:shd w:val="clear" w:color="auto" w:fill="FFFFFF"/>
          <w:lang w:val="en-US"/>
        </w:rPr>
        <w:t xml:space="preserve">375</w:t>
      </w:r>
      <w:r w:rsidRPr="00272B42" w:rsidR="00DB096F">
        <w:rPr>
          <w:rStyle w:val="normaltextrun"/>
          <w:shd w:val="clear" w:color="auto" w:fill="FFFFFF"/>
          <w:lang w:val="en-US"/>
        </w:rPr>
        <w:t xml:space="preserve">. </w:t>
      </w:r>
      <w:r w:rsidRPr="009823C5" w:rsidR="00272B42">
        <w:rPr>
          <w:rStyle w:val="normaltextrun"/>
          <w:shd w:val="clear" w:color="auto" w:fill="FFFFFF"/>
          <w:lang w:val="en-US"/>
        </w:rPr>
        <w:t xml:space="preserve">You follow this </w:t>
      </w:r>
      <w:r w:rsidR="00EC253F">
        <w:rPr>
          <w:rStyle w:val="normaltextrun"/>
          <w:shd w:val="clear" w:color="auto" w:fill="FFFFFF"/>
          <w:lang w:val="en-US"/>
        </w:rPr>
        <w:t>training</w:t>
      </w:r>
      <w:r w:rsidRPr="009823C5" w:rsidR="00272B42">
        <w:rPr>
          <w:rStyle w:val="normaltextrun"/>
          <w:shd w:val="clear" w:color="auto" w:fill="FFFFFF"/>
          <w:lang w:val="en-US"/>
        </w:rPr>
        <w:t xml:space="preserve"> </w:t>
      </w:r>
      <w:r w:rsidRPr="009823C5" w:rsidR="00B46466">
        <w:rPr>
          <w:rStyle w:val="normaltextrun"/>
          <w:shd w:val="clear" w:color="auto" w:fill="FFFFFF"/>
          <w:lang w:val="en-US"/>
        </w:rPr>
        <w:t xml:space="preserve">in your own </w:t>
      </w:r>
      <w:r w:rsidRPr="009823C5" w:rsidR="009823C5">
        <w:rPr>
          <w:rStyle w:val="normaltextrun"/>
          <w:shd w:val="clear" w:color="auto" w:fill="FFFFFF"/>
          <w:lang w:val="en-US"/>
        </w:rPr>
        <w:t>time, so Digital Power will not free your calendar for you</w:t>
      </w:r>
      <w:r w:rsidR="009823C5">
        <w:rPr>
          <w:rStyle w:val="normaltextrun"/>
          <w:shd w:val="clear" w:color="auto" w:fill="FFFFFF"/>
          <w:lang w:val="en-US"/>
        </w:rPr>
        <w:t xml:space="preserve"> to spend time on this </w:t>
      </w:r>
      <w:r w:rsidR="00EC253F">
        <w:rPr>
          <w:rStyle w:val="normaltextrun"/>
          <w:shd w:val="clear" w:color="auto" w:fill="FFFFFF"/>
          <w:lang w:val="en-US"/>
        </w:rPr>
        <w:t>training</w:t>
      </w:r>
      <w:r w:rsidR="009823C5">
        <w:rPr>
          <w:rStyle w:val="normaltextrun"/>
          <w:shd w:val="clear" w:color="auto" w:fill="FFFFFF"/>
          <w:lang w:val="en-US"/>
        </w:rPr>
        <w:t xml:space="preserve">. </w:t>
      </w:r>
      <w:r w:rsidRPr="004F49AE" w:rsidR="00C803E4">
        <w:rPr>
          <w:rStyle w:val="normaltextrun"/>
          <w:shd w:val="clear" w:color="auto" w:fill="FFFFFF"/>
          <w:lang w:val="en-US"/>
        </w:rPr>
        <w:t>You also register yourself for</w:t>
      </w:r>
      <w:r w:rsidRPr="004F49AE" w:rsidR="366C4ED3">
        <w:rPr>
          <w:rStyle w:val="normaltextrun"/>
          <w:shd w:val="clear" w:color="auto" w:fill="FFFFFF"/>
          <w:lang w:val="en-US"/>
        </w:rPr>
        <w:t xml:space="preserve"> </w:t>
      </w:r>
      <w:r w:rsidRPr="004F49AE" w:rsidR="00C803E4">
        <w:rPr>
          <w:rStyle w:val="normaltextrun"/>
          <w:shd w:val="clear" w:color="auto" w:fill="FFFFFF"/>
          <w:lang w:val="en-US"/>
        </w:rPr>
        <w:t>an extra module</w:t>
      </w:r>
      <w:r w:rsidRPr="004F49AE" w:rsidR="004F49AE">
        <w:rPr>
          <w:rStyle w:val="normaltextrun"/>
          <w:shd w:val="clear" w:color="auto" w:fill="FFFFFF"/>
          <w:lang w:val="en-US"/>
        </w:rPr>
        <w:t xml:space="preserve">, this one will take 3 months and costs €6</w:t>
      </w:r>
      <w:r w:rsidRPr="004F49AE" w:rsidR="0F371439">
        <w:rPr>
          <w:rStyle w:val="normaltextrun"/>
          <w:shd w:val="clear" w:color="auto" w:fill="FFFFFF"/>
          <w:lang w:val="en-US"/>
        </w:rPr>
        <w:t xml:space="preserve">87</w:t>
      </w:r>
      <w:r w:rsidRPr="004F49AE" w:rsidR="004F49AE">
        <w:rPr>
          <w:rStyle w:val="normaltextrun"/>
          <w:shd w:val="clear" w:color="auto" w:fill="FFFFFF"/>
          <w:lang w:val="en-US"/>
        </w:rPr>
        <w:t xml:space="preserve">. </w:t>
      </w:r>
      <w:r w:rsidRPr="006615BF" w:rsidR="006615BF">
        <w:rPr>
          <w:rStyle w:val="normaltextrun"/>
          <w:shd w:val="clear" w:color="auto" w:fill="FFFFFF"/>
          <w:lang w:val="en-US"/>
        </w:rPr>
        <w:t>This will start on October 1, and you will also follow th</w:t>
      </w:r>
      <w:r w:rsidR="006615BF">
        <w:rPr>
          <w:rStyle w:val="normaltextrun"/>
          <w:shd w:val="clear" w:color="auto" w:fill="FFFFFF"/>
          <w:lang w:val="en-US"/>
        </w:rPr>
        <w:t xml:space="preserve">is in your own time. </w:t>
      </w:r>
    </w:p>
    <w:p w:rsidRPr="00EC253F" w:rsidR="00D0504B" w:rsidP="00845C6E" w:rsidRDefault="00913292" w14:paraId="7526C0A5" w14:textId="41429DFD">
      <w:pPr>
        <w:rPr>
          <w:rStyle w:val="normaltextrun"/>
          <w:shd w:val="clear" w:color="auto" w:fill="FFFFFF"/>
          <w:lang w:val="en-US"/>
        </w:rPr>
      </w:pPr>
      <w:r w:rsidRPr="001749C6" w:rsidR="00913292">
        <w:rPr>
          <w:rStyle w:val="normaltextrun"/>
          <w:shd w:val="clear" w:color="auto" w:fill="FFFFFF"/>
          <w:lang w:val="en-US"/>
        </w:rPr>
        <w:t xml:space="preserve">The costs will be written off in 6 </w:t>
      </w:r>
      <w:r w:rsidRPr="001749C6" w:rsidR="001749C6">
        <w:rPr>
          <w:rStyle w:val="normaltextrun"/>
          <w:shd w:val="clear" w:color="auto" w:fill="FFFFFF"/>
          <w:lang w:val="en-US"/>
        </w:rPr>
        <w:t xml:space="preserve">equal parts of €2</w:t>
      </w:r>
      <w:r w:rsidRPr="001749C6" w:rsidR="30E40946">
        <w:rPr>
          <w:rStyle w:val="normaltextrun"/>
          <w:shd w:val="clear" w:color="auto" w:fill="FFFFFF"/>
          <w:lang w:val="en-US"/>
        </w:rPr>
        <w:t xml:space="preserve">29</w:t>
      </w:r>
      <w:r w:rsidRPr="001749C6" w:rsidR="001749C6">
        <w:rPr>
          <w:rStyle w:val="normaltextrun"/>
          <w:shd w:val="clear" w:color="auto" w:fill="FFFFFF"/>
          <w:lang w:val="en-US"/>
        </w:rPr>
        <w:t xml:space="preserve">,</w:t>
      </w:r>
      <w:r w:rsidRPr="001749C6" w:rsidR="4BDB76C8">
        <w:rPr>
          <w:rStyle w:val="normaltextrun"/>
          <w:shd w:val="clear" w:color="auto" w:fill="FFFFFF"/>
          <w:lang w:val="en-US"/>
        </w:rPr>
        <w:t xml:space="preserve">16</w:t>
      </w:r>
      <w:r w:rsidRPr="001749C6" w:rsidR="001749C6">
        <w:rPr>
          <w:rStyle w:val="normaltextrun"/>
          <w:shd w:val="clear" w:color="auto" w:fill="FFFFFF"/>
          <w:lang w:val="en-US"/>
        </w:rPr>
        <w:t xml:space="preserve"> per month. </w:t>
      </w:r>
      <w:r w:rsidRPr="003F2F0C" w:rsidR="001749C6">
        <w:rPr>
          <w:rStyle w:val="normaltextrun"/>
          <w:shd w:val="clear" w:color="auto" w:fill="FFFFFF"/>
          <w:lang w:val="en-US"/>
        </w:rPr>
        <w:t>The training</w:t>
      </w:r>
      <w:r w:rsidRPr="003F2F0C" w:rsidR="003F2F0C">
        <w:rPr>
          <w:rStyle w:val="normaltextrun"/>
          <w:shd w:val="clear" w:color="auto" w:fill="FFFFFF"/>
          <w:lang w:val="en-US"/>
        </w:rPr>
        <w:t xml:space="preserve"> </w:t>
      </w:r>
      <w:r w:rsidRPr="003F2F0C" w:rsidR="001749C6">
        <w:rPr>
          <w:rStyle w:val="normaltextrun"/>
          <w:shd w:val="clear" w:color="auto" w:fill="FFFFFF"/>
          <w:lang w:val="en-US"/>
        </w:rPr>
        <w:t xml:space="preserve">agreement </w:t>
      </w:r>
      <w:r w:rsidRPr="003F2F0C" w:rsidR="7D104BD9">
        <w:rPr>
          <w:rStyle w:val="normaltextrun"/>
          <w:shd w:val="clear" w:color="auto" w:fill="FFFFFF"/>
          <w:lang w:val="en-US"/>
        </w:rPr>
        <w:t>will</w:t>
      </w:r>
      <w:r w:rsidRPr="003F2F0C" w:rsidR="003F2F0C">
        <w:rPr>
          <w:rStyle w:val="normaltextrun"/>
          <w:shd w:val="clear" w:color="auto" w:fill="FFFFFF"/>
          <w:lang w:val="en-US"/>
        </w:rPr>
        <w:t xml:space="preserve"> be completely written </w:t>
      </w:r>
      <w:r w:rsidRPr="003F2F0C" w:rsidR="3140C15F">
        <w:rPr>
          <w:rStyle w:val="normaltextrun"/>
          <w:shd w:val="clear" w:color="auto" w:fill="FFFFFF"/>
          <w:lang w:val="en-US"/>
        </w:rPr>
        <w:t xml:space="preserve">off</w:t>
      </w:r>
      <w:r w:rsidRPr="003F2F0C" w:rsidR="003F2F0C">
        <w:rPr>
          <w:rStyle w:val="normaltextrun"/>
          <w:shd w:val="clear" w:color="auto" w:fill="FFFFFF"/>
          <w:lang w:val="en-US"/>
        </w:rPr>
        <w:t xml:space="preserve"> on June 30</w:t>
      </w:r>
      <w:r w:rsidR="003F2F0C">
        <w:rPr>
          <w:rStyle w:val="normaltextrun"/>
          <w:shd w:val="clear" w:color="auto" w:fill="FFFFFF"/>
          <w:lang w:val="en-US"/>
        </w:rPr>
        <w:t xml:space="preserve">. </w:t>
      </w:r>
      <w:r w:rsidRPr="00247253" w:rsidR="003F2F0C">
        <w:rPr>
          <w:rStyle w:val="normaltextrun"/>
          <w:shd w:val="clear" w:color="auto" w:fill="FFFFFF"/>
          <w:lang w:val="en-US"/>
        </w:rPr>
        <w:t xml:space="preserve">The </w:t>
      </w:r>
      <w:r w:rsidRPr="00247253" w:rsidR="002300EC">
        <w:rPr>
          <w:rStyle w:val="normaltextrun"/>
          <w:shd w:val="clear" w:color="auto" w:fill="FFFFFF"/>
          <w:lang w:val="en-US"/>
        </w:rPr>
        <w:t xml:space="preserve">write off for the extra module would start </w:t>
      </w:r>
      <w:r w:rsidRPr="00247253" w:rsidR="00247253">
        <w:rPr>
          <w:rStyle w:val="normaltextrun"/>
          <w:shd w:val="clear" w:color="auto" w:fill="FFFFFF"/>
          <w:lang w:val="en-US"/>
        </w:rPr>
        <w:t>the same moment t</w:t>
      </w:r>
      <w:r w:rsidR="00247253">
        <w:rPr>
          <w:rStyle w:val="normaltextrun"/>
          <w:shd w:val="clear" w:color="auto" w:fill="FFFFFF"/>
          <w:lang w:val="en-US"/>
        </w:rPr>
        <w:t xml:space="preserve">he module starts, on the first of October. </w:t>
      </w:r>
      <w:r w:rsidRPr="008563AE" w:rsidR="00247253">
        <w:rPr>
          <w:rStyle w:val="normaltextrun"/>
          <w:shd w:val="clear" w:color="auto" w:fill="FFFFFF"/>
          <w:lang w:val="en-US"/>
        </w:rPr>
        <w:t xml:space="preserve">This would then be completely written off on December 31. </w:t>
      </w:r>
      <w:r w:rsidRPr="00CD1418" w:rsidR="3B3A3BF6">
        <w:rPr>
          <w:rStyle w:val="normaltextrun"/>
          <w:shd w:val="clear" w:color="auto" w:fill="FFFFFF"/>
          <w:lang w:val="en-US"/>
        </w:rPr>
        <w:t xml:space="preserve">If</w:t>
      </w:r>
      <w:r w:rsidRPr="00CD1418" w:rsidR="00CD1418">
        <w:rPr>
          <w:rStyle w:val="normaltextrun"/>
          <w:shd w:val="clear" w:color="auto" w:fill="FFFFFF"/>
          <w:lang w:val="en-US"/>
        </w:rPr>
        <w:t xml:space="preserve"> you start both </w:t>
      </w:r>
      <w:r w:rsidR="2278C7D2">
        <w:rPr>
          <w:rStyle w:val="normaltextrun"/>
          <w:shd w:val="clear" w:color="auto" w:fill="FFFFFF"/>
          <w:lang w:val="en-US"/>
        </w:rPr>
        <w:t>courses</w:t>
      </w:r>
      <w:r w:rsidRPr="00CD1418" w:rsidR="00CD1418">
        <w:rPr>
          <w:rStyle w:val="normaltextrun"/>
          <w:shd w:val="clear" w:color="auto" w:fill="FFFFFF"/>
          <w:lang w:val="en-US"/>
        </w:rPr>
        <w:t xml:space="preserve"> at the same time, on January 1, then th</w:t>
      </w:r>
      <w:r w:rsidR="00CD1418">
        <w:rPr>
          <w:rStyle w:val="normaltextrun"/>
          <w:shd w:val="clear" w:color="auto" w:fill="FFFFFF"/>
          <w:lang w:val="en-US"/>
        </w:rPr>
        <w:t xml:space="preserve">e amount would </w:t>
      </w:r>
      <w:r w:rsidR="187990D0">
        <w:rPr>
          <w:rStyle w:val="normaltextrun"/>
          <w:shd w:val="clear" w:color="auto" w:fill="FFFFFF"/>
          <w:lang w:val="en-US"/>
        </w:rPr>
        <w:t>total</w:t>
      </w:r>
      <w:r w:rsidR="00CD1418">
        <w:rPr>
          <w:rStyle w:val="normaltextrun"/>
          <w:shd w:val="clear" w:color="auto" w:fill="FFFFFF"/>
          <w:lang w:val="en-US"/>
        </w:rPr>
        <w:t xml:space="preserve"> </w:t>
      </w:r>
      <w:r w:rsidR="2CE4AC5D">
        <w:rPr>
          <w:rStyle w:val="normaltextrun"/>
          <w:shd w:val="clear" w:color="auto" w:fill="FFFFFF"/>
          <w:lang w:val="en-US"/>
        </w:rPr>
        <w:t xml:space="preserve">€2.062,</w:t>
      </w:r>
      <w:r w:rsidR="00B273A7">
        <w:rPr>
          <w:rStyle w:val="normaltextrun"/>
          <w:shd w:val="clear" w:color="auto" w:fill="FFFFFF"/>
          <w:lang w:val="en-US"/>
        </w:rPr>
        <w:t xml:space="preserve"> and the training agreement would be written off </w:t>
      </w:r>
      <w:r w:rsidR="00B273A7">
        <w:rPr>
          <w:rStyle w:val="normaltextrun"/>
          <w:shd w:val="clear" w:color="auto" w:fill="FFFFFF"/>
          <w:lang w:val="en-US"/>
        </w:rPr>
        <w:t xml:space="preserve">on</w:t>
      </w:r>
      <w:r w:rsidR="00FC0408">
        <w:rPr>
          <w:rStyle w:val="normaltextrun"/>
          <w:shd w:val="clear" w:color="auto" w:fill="FFFFFF"/>
          <w:lang w:val="en-US"/>
        </w:rPr>
        <w:t xml:space="preserve"> September 30. </w:t>
      </w:r>
    </w:p>
    <w:p w:rsidRPr="00EC253F" w:rsidR="00965E08" w:rsidP="00845C6E" w:rsidRDefault="00965E08" w14:paraId="1A67659E" w14:textId="77777777">
      <w:pPr>
        <w:rPr>
          <w:rStyle w:val="normaltextrun"/>
          <w:rFonts w:cs="Segoe UI"/>
          <w:szCs w:val="20"/>
          <w:lang w:val="en-US"/>
        </w:rPr>
      </w:pPr>
    </w:p>
    <w:p w:rsidR="00D4066A" w:rsidP="00845C6E" w:rsidRDefault="00380169" w14:paraId="7680ABD9" w14:textId="613CDFCB">
      <w:pPr>
        <w:rPr>
          <w:rStyle w:val="normaltextrun"/>
          <w:shd w:val="clear" w:color="auto" w:fill="FFFFFF"/>
          <w:lang w:val="en-US"/>
        </w:rPr>
      </w:pPr>
      <w:r w:rsidRPr="7E3DA4D0" w:rsidR="00380169">
        <w:rPr>
          <w:rStyle w:val="normaltextrun"/>
          <w:b w:val="1"/>
          <w:bCs w:val="1"/>
          <w:shd w:val="clear" w:color="auto" w:fill="FFFFFF"/>
          <w:lang w:val="en-US"/>
        </w:rPr>
        <w:t>Example</w:t>
      </w:r>
      <w:r w:rsidRPr="7E3DA4D0" w:rsidR="002F1730">
        <w:rPr>
          <w:rStyle w:val="normaltextrun"/>
          <w:b w:val="1"/>
          <w:bCs w:val="1"/>
          <w:shd w:val="clear" w:color="auto" w:fill="FFFFFF"/>
          <w:lang w:val="en-US"/>
        </w:rPr>
        <w:t xml:space="preserve"> 4:</w:t>
      </w:r>
      <w:r w:rsidRPr="00DE1AA6" w:rsidR="002F1730">
        <w:rPr>
          <w:rStyle w:val="normaltextrun"/>
          <w:shd w:val="clear" w:color="auto" w:fill="FFFFFF"/>
          <w:lang w:val="en-US"/>
        </w:rPr>
        <w:t xml:space="preserve"> </w:t>
      </w:r>
      <w:r w:rsidRPr="00DE1AA6" w:rsidR="00380169">
        <w:rPr>
          <w:rStyle w:val="normaltextrun"/>
          <w:shd w:val="clear" w:color="auto" w:fill="FFFFFF"/>
          <w:lang w:val="en-US"/>
        </w:rPr>
        <w:t xml:space="preserve">you start </w:t>
      </w:r>
      <w:r w:rsidRPr="00DE1AA6" w:rsidR="00DE1AA6">
        <w:rPr>
          <w:rStyle w:val="normaltextrun"/>
          <w:shd w:val="clear" w:color="auto" w:fill="FFFFFF"/>
          <w:lang w:val="en-US"/>
        </w:rPr>
        <w:t xml:space="preserve">a new </w:t>
      </w:r>
      <w:r w:rsidR="083F1669">
        <w:rPr>
          <w:rStyle w:val="normaltextrun"/>
          <w:shd w:val="clear" w:color="auto" w:fill="FFFFFF"/>
          <w:lang w:val="en-US"/>
        </w:rPr>
        <w:t>training course</w:t>
      </w:r>
      <w:r w:rsidRPr="00DE1AA6" w:rsidR="00DE1AA6">
        <w:rPr>
          <w:rStyle w:val="normaltextrun"/>
          <w:shd w:val="clear" w:color="auto" w:fill="FFFFFF"/>
          <w:lang w:val="en-US"/>
        </w:rPr>
        <w:t xml:space="preserve"> on January 1 and th</w:t>
      </w:r>
      <w:r w:rsidR="00DE1AA6">
        <w:rPr>
          <w:rStyle w:val="normaltextrun"/>
          <w:shd w:val="clear" w:color="auto" w:fill="FFFFFF"/>
          <w:lang w:val="en-US"/>
        </w:rPr>
        <w:t xml:space="preserve">is costs €1.</w:t>
      </w:r>
      <w:r w:rsidR="7366EA3D">
        <w:rPr>
          <w:rStyle w:val="normaltextrun"/>
          <w:shd w:val="clear" w:color="auto" w:fill="FFFFFF"/>
          <w:lang w:val="en-US"/>
        </w:rPr>
        <w:t xml:space="preserve">37</w:t>
      </w:r>
      <w:r w:rsidR="00DE1AA6">
        <w:rPr>
          <w:rStyle w:val="normaltextrun"/>
          <w:shd w:val="clear" w:color="auto" w:fill="FFFFFF"/>
          <w:lang w:val="en-US"/>
        </w:rPr>
        <w:t xml:space="preserve">5. </w:t>
      </w:r>
      <w:r w:rsidRPr="00F05443" w:rsidR="00DE1AA6">
        <w:rPr>
          <w:rStyle w:val="normaltextrun"/>
          <w:shd w:val="clear" w:color="auto" w:fill="FFFFFF"/>
          <w:lang w:val="en-US"/>
        </w:rPr>
        <w:t xml:space="preserve">This training </w:t>
      </w:r>
      <w:r w:rsidRPr="00F05443" w:rsidR="7F190FC4">
        <w:rPr>
          <w:rStyle w:val="normaltextrun"/>
          <w:shd w:val="clear" w:color="auto" w:fill="FFFFFF"/>
          <w:lang w:val="en-US"/>
        </w:rPr>
        <w:t xml:space="preserve">will</w:t>
      </w:r>
      <w:r w:rsidRPr="00F05443" w:rsidR="00DE1AA6">
        <w:rPr>
          <w:rStyle w:val="normaltextrun"/>
          <w:shd w:val="clear" w:color="auto" w:fill="FFFFFF"/>
          <w:lang w:val="en-US"/>
        </w:rPr>
        <w:t xml:space="preserve"> be </w:t>
      </w:r>
      <w:r w:rsidRPr="00F05443" w:rsidR="00EC253F">
        <w:rPr>
          <w:rStyle w:val="normaltextrun"/>
          <w:shd w:val="clear" w:color="auto" w:fill="FFFFFF"/>
          <w:lang w:val="en-US"/>
        </w:rPr>
        <w:t xml:space="preserve">completely written off </w:t>
      </w:r>
      <w:r w:rsidRPr="00F05443" w:rsidR="00F05443">
        <w:rPr>
          <w:rStyle w:val="normaltextrun"/>
          <w:shd w:val="clear" w:color="auto" w:fill="FFFFFF"/>
          <w:lang w:val="en-US"/>
        </w:rPr>
        <w:t xml:space="preserve">at the end </w:t>
      </w:r>
      <w:r w:rsidR="00F05443">
        <w:rPr>
          <w:rStyle w:val="normaltextrun"/>
          <w:shd w:val="clear" w:color="auto" w:fill="FFFFFF"/>
          <w:lang w:val="en-US"/>
        </w:rPr>
        <w:t xml:space="preserve">of June. </w:t>
      </w:r>
      <w:r w:rsidRPr="00EA6601" w:rsidR="00F05443">
        <w:rPr>
          <w:rStyle w:val="normaltextrun"/>
          <w:shd w:val="clear" w:color="auto" w:fill="FFFFFF"/>
          <w:lang w:val="en-US"/>
        </w:rPr>
        <w:t xml:space="preserve">If you want to </w:t>
      </w:r>
      <w:r w:rsidRPr="00EA6601" w:rsidR="00B83467">
        <w:rPr>
          <w:rStyle w:val="normaltextrun"/>
          <w:shd w:val="clear" w:color="auto" w:fill="FFFFFF"/>
          <w:lang w:val="en-US"/>
        </w:rPr>
        <w:t xml:space="preserve">use part </w:t>
      </w:r>
      <w:r w:rsidRPr="00EA6601" w:rsidR="00EA6601">
        <w:rPr>
          <w:rStyle w:val="normaltextrun"/>
          <w:shd w:val="clear" w:color="auto" w:fill="FFFFFF"/>
          <w:lang w:val="en-US"/>
        </w:rPr>
        <w:t>of your normal working hours at</w:t>
      </w:r>
      <w:r w:rsidR="00EA6601">
        <w:rPr>
          <w:rStyle w:val="normaltextrun"/>
          <w:shd w:val="clear" w:color="auto" w:fill="FFFFFF"/>
          <w:lang w:val="en-US"/>
        </w:rPr>
        <w:t xml:space="preserve"> Digital Power, then we will add </w:t>
      </w:r>
      <w:r w:rsidRPr="00A617C9" w:rsidR="00945DF2">
        <w:rPr>
          <w:rStyle w:val="normaltextrun"/>
          <w:shd w:val="clear" w:color="auto" w:fill="FFFFFF"/>
          <w:lang w:val="en-US"/>
        </w:rPr>
        <w:t>€4</w:t>
      </w:r>
      <w:r w:rsidRPr="00A617C9" w:rsidR="27A970E2">
        <w:rPr>
          <w:rStyle w:val="normaltextrun"/>
          <w:shd w:val="clear" w:color="auto" w:fill="FFFFFF"/>
          <w:lang w:val="en-US"/>
        </w:rPr>
        <w:t>4</w:t>
      </w:r>
      <w:r w:rsidRPr="00A617C9" w:rsidR="00CF60A6">
        <w:rPr>
          <w:rStyle w:val="normaltextrun"/>
          <w:shd w:val="clear" w:color="auto" w:fill="FFFFFF"/>
          <w:lang w:val="en-US"/>
        </w:rPr>
        <w:t xml:space="preserve"> </w:t>
      </w:r>
      <w:r w:rsidR="00A617C9">
        <w:rPr>
          <w:rStyle w:val="normaltextrun"/>
          <w:shd w:val="clear" w:color="auto" w:fill="FFFFFF"/>
          <w:lang w:val="en-US"/>
        </w:rPr>
        <w:t xml:space="preserve">per hour to the training agreement. </w:t>
      </w:r>
      <w:r w:rsidRPr="00D4066A" w:rsidR="00A617C9">
        <w:rPr>
          <w:rStyle w:val="normaltextrun"/>
          <w:shd w:val="clear" w:color="auto" w:fill="FFFFFF"/>
          <w:lang w:val="en-US"/>
        </w:rPr>
        <w:t xml:space="preserve">If you want to use 10 hours in total for this </w:t>
      </w:r>
      <w:r w:rsidRPr="00D4066A" w:rsidR="00D4066A">
        <w:rPr>
          <w:rStyle w:val="normaltextrun"/>
          <w:shd w:val="clear" w:color="auto" w:fill="FFFFFF"/>
          <w:lang w:val="en-US"/>
        </w:rPr>
        <w:t>tr</w:t>
      </w:r>
      <w:r w:rsidR="00D4066A">
        <w:rPr>
          <w:rStyle w:val="normaltextrun"/>
          <w:shd w:val="clear" w:color="auto" w:fill="FFFFFF"/>
          <w:lang w:val="en-US"/>
        </w:rPr>
        <w:t xml:space="preserve">aining, the total would be as follows: </w:t>
      </w:r>
    </w:p>
    <w:p w:rsidRPr="00D17EA2" w:rsidR="00101586" w:rsidP="00845C6E" w:rsidRDefault="00352891" w14:paraId="722A6670" w14:textId="29C976C3">
      <w:pPr>
        <w:rPr>
          <w:rStyle w:val="normaltextrun"/>
          <w:shd w:val="clear" w:color="auto" w:fill="FFFFFF"/>
          <w:lang w:val="en-US"/>
        </w:rPr>
      </w:pPr>
      <w:r w:rsidRPr="00EB5BCF" w:rsidR="46298642">
        <w:rPr>
          <w:rStyle w:val="normaltextrun"/>
          <w:shd w:val="clear" w:color="auto" w:fill="FFFFFF"/>
          <w:lang w:val="en-US"/>
        </w:rPr>
        <w:t xml:space="preserve">Cos</w:t>
      </w:r>
      <w:r w:rsidRPr="00EB5BCF" w:rsidR="46298642">
        <w:rPr>
          <w:rStyle w:val="normaltextrun"/>
          <w:shd w:val="clear" w:color="auto" w:fill="FFFFFF"/>
          <w:lang w:val="en-US"/>
        </w:rPr>
        <w:t xml:space="preserve">t of</w:t>
      </w:r>
      <w:r w:rsidRPr="00EB5BCF" w:rsidR="00352891">
        <w:rPr>
          <w:rStyle w:val="normaltextrun"/>
          <w:shd w:val="clear" w:color="auto" w:fill="FFFFFF"/>
          <w:lang w:val="en-US"/>
        </w:rPr>
        <w:t xml:space="preserve"> tr</w:t>
      </w:r>
      <w:r w:rsidRPr="00EB5BCF" w:rsidR="00352891">
        <w:rPr>
          <w:rStyle w:val="normaltextrun"/>
          <w:shd w:val="clear" w:color="auto" w:fill="FFFFFF"/>
          <w:lang w:val="en-US"/>
        </w:rPr>
        <w:t xml:space="preserve">aining: €1.</w:t>
      </w:r>
      <w:r w:rsidRPr="00EB5BCF" w:rsidR="7FB3B1D3">
        <w:rPr>
          <w:rStyle w:val="normaltextrun"/>
          <w:shd w:val="clear" w:color="auto" w:fill="FFFFFF"/>
          <w:lang w:val="en-US"/>
        </w:rPr>
        <w:t xml:space="preserve">37</w:t>
      </w:r>
      <w:r w:rsidRPr="00EB5BCF" w:rsidR="00352891">
        <w:rPr>
          <w:rStyle w:val="normaltextrun"/>
          <w:shd w:val="clear" w:color="auto" w:fill="FFFFFF"/>
          <w:lang w:val="en-US"/>
        </w:rPr>
        <w:t xml:space="preserve">5 + cost </w:t>
      </w:r>
      <w:r w:rsidRPr="00EB5BCF" w:rsidR="72B61A6D">
        <w:rPr>
          <w:rStyle w:val="normaltextrun"/>
          <w:shd w:val="clear" w:color="auto" w:fill="FFFFFF"/>
          <w:lang w:val="en-US"/>
        </w:rPr>
        <w:t xml:space="preserve">of</w:t>
      </w:r>
      <w:r w:rsidRPr="00EB5BCF" w:rsidR="00A967B5">
        <w:rPr>
          <w:rStyle w:val="normaltextrun"/>
          <w:shd w:val="clear" w:color="auto" w:fill="FFFFFF"/>
          <w:lang w:val="en-US"/>
        </w:rPr>
        <w:t xml:space="preserve"> invested working hours </w:t>
      </w:r>
      <w:r w:rsidRPr="00EB5BCF" w:rsidR="00352891">
        <w:rPr>
          <w:rStyle w:val="normaltextrun"/>
          <w:shd w:val="clear" w:color="auto" w:fill="FFFFFF"/>
          <w:lang w:val="en-US"/>
        </w:rPr>
        <w:t>€4</w:t>
      </w:r>
      <w:r w:rsidRPr="00EB5BCF" w:rsidR="64F7D32B">
        <w:rPr>
          <w:rStyle w:val="normaltextrun"/>
          <w:shd w:val="clear" w:color="auto" w:fill="FFFFFF"/>
          <w:lang w:val="en-US"/>
        </w:rPr>
        <w:t>4</w:t>
      </w:r>
      <w:r w:rsidRPr="00EB5BCF" w:rsidR="00352891">
        <w:rPr>
          <w:rStyle w:val="normaltextrun"/>
          <w:shd w:val="clear" w:color="auto" w:fill="FFFFFF"/>
          <w:lang w:val="en-US"/>
        </w:rPr>
        <w:t>0</w:t>
      </w:r>
      <w:r w:rsidRPr="00EB5BCF" w:rsidR="00A967B5">
        <w:rPr>
          <w:rStyle w:val="normaltextrun"/>
          <w:shd w:val="clear" w:color="auto" w:fill="FFFFFF"/>
          <w:lang w:val="en-US"/>
        </w:rPr>
        <w:t xml:space="preserve"> (10 x €4</w:t>
      </w:r>
      <w:r w:rsidRPr="00EB5BCF" w:rsidR="6DBA8D62">
        <w:rPr>
          <w:rStyle w:val="normaltextrun"/>
          <w:shd w:val="clear" w:color="auto" w:fill="FFFFFF"/>
          <w:lang w:val="en-US"/>
        </w:rPr>
        <w:t xml:space="preserve">4</w:t>
      </w:r>
      <w:r w:rsidRPr="00EB5BCF" w:rsidR="2383E58A">
        <w:rPr>
          <w:rStyle w:val="normaltextrun"/>
          <w:shd w:val="clear" w:color="auto" w:fill="FFFFFF"/>
          <w:lang w:val="en-US"/>
        </w:rPr>
        <w:t xml:space="preserve">)</w:t>
      </w:r>
      <w:r w:rsidRPr="00EB5BCF" w:rsidR="00A967B5">
        <w:rPr>
          <w:rStyle w:val="normaltextrun"/>
          <w:shd w:val="clear" w:color="auto" w:fill="FFFFFF"/>
          <w:lang w:val="en-US"/>
        </w:rPr>
        <w:t xml:space="preserve"> </w:t>
      </w:r>
      <w:r w:rsidRPr="00EB5BCF" w:rsidR="00356934">
        <w:rPr>
          <w:rStyle w:val="normaltextrun"/>
          <w:shd w:val="clear" w:color="auto" w:fill="FFFFFF"/>
          <w:lang w:val="en-US"/>
        </w:rPr>
        <w:t>= € 1.</w:t>
      </w:r>
      <w:r w:rsidRPr="00EB5BCF" w:rsidR="489D68EE">
        <w:rPr>
          <w:rStyle w:val="normaltextrun"/>
          <w:shd w:val="clear" w:color="auto" w:fill="FFFFFF"/>
          <w:lang w:val="en-US"/>
        </w:rPr>
        <w:t>815</w:t>
      </w:r>
      <w:r w:rsidR="008563AE">
        <w:rPr>
          <w:rStyle w:val="normaltextrun"/>
          <w:shd w:val="clear" w:color="auto" w:fill="FFFFFF"/>
          <w:lang w:val="en-US"/>
        </w:rPr>
        <w:t>.</w:t>
      </w:r>
      <w:r w:rsidRPr="00EB5BCF" w:rsidR="00356934">
        <w:rPr>
          <w:rStyle w:val="normaltextrun"/>
          <w:shd w:val="clear" w:color="auto" w:fill="FFFFFF"/>
          <w:lang w:val="en-US"/>
        </w:rPr>
        <w:t xml:space="preserve"> </w:t>
      </w:r>
      <w:r w:rsidRPr="00EB5BCF" w:rsidR="00D17EA2">
        <w:rPr>
          <w:rStyle w:val="normaltextrun"/>
          <w:shd w:val="clear" w:color="auto" w:fill="FFFFFF"/>
          <w:lang w:val="en-US"/>
        </w:rPr>
        <w:t xml:space="preserve">The </w:t>
      </w:r>
      <w:r w:rsidRPr="00EB5BCF" w:rsidR="2DA8757F">
        <w:rPr>
          <w:rStyle w:val="normaltextrun"/>
          <w:shd w:val="clear" w:color="auto" w:fill="FFFFFF"/>
          <w:lang w:val="en-US"/>
        </w:rPr>
        <w:t xml:space="preserve">write-off</w:t>
      </w:r>
      <w:r w:rsidRPr="00EB5BCF" w:rsidR="00D17EA2">
        <w:rPr>
          <w:rStyle w:val="normaltextrun"/>
          <w:shd w:val="clear" w:color="auto" w:fill="FFFFFF"/>
          <w:lang w:val="en-US"/>
        </w:rPr>
        <w:t xml:space="preserve"> </w:t>
      </w:r>
      <w:r w:rsidRPr="00EB5BCF" w:rsidR="00EB5BCF">
        <w:rPr>
          <w:rStyle w:val="normaltextrun"/>
          <w:shd w:val="clear" w:color="auto" w:fill="FFFFFF"/>
          <w:lang w:val="en-US"/>
        </w:rPr>
        <w:t>would then be calculated on th</w:t>
      </w:r>
      <w:r w:rsidR="00EB5BCF">
        <w:rPr>
          <w:rStyle w:val="normaltextrun"/>
          <w:shd w:val="clear" w:color="auto" w:fill="FFFFFF"/>
          <w:lang w:val="en-US"/>
        </w:rPr>
        <w:t xml:space="preserve">e total of both components, the cost for the training and the invested hours. </w:t>
      </w:r>
      <w:r w:rsidRPr="00F01CB4" w:rsidR="00F01CB4">
        <w:rPr>
          <w:rStyle w:val="normaltextrun"/>
          <w:shd w:val="clear" w:color="auto" w:fill="FFFFFF"/>
          <w:lang w:val="en-US"/>
        </w:rPr>
        <w:t>That way the write off would be fin</w:t>
      </w:r>
      <w:r w:rsidR="009B35DE">
        <w:rPr>
          <w:rStyle w:val="normaltextrun"/>
          <w:shd w:val="clear" w:color="auto" w:fill="FFFFFF"/>
          <w:lang w:val="en-US"/>
        </w:rPr>
        <w:t>i</w:t>
      </w:r>
      <w:r w:rsidRPr="00F01CB4" w:rsidR="00F01CB4">
        <w:rPr>
          <w:rStyle w:val="normaltextrun"/>
          <w:shd w:val="clear" w:color="auto" w:fill="FFFFFF"/>
          <w:lang w:val="en-US"/>
        </w:rPr>
        <w:t xml:space="preserve">shed in about 8 months. </w:t>
      </w:r>
    </w:p>
    <w:p w:rsidRPr="009B35DE" w:rsidR="00616F99" w:rsidP="00845C6E" w:rsidRDefault="00616F99" w14:paraId="4857BF35" w14:textId="77777777">
      <w:pPr>
        <w:rPr>
          <w:lang w:val="en-US"/>
        </w:rPr>
      </w:pPr>
    </w:p>
    <w:p w:rsidRPr="008563AE" w:rsidR="007F1912" w:rsidP="00845C6E" w:rsidRDefault="008563AE" w14:paraId="1F3D456B" w14:textId="759FE872">
      <w:pPr>
        <w:rPr>
          <w:rStyle w:val="normaltextrun"/>
          <w:rFonts w:cs="Segoe UI"/>
          <w:lang w:val="en-US"/>
        </w:rPr>
      </w:pPr>
      <w:r w:rsidRPr="7C1B2457" w:rsidR="008563AE">
        <w:rPr>
          <w:rStyle w:val="normaltextrun"/>
          <w:rFonts w:cs="Segoe UI"/>
          <w:b w:val="1"/>
          <w:bCs w:val="1"/>
          <w:lang w:val="en-US"/>
        </w:rPr>
        <w:t xml:space="preserve">Example </w:t>
      </w:r>
      <w:r w:rsidRPr="7C1B2457" w:rsidR="003C44FD">
        <w:rPr>
          <w:rStyle w:val="normaltextrun"/>
          <w:rFonts w:cs="Segoe UI"/>
          <w:b w:val="1"/>
          <w:bCs w:val="1"/>
          <w:lang w:val="en-US"/>
        </w:rPr>
        <w:t>5:</w:t>
      </w:r>
      <w:r w:rsidRPr="7C1B2457" w:rsidR="003C44FD">
        <w:rPr>
          <w:rStyle w:val="normaltextrun"/>
          <w:rFonts w:cs="Segoe UI"/>
          <w:lang w:val="en-US"/>
        </w:rPr>
        <w:t xml:space="preserve"> </w:t>
      </w:r>
      <w:r w:rsidRPr="7C1B2457" w:rsidR="00F127CD">
        <w:rPr>
          <w:rStyle w:val="normaltextrun"/>
          <w:rFonts w:cs="Segoe UI"/>
          <w:lang w:val="en-US"/>
        </w:rPr>
        <w:t xml:space="preserve">you start your training on March 1 and this costs </w:t>
      </w:r>
      <w:r w:rsidRPr="7C1B2457" w:rsidR="0077655B">
        <w:rPr>
          <w:rStyle w:val="normaltextrun"/>
          <w:rFonts w:cs="Segoe UI"/>
          <w:lang w:val="en-US"/>
        </w:rPr>
        <w:t>€5.</w:t>
      </w:r>
      <w:r w:rsidRPr="7C1B2457" w:rsidR="2B7CB30D">
        <w:rPr>
          <w:rStyle w:val="normaltextrun"/>
          <w:rFonts w:cs="Segoe UI"/>
          <w:lang w:val="en-US"/>
        </w:rPr>
        <w:t>5</w:t>
      </w:r>
      <w:r w:rsidRPr="7C1B2457" w:rsidR="0077655B">
        <w:rPr>
          <w:rStyle w:val="normaltextrun"/>
          <w:rFonts w:cs="Segoe UI"/>
          <w:lang w:val="en-US"/>
        </w:rPr>
        <w:t>00</w:t>
      </w:r>
      <w:r w:rsidRPr="7C1B2457" w:rsidR="003C44FD">
        <w:rPr>
          <w:rStyle w:val="normaltextrun"/>
          <w:rFonts w:cs="Segoe UI"/>
          <w:lang w:val="en-US"/>
        </w:rPr>
        <w:t xml:space="preserve">. </w:t>
      </w:r>
      <w:r w:rsidRPr="7C1B2457" w:rsidR="0077655B">
        <w:rPr>
          <w:rStyle w:val="normaltextrun"/>
          <w:rFonts w:cs="Segoe UI"/>
          <w:lang w:val="en-US"/>
        </w:rPr>
        <w:t xml:space="preserve">This training will be </w:t>
      </w:r>
      <w:r w:rsidRPr="7C1B2457" w:rsidR="00542355">
        <w:rPr>
          <w:rStyle w:val="normaltextrun"/>
          <w:rFonts w:cs="Segoe UI"/>
          <w:lang w:val="en-US"/>
        </w:rPr>
        <w:t>written off, 2 years afte</w:t>
      </w:r>
      <w:r w:rsidRPr="7C1B2457" w:rsidR="00542355">
        <w:rPr>
          <w:rStyle w:val="normaltextrun"/>
          <w:rFonts w:cs="Segoe UI"/>
          <w:lang w:val="en-US"/>
        </w:rPr>
        <w:t xml:space="preserve">r the start of the training, at </w:t>
      </w:r>
      <w:r w:rsidRPr="7C1B2457" w:rsidR="00542355">
        <w:rPr>
          <w:rStyle w:val="normaltextrun"/>
          <w:rFonts w:cs="Segoe UI"/>
          <w:lang w:val="en-US"/>
        </w:rPr>
        <w:t>the end of February</w:t>
      </w:r>
      <w:r w:rsidRPr="7C1B2457" w:rsidR="003C44FD">
        <w:rPr>
          <w:rStyle w:val="normaltextrun"/>
          <w:rFonts w:cs="Segoe UI"/>
          <w:lang w:val="en-US"/>
        </w:rPr>
        <w:t>.</w:t>
      </w:r>
      <w:r w:rsidRPr="7C1B2457" w:rsidR="00B04885">
        <w:rPr>
          <w:rStyle w:val="normaltextrun"/>
          <w:rFonts w:cs="Segoe UI"/>
          <w:lang w:val="en-US"/>
        </w:rPr>
        <w:t xml:space="preserve"> </w:t>
      </w:r>
      <w:r w:rsidRPr="7C1B2457" w:rsidR="0AAD1D62">
        <w:rPr>
          <w:rStyle w:val="normaltextrun"/>
          <w:rFonts w:cs="Segoe UI"/>
          <w:lang w:val="en-US"/>
        </w:rPr>
        <w:t xml:space="preserve">If you also want to </w:t>
      </w:r>
      <w:r w:rsidRPr="7C1B2457" w:rsidR="7B2D6D50">
        <w:rPr>
          <w:rStyle w:val="normaltextrun"/>
          <w:rFonts w:cs="Segoe UI"/>
          <w:lang w:val="en-US"/>
        </w:rPr>
        <w:t>invest in</w:t>
      </w:r>
      <w:r w:rsidRPr="7C1B2457" w:rsidR="0AAD1D62">
        <w:rPr>
          <w:rStyle w:val="normaltextrun"/>
          <w:rFonts w:cs="Segoe UI"/>
          <w:lang w:val="en-US"/>
        </w:rPr>
        <w:t xml:space="preserve"> working hours, you can lower your contractual hours from 40 a week to </w:t>
      </w:r>
      <w:r w:rsidRPr="7C1B2457" w:rsidR="0AAD1D62">
        <w:rPr>
          <w:rStyle w:val="normaltextrun"/>
          <w:rFonts w:cs="Segoe UI"/>
          <w:lang w:val="en-US"/>
        </w:rPr>
        <w:t>36 hours</w:t>
      </w:r>
      <w:r w:rsidRPr="7C1B2457" w:rsidR="0AAD1D62">
        <w:rPr>
          <w:rStyle w:val="normaltextrun"/>
          <w:rFonts w:cs="Segoe UI"/>
          <w:lang w:val="en-US"/>
        </w:rPr>
        <w:t xml:space="preserve"> a week.</w:t>
      </w:r>
      <w:r w:rsidRPr="7C1B2457" w:rsidR="00A30BA1">
        <w:rPr>
          <w:rStyle w:val="normaltextrun"/>
          <w:rFonts w:cs="Segoe UI"/>
          <w:lang w:val="en-US"/>
        </w:rPr>
        <w:t xml:space="preserve"> </w:t>
      </w:r>
      <w:r w:rsidRPr="7C1B2457" w:rsidR="00A30BA1">
        <w:rPr>
          <w:rStyle w:val="normaltextrun"/>
          <w:rFonts w:cs="Segoe UI"/>
          <w:lang w:val="en-US"/>
        </w:rPr>
        <w:t xml:space="preserve">That way the extra cost would not be added to your training </w:t>
      </w:r>
      <w:r w:rsidRPr="7C1B2457" w:rsidR="00625124">
        <w:rPr>
          <w:rStyle w:val="normaltextrun"/>
          <w:rFonts w:cs="Segoe UI"/>
          <w:lang w:val="en-US"/>
        </w:rPr>
        <w:t>agreement, but it</w:t>
      </w:r>
      <w:r w:rsidRPr="7C1B2457" w:rsidR="002B7DDB">
        <w:rPr>
          <w:rStyle w:val="normaltextrun"/>
          <w:rFonts w:cs="Segoe UI"/>
          <w:lang w:val="en-US"/>
        </w:rPr>
        <w:t xml:space="preserve"> </w:t>
      </w:r>
      <w:r w:rsidRPr="7C1B2457" w:rsidR="00625124">
        <w:rPr>
          <w:rStyle w:val="normaltextrun"/>
          <w:rFonts w:cs="Segoe UI"/>
          <w:lang w:val="en-US"/>
        </w:rPr>
        <w:t>will free up time to use for</w:t>
      </w:r>
      <w:r w:rsidRPr="7C1B2457" w:rsidR="002B7DDB">
        <w:rPr>
          <w:rStyle w:val="normaltextrun"/>
          <w:rFonts w:cs="Segoe UI"/>
          <w:lang w:val="en-US"/>
        </w:rPr>
        <w:t xml:space="preserve"> </w:t>
      </w:r>
      <w:r w:rsidRPr="7C1B2457" w:rsidR="00625124">
        <w:rPr>
          <w:rStyle w:val="normaltextrun"/>
          <w:rFonts w:cs="Segoe UI"/>
          <w:lang w:val="en-US"/>
        </w:rPr>
        <w:t>this training.</w:t>
      </w:r>
      <w:r w:rsidRPr="7C1B2457" w:rsidR="00625124">
        <w:rPr>
          <w:rStyle w:val="normaltextrun"/>
          <w:rFonts w:cs="Segoe UI"/>
          <w:lang w:val="en-US"/>
        </w:rPr>
        <w:t xml:space="preserve"> </w:t>
      </w:r>
      <w:r w:rsidRPr="7C1B2457" w:rsidR="009E7269">
        <w:rPr>
          <w:rStyle w:val="normaltextrun"/>
          <w:rFonts w:cs="Segoe UI"/>
          <w:lang w:val="en-US"/>
        </w:rPr>
        <w:t>Do discuss this with your business manager or operational manager, as this might affect the assignment you work on.</w:t>
      </w:r>
      <w:r w:rsidRPr="7C1B2457" w:rsidR="009E7269">
        <w:rPr>
          <w:rStyle w:val="normaltextrun"/>
          <w:rFonts w:cs="Segoe UI"/>
          <w:lang w:val="en-US"/>
        </w:rPr>
        <w:t xml:space="preserve"> </w:t>
      </w:r>
    </w:p>
    <w:p w:rsidRPr="008563AE" w:rsidR="007074B7" w:rsidP="00845C6E" w:rsidRDefault="007074B7" w14:paraId="16D26160" w14:textId="77777777">
      <w:pPr>
        <w:rPr>
          <w:rStyle w:val="normaltextrun"/>
          <w:rFonts w:cs="Segoe UI"/>
          <w:szCs w:val="20"/>
          <w:lang w:val="en-US"/>
        </w:rPr>
      </w:pPr>
    </w:p>
    <w:p w:rsidR="00580F2E" w:rsidP="00845C6E" w:rsidRDefault="002B7DDB" w14:paraId="7EB9729C" w14:textId="4B7D150A">
      <w:pPr>
        <w:rPr>
          <w:rStyle w:val="normaltextrun"/>
          <w:rFonts w:cs="Segoe UI"/>
          <w:lang w:val="en-US"/>
        </w:rPr>
      </w:pPr>
      <w:r w:rsidRPr="294E165D" w:rsidR="002B7DDB">
        <w:rPr>
          <w:rStyle w:val="normaltextrun"/>
          <w:rFonts w:cs="Segoe UI"/>
          <w:b w:val="1"/>
          <w:bCs w:val="1"/>
          <w:lang w:val="en-US"/>
        </w:rPr>
        <w:t>Example</w:t>
      </w:r>
      <w:r w:rsidRPr="294E165D" w:rsidR="008152DA">
        <w:rPr>
          <w:rStyle w:val="normaltextrun"/>
          <w:rFonts w:cs="Segoe UI"/>
          <w:b w:val="1"/>
          <w:bCs w:val="1"/>
          <w:lang w:val="en-US"/>
        </w:rPr>
        <w:t xml:space="preserve"> 6:</w:t>
      </w:r>
      <w:r w:rsidRPr="294E165D" w:rsidR="008152DA">
        <w:rPr>
          <w:rStyle w:val="normaltextrun"/>
          <w:rFonts w:cs="Segoe UI"/>
          <w:lang w:val="en-US"/>
        </w:rPr>
        <w:t xml:space="preserve"> </w:t>
      </w:r>
      <w:r w:rsidRPr="294E165D" w:rsidR="002B7DDB">
        <w:rPr>
          <w:rStyle w:val="normaltextrun"/>
          <w:rFonts w:cs="Segoe UI"/>
          <w:lang w:val="en-US"/>
        </w:rPr>
        <w:t xml:space="preserve">you start your training </w:t>
      </w:r>
      <w:r w:rsidRPr="294E165D" w:rsidR="008169EF">
        <w:rPr>
          <w:rStyle w:val="normaltextrun"/>
          <w:rFonts w:cs="Segoe UI"/>
          <w:lang w:val="en-US"/>
        </w:rPr>
        <w:t xml:space="preserve">on </w:t>
      </w:r>
      <w:r w:rsidRPr="294E165D" w:rsidR="4E3A138A">
        <w:rPr>
          <w:rStyle w:val="normaltextrun"/>
          <w:rFonts w:cs="Segoe UI"/>
          <w:lang w:val="en-US"/>
        </w:rPr>
        <w:t>April</w:t>
      </w:r>
      <w:r w:rsidRPr="294E165D" w:rsidR="008169EF">
        <w:rPr>
          <w:rStyle w:val="normaltextrun"/>
          <w:rFonts w:cs="Segoe UI"/>
          <w:lang w:val="en-US"/>
        </w:rPr>
        <w:t xml:space="preserve"> </w:t>
      </w:r>
      <w:r w:rsidRPr="294E165D" w:rsidR="37ECDBC2">
        <w:rPr>
          <w:rStyle w:val="normaltextrun"/>
          <w:rFonts w:cs="Segoe UI"/>
          <w:lang w:val="en-US"/>
        </w:rPr>
        <w:t>23,</w:t>
      </w:r>
      <w:r w:rsidRPr="294E165D" w:rsidR="008169EF">
        <w:rPr>
          <w:rStyle w:val="normaltextrun"/>
          <w:rFonts w:cs="Segoe UI"/>
          <w:lang w:val="en-US"/>
        </w:rPr>
        <w:t xml:space="preserve"> and you have a few hours during the week not yet </w:t>
      </w:r>
      <w:r w:rsidRPr="294E165D" w:rsidR="008169EF">
        <w:rPr>
          <w:rStyle w:val="normaltextrun"/>
          <w:rFonts w:cs="Segoe UI"/>
          <w:lang w:val="en-US"/>
        </w:rPr>
        <w:t>allocated</w:t>
      </w:r>
      <w:r w:rsidRPr="294E165D" w:rsidR="008169EF">
        <w:rPr>
          <w:rStyle w:val="normaltextrun"/>
          <w:rFonts w:cs="Segoe UI"/>
          <w:lang w:val="en-US"/>
        </w:rPr>
        <w:t xml:space="preserve"> to </w:t>
      </w:r>
      <w:r w:rsidRPr="294E165D" w:rsidR="6A1564B5">
        <w:rPr>
          <w:rStyle w:val="normaltextrun"/>
          <w:rFonts w:cs="Segoe UI"/>
          <w:lang w:val="en-US"/>
        </w:rPr>
        <w:t>client work</w:t>
      </w:r>
      <w:r w:rsidRPr="294E165D" w:rsidR="008169EF">
        <w:rPr>
          <w:rStyle w:val="normaltextrun"/>
          <w:rFonts w:cs="Segoe UI"/>
          <w:lang w:val="en-US"/>
        </w:rPr>
        <w:t xml:space="preserve">. </w:t>
      </w:r>
      <w:r w:rsidRPr="294E165D" w:rsidR="00372B91">
        <w:rPr>
          <w:rStyle w:val="normaltextrun"/>
          <w:rFonts w:cs="Segoe UI"/>
          <w:lang w:val="en-US"/>
        </w:rPr>
        <w:t xml:space="preserve">These you can of course use for this training. </w:t>
      </w:r>
      <w:r w:rsidRPr="294E165D" w:rsidR="00DF3EC2">
        <w:rPr>
          <w:rStyle w:val="normaltextrun"/>
          <w:rFonts w:cs="Segoe UI"/>
          <w:lang w:val="en-US"/>
        </w:rPr>
        <w:t xml:space="preserve">You can book </w:t>
      </w:r>
      <w:r w:rsidRPr="294E165D" w:rsidR="7E67D50F">
        <w:rPr>
          <w:rStyle w:val="normaltextrun"/>
          <w:rFonts w:cs="Segoe UI"/>
          <w:lang w:val="en-US"/>
        </w:rPr>
        <w:t>them</w:t>
      </w:r>
      <w:r w:rsidRPr="294E165D" w:rsidR="004241EF">
        <w:rPr>
          <w:rStyle w:val="normaltextrun"/>
          <w:rFonts w:cs="Segoe UI"/>
          <w:lang w:val="en-US"/>
        </w:rPr>
        <w:t xml:space="preserve"> as you would normally do, </w:t>
      </w:r>
      <w:r w:rsidRPr="294E165D" w:rsidR="00D76A84">
        <w:rPr>
          <w:rStyle w:val="normaltextrun"/>
          <w:rFonts w:cs="Segoe UI"/>
          <w:lang w:val="en-US"/>
        </w:rPr>
        <w:t>and they will not b</w:t>
      </w:r>
      <w:r w:rsidRPr="294E165D" w:rsidR="002043B2">
        <w:rPr>
          <w:rStyle w:val="normaltextrun"/>
          <w:rFonts w:cs="Segoe UI"/>
          <w:lang w:val="en-US"/>
        </w:rPr>
        <w:t xml:space="preserve">e added to your training agreement. </w:t>
      </w:r>
      <w:r w:rsidRPr="294E165D" w:rsidR="00981707">
        <w:rPr>
          <w:rStyle w:val="normaltextrun"/>
          <w:rFonts w:cs="Segoe UI"/>
          <w:lang w:val="en-US"/>
        </w:rPr>
        <w:t xml:space="preserve">However, you cannot </w:t>
      </w:r>
      <w:r w:rsidRPr="294E165D" w:rsidR="00BD3F6F">
        <w:rPr>
          <w:rStyle w:val="normaltextrun"/>
          <w:rFonts w:cs="Segoe UI"/>
          <w:lang w:val="en-US"/>
        </w:rPr>
        <w:t xml:space="preserve">book these hours in advance in </w:t>
      </w:r>
      <w:r w:rsidRPr="294E165D" w:rsidR="00BD3F6F">
        <w:rPr>
          <w:rStyle w:val="normaltextrun"/>
          <w:rFonts w:cs="Segoe UI"/>
          <w:lang w:val="en-US"/>
        </w:rPr>
        <w:t>Afas</w:t>
      </w:r>
      <w:r w:rsidRPr="294E165D" w:rsidR="00BD3F6F">
        <w:rPr>
          <w:rStyle w:val="normaltextrun"/>
          <w:rFonts w:cs="Segoe UI"/>
          <w:lang w:val="en-US"/>
        </w:rPr>
        <w:t xml:space="preserve">. </w:t>
      </w:r>
      <w:r w:rsidRPr="294E165D" w:rsidR="00BD3F6F">
        <w:rPr>
          <w:rStyle w:val="normaltextrun"/>
          <w:rFonts w:cs="Segoe UI"/>
          <w:lang w:val="en-US"/>
        </w:rPr>
        <w:t xml:space="preserve">In the future planning you will stay </w:t>
      </w:r>
      <w:r w:rsidRPr="294E165D" w:rsidR="00F86C48">
        <w:rPr>
          <w:rStyle w:val="normaltextrun"/>
          <w:rFonts w:cs="Segoe UI"/>
          <w:lang w:val="en-US"/>
        </w:rPr>
        <w:t xml:space="preserve">visible as available. </w:t>
      </w:r>
      <w:r w:rsidRPr="294E165D" w:rsidR="00F86C48">
        <w:rPr>
          <w:rStyle w:val="normaltextrun"/>
          <w:rFonts w:cs="Segoe UI"/>
          <w:lang w:val="en-US"/>
        </w:rPr>
        <w:t>So</w:t>
      </w:r>
      <w:r w:rsidRPr="294E165D" w:rsidR="7D8DCA7C">
        <w:rPr>
          <w:rStyle w:val="normaltextrun"/>
          <w:rFonts w:cs="Segoe UI"/>
          <w:lang w:val="en-US"/>
        </w:rPr>
        <w:t>,</w:t>
      </w:r>
      <w:r w:rsidRPr="294E165D" w:rsidR="00F86C48">
        <w:rPr>
          <w:rStyle w:val="normaltextrun"/>
          <w:rFonts w:cs="Segoe UI"/>
          <w:lang w:val="en-US"/>
        </w:rPr>
        <w:t xml:space="preserve"> it is not guaranteed that you will be </w:t>
      </w:r>
      <w:r w:rsidRPr="294E165D" w:rsidR="001B390A">
        <w:rPr>
          <w:rStyle w:val="normaltextrun"/>
          <w:rFonts w:cs="Segoe UI"/>
          <w:lang w:val="en-US"/>
        </w:rPr>
        <w:t>a</w:t>
      </w:r>
      <w:r w:rsidRPr="294E165D" w:rsidR="001B390A">
        <w:rPr>
          <w:rStyle w:val="normaltextrun"/>
          <w:rFonts w:cs="Segoe UI"/>
          <w:lang w:val="en-US"/>
        </w:rPr>
        <w:t xml:space="preserve">ble to use that time for your study. </w:t>
      </w:r>
      <w:r w:rsidRPr="294E165D" w:rsidR="001B390A">
        <w:rPr>
          <w:rStyle w:val="normaltextrun"/>
          <w:rFonts w:cs="Segoe UI"/>
          <w:lang w:val="en-US"/>
        </w:rPr>
        <w:t xml:space="preserve">If we need </w:t>
      </w:r>
      <w:r w:rsidRPr="294E165D" w:rsidR="00163C8D">
        <w:rPr>
          <w:rStyle w:val="normaltextrun"/>
          <w:rFonts w:cs="Segoe UI"/>
          <w:lang w:val="en-US"/>
        </w:rPr>
        <w:t xml:space="preserve">you on a project, </w:t>
      </w:r>
      <w:r w:rsidRPr="294E165D" w:rsidR="0066452A">
        <w:rPr>
          <w:rStyle w:val="normaltextrun"/>
          <w:rFonts w:cs="Segoe UI"/>
          <w:lang w:val="en-US"/>
        </w:rPr>
        <w:t>or on a</w:t>
      </w:r>
      <w:r w:rsidRPr="294E165D" w:rsidR="0066452A">
        <w:rPr>
          <w:rStyle w:val="normaltextrun"/>
          <w:rFonts w:cs="Segoe UI"/>
          <w:lang w:val="en-US"/>
        </w:rPr>
        <w:t xml:space="preserve">n intake, you will not be able to use that time to study. </w:t>
      </w:r>
    </w:p>
    <w:p w:rsidRPr="0066452A" w:rsidR="0066452A" w:rsidP="00845C6E" w:rsidRDefault="0066452A" w14:paraId="30C733B6" w14:textId="0008C516">
      <w:pPr>
        <w:rPr>
          <w:rStyle w:val="normaltextrun"/>
          <w:rFonts w:cs="Segoe UI"/>
          <w:lang w:val="en-US"/>
        </w:rPr>
      </w:pPr>
      <w:r w:rsidRPr="7E3DA4D0" w:rsidR="725B9E88">
        <w:rPr>
          <w:rStyle w:val="normaltextrun"/>
          <w:rFonts w:cs="Segoe UI"/>
          <w:lang w:val="en-US"/>
        </w:rPr>
        <w:t>If you need those hours for the training, we will change the training agreement to include them.</w:t>
      </w:r>
      <w:r w:rsidRPr="7E3DA4D0" w:rsidR="00820643">
        <w:rPr>
          <w:rStyle w:val="normaltextrun"/>
          <w:rFonts w:cs="Segoe UI"/>
          <w:lang w:val="en-US"/>
        </w:rPr>
        <w:t xml:space="preserve"> </w:t>
      </w:r>
    </w:p>
    <w:p w:rsidRPr="00AB7077" w:rsidR="00720183" w:rsidP="00845C6E" w:rsidRDefault="00A20F03" w14:paraId="360B44EA" w14:textId="23C378E5">
      <w:pPr>
        <w:rPr>
          <w:rStyle w:val="eop"/>
          <w:rFonts w:cs="Segoe UI" w:eastAsiaTheme="majorEastAsia"/>
          <w:szCs w:val="20"/>
          <w:lang w:val="en-US"/>
        </w:rPr>
      </w:pPr>
      <w:r w:rsidRPr="00AB7077">
        <w:rPr>
          <w:rStyle w:val="eop"/>
          <w:rFonts w:cs="Segoe UI" w:eastAsiaTheme="majorEastAsia"/>
          <w:szCs w:val="20"/>
          <w:lang w:val="en-US"/>
        </w:rPr>
        <w:t> </w:t>
      </w:r>
    </w:p>
    <w:p w:rsidR="00720183" w:rsidP="7C1B2457" w:rsidRDefault="00AB7077" w14:paraId="491EA6AE" w14:textId="12A37BD9">
      <w:pPr>
        <w:rPr>
          <w:rStyle w:val="eop"/>
          <w:rFonts w:eastAsia="" w:cs="Segoe UI" w:eastAsiaTheme="majorEastAsia"/>
        </w:rPr>
      </w:pPr>
      <w:r w:rsidRPr="4C8AC53A" w:rsidR="00AB7077">
        <w:rPr>
          <w:rStyle w:val="eop"/>
          <w:rFonts w:eastAsia="" w:cs="Segoe UI" w:eastAsiaTheme="majorEastAsia"/>
          <w:b w:val="1"/>
          <w:bCs w:val="1"/>
          <w:lang w:val="en-US"/>
        </w:rPr>
        <w:t>Example</w:t>
      </w:r>
      <w:r w:rsidRPr="4C8AC53A" w:rsidR="00720183">
        <w:rPr>
          <w:rStyle w:val="eop"/>
          <w:rFonts w:eastAsia="" w:cs="Segoe UI" w:eastAsiaTheme="majorEastAsia"/>
          <w:b w:val="1"/>
          <w:bCs w:val="1"/>
          <w:lang w:val="en-US"/>
        </w:rPr>
        <w:t xml:space="preserve"> 7</w:t>
      </w:r>
      <w:r w:rsidRPr="4C8AC53A" w:rsidR="00720183">
        <w:rPr>
          <w:rStyle w:val="eop"/>
          <w:rFonts w:eastAsia="" w:cs="Segoe UI" w:eastAsiaTheme="majorEastAsia"/>
          <w:lang w:val="en-US"/>
        </w:rPr>
        <w:t xml:space="preserve">: </w:t>
      </w:r>
      <w:r w:rsidRPr="4C8AC53A" w:rsidR="00AB7077">
        <w:rPr>
          <w:rStyle w:val="eop"/>
          <w:rFonts w:eastAsia="" w:cs="Segoe UI" w:eastAsiaTheme="majorEastAsia"/>
          <w:lang w:val="en-US"/>
        </w:rPr>
        <w:t>You would like to visit a da</w:t>
      </w:r>
      <w:r w:rsidRPr="4C8AC53A" w:rsidR="00AB7077">
        <w:rPr>
          <w:rStyle w:val="eop"/>
          <w:rFonts w:eastAsia="" w:cs="Segoe UI" w:eastAsiaTheme="majorEastAsia"/>
          <w:lang w:val="en-US"/>
        </w:rPr>
        <w:t xml:space="preserve">ta related event. </w:t>
      </w:r>
      <w:r w:rsidRPr="4C8AC53A" w:rsidR="008732FC">
        <w:rPr>
          <w:rStyle w:val="eop"/>
          <w:rFonts w:eastAsia="" w:cs="Segoe UI" w:eastAsiaTheme="majorEastAsia"/>
          <w:lang w:val="en-US"/>
        </w:rPr>
        <w:t>The cost for entry</w:t>
      </w:r>
      <w:r w:rsidRPr="4C8AC53A" w:rsidR="00630D63">
        <w:rPr>
          <w:rStyle w:val="eop"/>
          <w:rFonts w:eastAsia="" w:cs="Segoe UI" w:eastAsiaTheme="majorEastAsia"/>
          <w:lang w:val="en-US"/>
        </w:rPr>
        <w:t xml:space="preserve"> is €260</w:t>
      </w:r>
      <w:r w:rsidRPr="4C8AC53A" w:rsidR="004C3BF7">
        <w:rPr>
          <w:rStyle w:val="eop"/>
          <w:rFonts w:eastAsia="" w:cs="Segoe UI" w:eastAsiaTheme="majorEastAsia"/>
          <w:lang w:val="en-US"/>
        </w:rPr>
        <w:t xml:space="preserve"> and the event will last a full day. </w:t>
      </w:r>
      <w:r w:rsidRPr="4C8AC53A" w:rsidR="004C3BF7">
        <w:rPr>
          <w:rStyle w:val="eop"/>
          <w:rFonts w:eastAsia="" w:cs="Segoe UI" w:eastAsiaTheme="majorEastAsia"/>
          <w:lang w:val="en-US"/>
        </w:rPr>
        <w:t xml:space="preserve">If this is a </w:t>
      </w:r>
      <w:r w:rsidRPr="4C8AC53A" w:rsidR="0041432D">
        <w:rPr>
          <w:rStyle w:val="eop"/>
          <w:rFonts w:eastAsia="" w:cs="Segoe UI" w:eastAsiaTheme="majorEastAsia"/>
          <w:lang w:val="en-US"/>
        </w:rPr>
        <w:t xml:space="preserve">weekday, and a day you would normally be working on, </w:t>
      </w:r>
      <w:r w:rsidRPr="4C8AC53A" w:rsidR="001E5075">
        <w:rPr>
          <w:rStyle w:val="eop"/>
          <w:rFonts w:eastAsia="" w:cs="Segoe UI" w:eastAsiaTheme="majorEastAsia"/>
          <w:lang w:val="en-US"/>
        </w:rPr>
        <w:t xml:space="preserve">then you have the </w:t>
      </w:r>
      <w:r w:rsidRPr="4C8AC53A" w:rsidR="001E5075">
        <w:rPr>
          <w:rStyle w:val="eop"/>
          <w:rFonts w:eastAsia="" w:cs="Segoe UI" w:eastAsiaTheme="majorEastAsia"/>
          <w:lang w:val="en-US"/>
        </w:rPr>
        <w:t>option</w:t>
      </w:r>
      <w:r w:rsidRPr="4C8AC53A" w:rsidR="001E5075">
        <w:rPr>
          <w:rStyle w:val="eop"/>
          <w:rFonts w:eastAsia="" w:cs="Segoe UI" w:eastAsiaTheme="majorEastAsia"/>
          <w:lang w:val="en-US"/>
        </w:rPr>
        <w:t xml:space="preserve"> of taking the day off and visiting the event. </w:t>
      </w:r>
      <w:r w:rsidRPr="4C8AC53A" w:rsidR="001E5075">
        <w:rPr>
          <w:rStyle w:val="eop"/>
          <w:rFonts w:eastAsia="" w:cs="Segoe UI" w:eastAsiaTheme="majorEastAsia"/>
        </w:rPr>
        <w:t>Or</w:t>
      </w:r>
      <w:r w:rsidRPr="4C8AC53A" w:rsidR="001E5075">
        <w:rPr>
          <w:rStyle w:val="eop"/>
          <w:rFonts w:eastAsia="" w:cs="Segoe UI" w:eastAsiaTheme="majorEastAsia"/>
        </w:rPr>
        <w:t xml:space="preserve"> </w:t>
      </w:r>
      <w:r w:rsidRPr="4C8AC53A" w:rsidR="001E5075">
        <w:rPr>
          <w:rStyle w:val="eop"/>
          <w:rFonts w:eastAsia="" w:cs="Segoe UI" w:eastAsiaTheme="majorEastAsia"/>
        </w:rPr>
        <w:t>you</w:t>
      </w:r>
      <w:r w:rsidRPr="4C8AC53A" w:rsidR="001E5075">
        <w:rPr>
          <w:rStyle w:val="eop"/>
          <w:rFonts w:eastAsia="" w:cs="Segoe UI" w:eastAsiaTheme="majorEastAsia"/>
        </w:rPr>
        <w:t xml:space="preserve"> </w:t>
      </w:r>
      <w:r w:rsidRPr="4C8AC53A" w:rsidR="005401CA">
        <w:rPr>
          <w:rStyle w:val="eop"/>
          <w:rFonts w:eastAsia="" w:cs="Segoe UI" w:eastAsiaTheme="majorEastAsia"/>
        </w:rPr>
        <w:t xml:space="preserve">put </w:t>
      </w:r>
      <w:r w:rsidRPr="4C8AC53A" w:rsidR="005401CA">
        <w:rPr>
          <w:rStyle w:val="eop"/>
          <w:rFonts w:eastAsia="" w:cs="Segoe UI" w:eastAsiaTheme="majorEastAsia"/>
        </w:rPr>
        <w:t>the</w:t>
      </w:r>
      <w:r w:rsidRPr="4C8AC53A" w:rsidR="005401CA">
        <w:rPr>
          <w:rStyle w:val="eop"/>
          <w:rFonts w:eastAsia="" w:cs="Segoe UI" w:eastAsiaTheme="majorEastAsia"/>
        </w:rPr>
        <w:t xml:space="preserve"> </w:t>
      </w:r>
      <w:r w:rsidRPr="4C8AC53A" w:rsidR="005401CA">
        <w:rPr>
          <w:rStyle w:val="eop"/>
          <w:rFonts w:eastAsia="" w:cs="Segoe UI" w:eastAsiaTheme="majorEastAsia"/>
        </w:rPr>
        <w:t>hours</w:t>
      </w:r>
      <w:r w:rsidRPr="4C8AC53A" w:rsidR="005401CA">
        <w:rPr>
          <w:rStyle w:val="eop"/>
          <w:rFonts w:eastAsia="" w:cs="Segoe UI" w:eastAsiaTheme="majorEastAsia"/>
        </w:rPr>
        <w:t xml:space="preserve"> on </w:t>
      </w:r>
      <w:r w:rsidRPr="4C8AC53A" w:rsidR="001B46CB">
        <w:rPr>
          <w:rStyle w:val="eop"/>
          <w:rFonts w:eastAsia="" w:cs="Segoe UI" w:eastAsiaTheme="majorEastAsia"/>
        </w:rPr>
        <w:t>the</w:t>
      </w:r>
      <w:r w:rsidRPr="4C8AC53A" w:rsidR="001B46CB">
        <w:rPr>
          <w:rStyle w:val="eop"/>
          <w:rFonts w:eastAsia="" w:cs="Segoe UI" w:eastAsiaTheme="majorEastAsia"/>
        </w:rPr>
        <w:t xml:space="preserve"> training agreement.</w:t>
      </w:r>
      <w:r w:rsidRPr="4C8AC53A" w:rsidR="005641E1">
        <w:rPr>
          <w:rStyle w:val="eop"/>
          <w:rFonts w:eastAsia="" w:cs="Segoe UI" w:eastAsiaTheme="majorEastAsia"/>
        </w:rPr>
        <w:t xml:space="preserve"> </w:t>
      </w:r>
      <w:r w:rsidRPr="4C8AC53A" w:rsidR="001B46CB">
        <w:rPr>
          <w:rStyle w:val="eop"/>
          <w:rFonts w:eastAsia="" w:cs="Segoe UI" w:eastAsiaTheme="majorEastAsia"/>
          <w:lang w:val="en-US"/>
        </w:rPr>
        <w:t>That w</w:t>
      </w:r>
      <w:r w:rsidRPr="4C8AC53A" w:rsidR="005641E1">
        <w:rPr>
          <w:rStyle w:val="eop"/>
          <w:rFonts w:eastAsia="" w:cs="Segoe UI" w:eastAsiaTheme="majorEastAsia"/>
          <w:lang w:val="en-US"/>
        </w:rPr>
        <w:t>ay</w:t>
      </w:r>
      <w:r w:rsidRPr="4C8AC53A" w:rsidR="001B46CB">
        <w:rPr>
          <w:rStyle w:val="eop"/>
          <w:rFonts w:eastAsia="" w:cs="Segoe UI" w:eastAsiaTheme="majorEastAsia"/>
          <w:lang w:val="en-US"/>
        </w:rPr>
        <w:t xml:space="preserve"> this </w:t>
      </w:r>
      <w:r w:rsidRPr="4C8AC53A" w:rsidR="005641E1">
        <w:rPr>
          <w:rStyle w:val="eop"/>
          <w:rFonts w:eastAsia="" w:cs="Segoe UI" w:eastAsiaTheme="majorEastAsia"/>
          <w:lang w:val="en-US"/>
        </w:rPr>
        <w:t xml:space="preserve">would be </w:t>
      </w:r>
      <w:r w:rsidRPr="4C8AC53A" w:rsidR="00D44A89">
        <w:rPr>
          <w:rStyle w:val="eop"/>
          <w:rFonts w:eastAsia="" w:cs="Segoe UI" w:eastAsiaTheme="majorEastAsia"/>
          <w:lang w:val="en-US"/>
        </w:rPr>
        <w:t>8 hours x €40</w:t>
      </w:r>
      <w:r w:rsidRPr="4C8AC53A" w:rsidR="001D05C9">
        <w:rPr>
          <w:rStyle w:val="eop"/>
          <w:rFonts w:eastAsia="" w:cs="Segoe UI" w:eastAsiaTheme="majorEastAsia"/>
          <w:lang w:val="en-US"/>
        </w:rPr>
        <w:t xml:space="preserve"> = €320 added to</w:t>
      </w:r>
      <w:r w:rsidRPr="4C8AC53A" w:rsidR="001D05C9">
        <w:rPr>
          <w:rStyle w:val="eop"/>
          <w:rFonts w:eastAsia="" w:cs="Segoe UI" w:eastAsiaTheme="majorEastAsia"/>
          <w:lang w:val="en-US"/>
        </w:rPr>
        <w:t xml:space="preserve"> </w:t>
      </w:r>
      <w:r w:rsidRPr="4C8AC53A" w:rsidR="001D05C9">
        <w:rPr>
          <w:rStyle w:val="eop"/>
          <w:rFonts w:eastAsia="" w:cs="Segoe UI" w:eastAsiaTheme="majorEastAsia"/>
          <w:lang w:val="en-US"/>
        </w:rPr>
        <w:t>the training agreement</w:t>
      </w:r>
      <w:r w:rsidRPr="4C8AC53A" w:rsidR="001D05C9">
        <w:rPr>
          <w:rStyle w:val="eop"/>
          <w:rFonts w:eastAsia="" w:cs="Segoe UI" w:eastAsiaTheme="majorEastAsia"/>
          <w:lang w:val="en-US"/>
        </w:rPr>
        <w:t>.</w:t>
      </w:r>
      <w:r w:rsidRPr="4C8AC53A" w:rsidR="001D05C9">
        <w:rPr>
          <w:rStyle w:val="eop"/>
          <w:rFonts w:eastAsia="" w:cs="Segoe UI" w:eastAsiaTheme="majorEastAsia"/>
          <w:lang w:val="en-US"/>
        </w:rPr>
        <w:t xml:space="preserve"> </w:t>
      </w:r>
      <w:r w:rsidRPr="4C8AC53A" w:rsidR="39F6E9AA">
        <w:rPr>
          <w:rStyle w:val="eop"/>
          <w:rFonts w:eastAsia="" w:cs="Segoe UI" w:eastAsiaTheme="majorEastAsia"/>
          <w:lang w:val="en-US"/>
        </w:rPr>
        <w:t>If</w:t>
      </w:r>
      <w:r w:rsidRPr="4C8AC53A" w:rsidR="008A165B">
        <w:rPr>
          <w:rStyle w:val="eop"/>
          <w:rFonts w:eastAsia="" w:cs="Segoe UI" w:eastAsiaTheme="majorEastAsia"/>
          <w:lang w:val="en-US"/>
        </w:rPr>
        <w:t xml:space="preserve"> we then add the cost of the ticket</w:t>
      </w:r>
      <w:r w:rsidRPr="4C8AC53A" w:rsidR="001E4260">
        <w:rPr>
          <w:rStyle w:val="eop"/>
          <w:rFonts w:eastAsia="" w:cs="Segoe UI" w:eastAsiaTheme="majorEastAsia"/>
          <w:lang w:val="en-US"/>
        </w:rPr>
        <w:t xml:space="preserve"> </w:t>
      </w:r>
      <w:bookmarkStart w:name="_Int_OeIDo3jV" w:id="1995402281"/>
      <w:r w:rsidRPr="4C8AC53A" w:rsidR="001E4260">
        <w:rPr>
          <w:rStyle w:val="eop"/>
          <w:rFonts w:eastAsia="" w:cs="Segoe UI" w:eastAsiaTheme="majorEastAsia"/>
          <w:lang w:val="en-US"/>
        </w:rPr>
        <w:t>at</w:t>
      </w:r>
      <w:bookmarkEnd w:id="1995402281"/>
      <w:r w:rsidRPr="4C8AC53A" w:rsidR="001E4260">
        <w:rPr>
          <w:rStyle w:val="eop"/>
          <w:rFonts w:eastAsia="" w:cs="Segoe UI" w:eastAsiaTheme="majorEastAsia"/>
          <w:lang w:val="en-US"/>
        </w:rPr>
        <w:t xml:space="preserve"> €260 the total would be </w:t>
      </w:r>
      <w:r w:rsidRPr="4C8AC53A" w:rsidR="001E4260">
        <w:rPr>
          <w:rStyle w:val="eop"/>
          <w:rFonts w:eastAsia="" w:cs="Segoe UI" w:eastAsiaTheme="majorEastAsia"/>
          <w:lang w:val="en-US"/>
        </w:rPr>
        <w:t>€5</w:t>
      </w:r>
      <w:r w:rsidRPr="4C8AC53A" w:rsidR="00EE1FE5">
        <w:rPr>
          <w:rStyle w:val="eop"/>
          <w:rFonts w:eastAsia="" w:cs="Segoe UI" w:eastAsiaTheme="majorEastAsia"/>
          <w:lang w:val="en-US"/>
        </w:rPr>
        <w:t xml:space="preserve">80, and this would be written off in approximately 2,5 months. </w:t>
      </w:r>
    </w:p>
    <w:p w:rsidR="4C8AC53A" w:rsidP="4C8AC53A" w:rsidRDefault="4C8AC53A" w14:paraId="490AB954" w14:textId="768096B0">
      <w:pPr>
        <w:pStyle w:val="Normal"/>
        <w:rPr>
          <w:rStyle w:val="eop"/>
          <w:rFonts w:eastAsia="" w:cs="Segoe UI" w:eastAsiaTheme="majorEastAsia"/>
          <w:lang w:val="en-US"/>
        </w:rPr>
      </w:pPr>
    </w:p>
    <w:p w:rsidR="09280FD3" w:rsidP="4C8AC53A" w:rsidRDefault="09280FD3" w14:paraId="219BD077" w14:textId="01D2AAAB">
      <w:pPr>
        <w:pStyle w:val="Normal"/>
        <w:rPr>
          <w:rStyle w:val="eop"/>
          <w:rFonts w:eastAsia="" w:cs="Segoe UI" w:eastAsiaTheme="majorEastAsia"/>
          <w:lang w:val="en-US"/>
        </w:rPr>
      </w:pPr>
      <w:r w:rsidRPr="4C8AC53A" w:rsidR="09280FD3">
        <w:rPr>
          <w:rStyle w:val="eop"/>
          <w:rFonts w:eastAsia="" w:cs="Segoe UI" w:eastAsiaTheme="majorEastAsia"/>
          <w:b w:val="1"/>
          <w:bCs w:val="1"/>
          <w:lang w:val="en-US"/>
        </w:rPr>
        <w:t xml:space="preserve">Example 8: </w:t>
      </w:r>
      <w:r w:rsidRPr="4C8AC53A" w:rsidR="09280FD3">
        <w:rPr>
          <w:rStyle w:val="eop"/>
          <w:rFonts w:eastAsia="" w:cs="Segoe UI" w:eastAsiaTheme="majorEastAsia"/>
          <w:lang w:val="en-US"/>
        </w:rPr>
        <w:t>Your new training course requires 4 hours of homework during the week, if you do this during working hours, you can add the hours to the training</w:t>
      </w:r>
      <w:r w:rsidRPr="4C8AC53A" w:rsidR="3482A1E3">
        <w:rPr>
          <w:rStyle w:val="eop"/>
          <w:rFonts w:eastAsia="" w:cs="Segoe UI" w:eastAsiaTheme="majorEastAsia"/>
          <w:lang w:val="en-US"/>
        </w:rPr>
        <w:t xml:space="preserve"> agreement. For the duration of the training course, you will add 4 hours per week, at the cost of €44 euro per hour</w:t>
      </w:r>
      <w:r w:rsidRPr="4C8AC53A" w:rsidR="2EA03DA1">
        <w:rPr>
          <w:rStyle w:val="eop"/>
          <w:rFonts w:eastAsia="" w:cs="Segoe UI" w:eastAsiaTheme="majorEastAsia"/>
          <w:lang w:val="en-US"/>
        </w:rPr>
        <w:t xml:space="preserve">. </w:t>
      </w:r>
    </w:p>
    <w:p w:rsidR="2EA03DA1" w:rsidP="4C8AC53A" w:rsidRDefault="2EA03DA1" w14:paraId="6BD82DE0" w14:textId="09F342D8">
      <w:pPr>
        <w:pStyle w:val="Normal"/>
        <w:rPr>
          <w:rStyle w:val="eop"/>
          <w:rFonts w:eastAsia="" w:cs="Segoe UI" w:eastAsiaTheme="majorEastAsia"/>
          <w:lang w:val="en-US"/>
        </w:rPr>
      </w:pPr>
      <w:r w:rsidRPr="4C8AC53A" w:rsidR="2EA03DA1">
        <w:rPr>
          <w:rStyle w:val="eop"/>
          <w:rFonts w:eastAsia="" w:cs="Segoe UI" w:eastAsiaTheme="majorEastAsia"/>
          <w:lang w:val="en-US"/>
        </w:rPr>
        <w:t xml:space="preserve">However, if you can </w:t>
      </w:r>
      <w:r w:rsidRPr="4C8AC53A" w:rsidR="258371A0">
        <w:rPr>
          <w:rStyle w:val="eop"/>
          <w:rFonts w:eastAsia="" w:cs="Segoe UI" w:eastAsiaTheme="majorEastAsia"/>
          <w:lang w:val="en-US"/>
        </w:rPr>
        <w:t>compensate for</w:t>
      </w:r>
      <w:r w:rsidRPr="4C8AC53A" w:rsidR="2EA03DA1">
        <w:rPr>
          <w:rStyle w:val="eop"/>
          <w:rFonts w:eastAsia="" w:cs="Segoe UI" w:eastAsiaTheme="majorEastAsia"/>
          <w:lang w:val="en-US"/>
        </w:rPr>
        <w:t xml:space="preserve"> these hours during previous weeks, or the next weeks, you do not have to note these on the training agreement. </w:t>
      </w:r>
      <w:r w:rsidRPr="4C8AC53A" w:rsidR="1459469E">
        <w:rPr>
          <w:rStyle w:val="eop"/>
          <w:rFonts w:eastAsia="" w:cs="Segoe UI" w:eastAsiaTheme="majorEastAsia"/>
          <w:lang w:val="en-US"/>
        </w:rPr>
        <w:t xml:space="preserve">Discuss this with your manager. </w:t>
      </w:r>
      <w:r w:rsidRPr="4C8AC53A" w:rsidR="16460955">
        <w:rPr>
          <w:rStyle w:val="eop"/>
          <w:rFonts w:eastAsia="" w:cs="Segoe UI" w:eastAsiaTheme="majorEastAsia"/>
          <w:lang w:val="en-US"/>
        </w:rPr>
        <w:t>The Development Manager will also mention this to you to consider.</w:t>
      </w:r>
      <w:r w:rsidRPr="4C8AC53A" w:rsidR="1459469E">
        <w:rPr>
          <w:rStyle w:val="eop"/>
          <w:rFonts w:eastAsia="" w:cs="Segoe UI" w:eastAsiaTheme="majorEastAsia"/>
          <w:lang w:val="en-US"/>
        </w:rPr>
        <w:t xml:space="preserve"> </w:t>
      </w:r>
    </w:p>
    <w:p w:rsidR="7E3DA4D0" w:rsidRDefault="7E3DA4D0" w14:paraId="1B656EE6" w14:textId="06C3929A">
      <w:r>
        <w:br w:type="page"/>
      </w:r>
    </w:p>
    <w:p w:rsidR="00B367C3" w:rsidP="00845C6E" w:rsidRDefault="00B367C3" w14:paraId="2168055B" w14:textId="2EA248BB">
      <w:pPr>
        <w:rPr>
          <w:rStyle w:val="eop"/>
          <w:rFonts w:cs="Segoe UI" w:eastAsiaTheme="majorEastAsia"/>
          <w:szCs w:val="20"/>
        </w:rPr>
      </w:pPr>
    </w:p>
    <w:p w:rsidRPr="008F4CDF" w:rsidR="00016105" w:rsidP="294E165D" w:rsidRDefault="00EE1FE5" w14:paraId="0163176E" w14:textId="2565E2CB">
      <w:pPr>
        <w:pStyle w:val="Normal"/>
        <w:rPr>
          <w:rStyle w:val="eop"/>
          <w:rFonts w:eastAsia="" w:cs="Segoe UI" w:eastAsiaTheme="majorEastAsia"/>
          <w:lang w:val="en-US"/>
        </w:rPr>
      </w:pPr>
      <w:r w:rsidRPr="294E165D" w:rsidR="00EE1FE5">
        <w:rPr>
          <w:rStyle w:val="eop"/>
          <w:rFonts w:eastAsia="" w:cs="Segoe UI" w:eastAsiaTheme="majorEastAsia"/>
          <w:b w:val="1"/>
          <w:bCs w:val="1"/>
        </w:rPr>
        <w:t>Example</w:t>
      </w:r>
      <w:r w:rsidRPr="294E165D" w:rsidR="00B367C3">
        <w:rPr>
          <w:rStyle w:val="eop"/>
          <w:rFonts w:eastAsia="" w:cs="Segoe UI" w:eastAsiaTheme="majorEastAsia"/>
          <w:b w:val="1"/>
          <w:bCs w:val="1"/>
        </w:rPr>
        <w:t xml:space="preserve"> 8</w:t>
      </w:r>
      <w:r w:rsidRPr="294E165D" w:rsidR="00B367C3">
        <w:rPr>
          <w:rStyle w:val="eop"/>
          <w:rFonts w:eastAsia="" w:cs="Segoe UI" w:eastAsiaTheme="majorEastAsia"/>
        </w:rPr>
        <w:t xml:space="preserve">: </w:t>
      </w:r>
      <w:r w:rsidRPr="294E165D" w:rsidR="00EE1FE5">
        <w:rPr>
          <w:rStyle w:val="eop"/>
          <w:rFonts w:eastAsia="" w:cs="Segoe UI" w:eastAsiaTheme="majorEastAsia"/>
        </w:rPr>
        <w:t>You</w:t>
      </w:r>
      <w:r w:rsidRPr="294E165D" w:rsidR="00EE1FE5">
        <w:rPr>
          <w:rStyle w:val="eop"/>
          <w:rFonts w:eastAsia="" w:cs="Segoe UI" w:eastAsiaTheme="majorEastAsia"/>
        </w:rPr>
        <w:t xml:space="preserve"> want </w:t>
      </w:r>
      <w:r w:rsidRPr="294E165D" w:rsidR="00EE1FE5">
        <w:rPr>
          <w:rStyle w:val="eop"/>
          <w:rFonts w:eastAsia="" w:cs="Segoe UI" w:eastAsiaTheme="majorEastAsia"/>
        </w:rPr>
        <w:t>to</w:t>
      </w:r>
      <w:r w:rsidRPr="294E165D" w:rsidR="00EE1FE5">
        <w:rPr>
          <w:rStyle w:val="eop"/>
          <w:rFonts w:eastAsia="" w:cs="Segoe UI" w:eastAsiaTheme="majorEastAsia"/>
        </w:rPr>
        <w:t xml:space="preserve"> go </w:t>
      </w:r>
      <w:r w:rsidRPr="294E165D" w:rsidR="00EE1FE5">
        <w:rPr>
          <w:rStyle w:val="eop"/>
          <w:rFonts w:eastAsia="" w:cs="Segoe UI" w:eastAsiaTheme="majorEastAsia"/>
        </w:rPr>
        <w:t>to</w:t>
      </w:r>
      <w:r w:rsidRPr="294E165D" w:rsidR="00EE1FE5">
        <w:rPr>
          <w:rStyle w:val="eop"/>
          <w:rFonts w:eastAsia="" w:cs="Segoe UI" w:eastAsiaTheme="majorEastAsia"/>
        </w:rPr>
        <w:t xml:space="preserve"> </w:t>
      </w:r>
      <w:r w:rsidRPr="294E165D" w:rsidR="00EE1FE5">
        <w:rPr>
          <w:rStyle w:val="eop"/>
          <w:rFonts w:eastAsia="" w:cs="Segoe UI" w:eastAsiaTheme="majorEastAsia"/>
        </w:rPr>
        <w:t>an</w:t>
      </w:r>
      <w:r w:rsidRPr="294E165D" w:rsidR="00EE1FE5">
        <w:rPr>
          <w:rStyle w:val="eop"/>
          <w:rFonts w:eastAsia="" w:cs="Segoe UI" w:eastAsiaTheme="majorEastAsia"/>
        </w:rPr>
        <w:t xml:space="preserve"> event </w:t>
      </w:r>
      <w:r w:rsidRPr="294E165D" w:rsidR="00EE1FE5">
        <w:rPr>
          <w:rStyle w:val="eop"/>
          <w:rFonts w:eastAsia="" w:cs="Segoe UI" w:eastAsiaTheme="majorEastAsia"/>
        </w:rPr>
        <w:t>during</w:t>
      </w:r>
      <w:r w:rsidRPr="294E165D" w:rsidR="00EE1FE5">
        <w:rPr>
          <w:rStyle w:val="eop"/>
          <w:rFonts w:eastAsia="" w:cs="Segoe UI" w:eastAsiaTheme="majorEastAsia"/>
        </w:rPr>
        <w:t xml:space="preserve"> a weekend. </w:t>
      </w:r>
      <w:r w:rsidRPr="294E165D" w:rsidR="00CC2DB7">
        <w:rPr>
          <w:rStyle w:val="eop"/>
          <w:rFonts w:eastAsia="" w:cs="Segoe UI" w:eastAsiaTheme="majorEastAsia"/>
          <w:lang w:val="en-US"/>
        </w:rPr>
        <w:t xml:space="preserve">We can </w:t>
      </w:r>
      <w:r w:rsidRPr="294E165D" w:rsidR="00122352">
        <w:rPr>
          <w:rStyle w:val="eop"/>
          <w:rFonts w:eastAsia="" w:cs="Segoe UI" w:eastAsiaTheme="majorEastAsia"/>
          <w:lang w:val="en-US"/>
        </w:rPr>
        <w:t>write the cost fo</w:t>
      </w:r>
      <w:r w:rsidRPr="294E165D" w:rsidR="00016105">
        <w:rPr>
          <w:rStyle w:val="eop"/>
          <w:rFonts w:eastAsia="" w:cs="Segoe UI" w:eastAsiaTheme="majorEastAsia"/>
          <w:lang w:val="en-US"/>
        </w:rPr>
        <w:t xml:space="preserve">r the event </w:t>
      </w:r>
      <w:r w:rsidRPr="294E165D" w:rsidR="00122352">
        <w:rPr>
          <w:rStyle w:val="eop"/>
          <w:rFonts w:eastAsia="" w:cs="Segoe UI" w:eastAsiaTheme="majorEastAsia"/>
          <w:lang w:val="en-US"/>
        </w:rPr>
        <w:t>o</w:t>
      </w:r>
      <w:r w:rsidRPr="294E165D" w:rsidR="66ED71B7">
        <w:rPr>
          <w:rStyle w:val="eop"/>
          <w:rFonts w:eastAsia="" w:cs="Segoe UI" w:eastAsiaTheme="majorEastAsia"/>
          <w:lang w:val="en-US"/>
        </w:rPr>
        <w:t>f</w:t>
      </w:r>
      <w:r w:rsidRPr="294E165D" w:rsidR="00122352">
        <w:rPr>
          <w:rStyle w:val="eop"/>
          <w:rFonts w:eastAsia="" w:cs="Segoe UI" w:eastAsiaTheme="majorEastAsia"/>
          <w:lang w:val="en-US"/>
        </w:rPr>
        <w:t>f through a training agreement</w:t>
      </w:r>
      <w:r w:rsidRPr="294E165D" w:rsidR="00122352">
        <w:rPr>
          <w:rStyle w:val="eop"/>
          <w:rFonts w:eastAsia="" w:cs="Segoe UI" w:eastAsiaTheme="majorEastAsia"/>
          <w:lang w:val="en-US"/>
        </w:rPr>
        <w:t xml:space="preserve">. </w:t>
      </w:r>
      <w:r w:rsidRPr="294E165D" w:rsidR="00122352">
        <w:rPr>
          <w:rStyle w:val="eop"/>
          <w:rFonts w:eastAsia="" w:cs="Segoe UI" w:eastAsiaTheme="majorEastAsia"/>
          <w:lang w:val="en-US"/>
        </w:rPr>
        <w:t xml:space="preserve">The hours </w:t>
      </w:r>
      <w:r w:rsidRPr="294E165D" w:rsidR="0711182B">
        <w:rPr>
          <w:rStyle w:val="eop"/>
          <w:rFonts w:eastAsia="" w:cs="Segoe UI" w:eastAsiaTheme="majorEastAsia"/>
          <w:lang w:val="en-US"/>
        </w:rPr>
        <w:t>spent</w:t>
      </w:r>
      <w:r w:rsidRPr="294E165D" w:rsidR="00122352">
        <w:rPr>
          <w:rStyle w:val="eop"/>
          <w:rFonts w:eastAsia="" w:cs="Segoe UI" w:eastAsiaTheme="majorEastAsia"/>
          <w:lang w:val="en-US"/>
        </w:rPr>
        <w:t xml:space="preserve"> at the event cannot be c</w:t>
      </w:r>
      <w:r w:rsidRPr="294E165D" w:rsidR="00122352">
        <w:rPr>
          <w:rStyle w:val="eop"/>
          <w:rFonts w:eastAsia="" w:cs="Segoe UI" w:eastAsiaTheme="majorEastAsia"/>
          <w:lang w:val="en-US"/>
        </w:rPr>
        <w:t xml:space="preserve">overed the same way. </w:t>
      </w:r>
      <w:r w:rsidRPr="294E165D" w:rsidR="001C0058">
        <w:rPr>
          <w:rStyle w:val="eop"/>
          <w:rFonts w:eastAsia="" w:cs="Segoe UI" w:eastAsiaTheme="majorEastAsia"/>
          <w:lang w:val="en-US"/>
        </w:rPr>
        <w:t>These will not be</w:t>
      </w:r>
      <w:r w:rsidRPr="294E165D" w:rsidR="00423A94">
        <w:rPr>
          <w:rStyle w:val="eop"/>
          <w:rFonts w:eastAsia="" w:cs="Segoe UI" w:eastAsiaTheme="majorEastAsia"/>
          <w:lang w:val="en-US"/>
        </w:rPr>
        <w:t xml:space="preserve"> added to the </w:t>
      </w:r>
      <w:r w:rsidRPr="294E165D" w:rsidR="001862AD">
        <w:rPr>
          <w:rStyle w:val="eop"/>
          <w:rFonts w:eastAsia="" w:cs="Segoe UI" w:eastAsiaTheme="majorEastAsia"/>
          <w:lang w:val="en-US"/>
        </w:rPr>
        <w:t>training agreement</w:t>
      </w:r>
      <w:r w:rsidRPr="294E165D" w:rsidR="55D91387">
        <w:rPr>
          <w:rStyle w:val="eop"/>
          <w:rFonts w:eastAsia="" w:cs="Segoe UI" w:eastAsiaTheme="majorEastAsia"/>
          <w:lang w:val="en-US"/>
        </w:rPr>
        <w:t xml:space="preserve">. </w:t>
      </w:r>
      <w:r w:rsidRPr="294E165D" w:rsidR="0E5088D9">
        <w:rPr>
          <w:rStyle w:val="eop"/>
          <w:rFonts w:eastAsia="" w:cs="Segoe UI" w:eastAsiaTheme="majorEastAsia"/>
          <w:lang w:val="en-US"/>
        </w:rPr>
        <w:t>Y</w:t>
      </w:r>
      <w:r w:rsidRPr="294E165D" w:rsidR="521C1097">
        <w:rPr>
          <w:rStyle w:val="eop"/>
          <w:rFonts w:eastAsia="" w:cs="Segoe UI" w:eastAsiaTheme="majorEastAsia"/>
          <w:lang w:val="en-US"/>
        </w:rPr>
        <w:t xml:space="preserve">our travel cost </w:t>
      </w:r>
      <w:r w:rsidRPr="294E165D" w:rsidR="001862AD">
        <w:rPr>
          <w:rStyle w:val="eop"/>
          <w:rFonts w:eastAsia="" w:cs="Segoe UI" w:eastAsiaTheme="majorEastAsia"/>
          <w:lang w:val="en-US"/>
        </w:rPr>
        <w:t xml:space="preserve">and </w:t>
      </w:r>
      <w:r w:rsidRPr="294E165D" w:rsidR="02C2DEDD">
        <w:rPr>
          <w:rStyle w:val="eop"/>
          <w:rFonts w:eastAsia="" w:cs="Segoe UI" w:eastAsiaTheme="majorEastAsia"/>
          <w:lang w:val="en-US"/>
        </w:rPr>
        <w:t>hotel</w:t>
      </w:r>
      <w:r w:rsidRPr="294E165D" w:rsidR="008F4CDF">
        <w:rPr>
          <w:rStyle w:val="eop"/>
          <w:rFonts w:eastAsia="" w:cs="Segoe UI" w:eastAsiaTheme="majorEastAsia"/>
          <w:lang w:val="en-US"/>
        </w:rPr>
        <w:t xml:space="preserve"> are not standard i</w:t>
      </w:r>
      <w:r w:rsidRPr="294E165D" w:rsidR="008F4CDF">
        <w:rPr>
          <w:rStyle w:val="eop"/>
          <w:rFonts w:eastAsia="" w:cs="Segoe UI" w:eastAsiaTheme="majorEastAsia"/>
          <w:lang w:val="en-US"/>
        </w:rPr>
        <w:t xml:space="preserve">ncluded </w:t>
      </w:r>
      <w:r w:rsidRPr="294E165D" w:rsidR="35E2B61F">
        <w:rPr>
          <w:rStyle w:val="eop"/>
          <w:rFonts w:eastAsia="" w:cs="Segoe UI" w:eastAsiaTheme="majorEastAsia"/>
          <w:lang w:val="en-US"/>
        </w:rPr>
        <w:t>in</w:t>
      </w:r>
      <w:r w:rsidRPr="294E165D" w:rsidR="008F4CDF">
        <w:rPr>
          <w:rStyle w:val="eop"/>
          <w:rFonts w:eastAsia="" w:cs="Segoe UI" w:eastAsiaTheme="majorEastAsia"/>
          <w:lang w:val="en-US"/>
        </w:rPr>
        <w:t xml:space="preserve"> a training agreement, </w:t>
      </w:r>
      <w:r w:rsidRPr="294E165D" w:rsidR="00E122A8">
        <w:rPr>
          <w:rStyle w:val="eop"/>
          <w:rFonts w:eastAsia="" w:cs="Segoe UI" w:eastAsiaTheme="majorEastAsia"/>
          <w:lang w:val="en-US"/>
        </w:rPr>
        <w:t xml:space="preserve">but these can be discussed individually. </w:t>
      </w:r>
      <w:r w:rsidRPr="294E165D" w:rsidR="618A26F3">
        <w:rPr>
          <w:rStyle w:val="eop"/>
          <w:rFonts w:eastAsia="" w:cs="Segoe UI" w:eastAsiaTheme="majorEastAsia"/>
          <w:lang w:val="en-US"/>
        </w:rPr>
        <w:t xml:space="preserve">Food, </w:t>
      </w:r>
      <w:r w:rsidRPr="294E165D" w:rsidR="6137C0EA">
        <w:rPr>
          <w:rStyle w:val="eop"/>
          <w:rFonts w:eastAsia="" w:cs="Segoe UI" w:eastAsiaTheme="majorEastAsia"/>
          <w:lang w:val="en-US"/>
        </w:rPr>
        <w:t>drinks,</w:t>
      </w:r>
      <w:r w:rsidRPr="294E165D" w:rsidR="618A26F3">
        <w:rPr>
          <w:rStyle w:val="eop"/>
          <w:rFonts w:eastAsia="" w:cs="Segoe UI" w:eastAsiaTheme="majorEastAsia"/>
          <w:lang w:val="en-US"/>
        </w:rPr>
        <w:t xml:space="preserve"> and snacks will not be covered through a training agreement.</w:t>
      </w:r>
    </w:p>
    <w:p w:rsidR="009A1C10" w:rsidP="00845C6E" w:rsidRDefault="009A1C10" w14:paraId="290A9701" w14:textId="164FC33A">
      <w:pPr>
        <w:rPr>
          <w:rStyle w:val="eop"/>
          <w:rFonts w:cs="Segoe UI" w:eastAsiaTheme="majorEastAsia"/>
          <w:szCs w:val="20"/>
        </w:rPr>
      </w:pPr>
    </w:p>
    <w:p w:rsidR="00563A86" w:rsidP="7F717E98" w:rsidRDefault="00E122A8" w14:paraId="781DC65B" w14:textId="7094A4D7">
      <w:pPr>
        <w:rPr>
          <w:rStyle w:val="eop"/>
          <w:rFonts w:eastAsia="" w:cs="Segoe UI" w:eastAsiaTheme="majorEastAsia"/>
          <w:lang w:val="en-US"/>
        </w:rPr>
      </w:pPr>
      <w:r w:rsidRPr="7C1B2457" w:rsidR="00E122A8">
        <w:rPr>
          <w:rStyle w:val="eop"/>
          <w:rFonts w:eastAsia="" w:cs="Segoe UI" w:eastAsiaTheme="majorEastAsia"/>
          <w:b w:val="1"/>
          <w:bCs w:val="1"/>
          <w:lang w:val="en-US"/>
        </w:rPr>
        <w:t>Example</w:t>
      </w:r>
      <w:r w:rsidRPr="7C1B2457" w:rsidR="009A1C10">
        <w:rPr>
          <w:rStyle w:val="eop"/>
          <w:rFonts w:eastAsia="" w:cs="Segoe UI" w:eastAsiaTheme="majorEastAsia"/>
          <w:b w:val="1"/>
          <w:bCs w:val="1"/>
          <w:lang w:val="en-US"/>
        </w:rPr>
        <w:t xml:space="preserve"> 9</w:t>
      </w:r>
      <w:r w:rsidRPr="7C1B2457" w:rsidR="009A1C10">
        <w:rPr>
          <w:rStyle w:val="eop"/>
          <w:rFonts w:eastAsia="" w:cs="Segoe UI" w:eastAsiaTheme="majorEastAsia"/>
          <w:lang w:val="en-US"/>
        </w:rPr>
        <w:t xml:space="preserve">: </w:t>
      </w:r>
      <w:r w:rsidRPr="7C1B2457" w:rsidR="00503E40">
        <w:rPr>
          <w:rStyle w:val="eop"/>
          <w:rFonts w:eastAsia="" w:cs="Segoe UI" w:eastAsiaTheme="majorEastAsia"/>
          <w:lang w:val="en-US"/>
        </w:rPr>
        <w:t xml:space="preserve">When you follow a </w:t>
      </w:r>
      <w:r w:rsidRPr="7C1B2457" w:rsidR="51DB263F">
        <w:rPr>
          <w:rStyle w:val="eop"/>
          <w:rFonts w:eastAsia="" w:cs="Segoe UI" w:eastAsiaTheme="majorEastAsia"/>
          <w:lang w:val="en-US"/>
        </w:rPr>
        <w:t>training course</w:t>
      </w:r>
      <w:r w:rsidRPr="7C1B2457" w:rsidR="00503E40">
        <w:rPr>
          <w:rStyle w:val="eop"/>
          <w:rFonts w:eastAsia="" w:cs="Segoe UI" w:eastAsiaTheme="majorEastAsia"/>
          <w:lang w:val="en-US"/>
        </w:rPr>
        <w:t xml:space="preserve">, and you will spend normal working hours </w:t>
      </w:r>
      <w:r w:rsidRPr="7C1B2457" w:rsidR="002E47DE">
        <w:rPr>
          <w:rStyle w:val="eop"/>
          <w:rFonts w:eastAsia="" w:cs="Segoe UI" w:eastAsiaTheme="majorEastAsia"/>
          <w:lang w:val="en-US"/>
        </w:rPr>
        <w:t xml:space="preserve">during the week on this which you also put in the training agreement, </w:t>
      </w:r>
      <w:r w:rsidRPr="7C1B2457" w:rsidR="00553249">
        <w:rPr>
          <w:rStyle w:val="eop"/>
          <w:rFonts w:eastAsia="" w:cs="Segoe UI" w:eastAsiaTheme="majorEastAsia"/>
          <w:lang w:val="en-US"/>
        </w:rPr>
        <w:t>then you can book these hours in advance for as long as</w:t>
      </w:r>
      <w:r w:rsidRPr="7C1B2457" w:rsidR="00553249">
        <w:rPr>
          <w:rStyle w:val="eop"/>
          <w:rFonts w:eastAsia="" w:cs="Segoe UI" w:eastAsiaTheme="majorEastAsia"/>
          <w:lang w:val="en-US"/>
        </w:rPr>
        <w:t xml:space="preserve"> you </w:t>
      </w:r>
      <w:r w:rsidRPr="7C1B2457" w:rsidR="00A80907">
        <w:rPr>
          <w:rStyle w:val="eop"/>
          <w:rFonts w:eastAsia="" w:cs="Segoe UI" w:eastAsiaTheme="majorEastAsia"/>
          <w:lang w:val="en-US"/>
        </w:rPr>
        <w:t xml:space="preserve">agreed upon. </w:t>
      </w:r>
      <w:r w:rsidRPr="7C1B2457" w:rsidR="00A80907">
        <w:rPr>
          <w:rStyle w:val="eop"/>
          <w:rFonts w:eastAsia="" w:cs="Segoe UI" w:eastAsiaTheme="majorEastAsia"/>
          <w:lang w:val="en-US"/>
        </w:rPr>
        <w:t xml:space="preserve">You will </w:t>
      </w:r>
      <w:r w:rsidRPr="7C1B2457" w:rsidR="0BF7FBE3">
        <w:rPr>
          <w:rStyle w:val="eop"/>
          <w:rFonts w:eastAsia="" w:cs="Segoe UI" w:eastAsiaTheme="majorEastAsia"/>
          <w:lang w:val="en-US"/>
        </w:rPr>
        <w:t>no</w:t>
      </w:r>
      <w:r w:rsidRPr="7C1B2457" w:rsidR="00A80907">
        <w:rPr>
          <w:rStyle w:val="eop"/>
          <w:rFonts w:eastAsia="" w:cs="Segoe UI" w:eastAsiaTheme="majorEastAsia"/>
          <w:lang w:val="en-US"/>
        </w:rPr>
        <w:t xml:space="preserve"> longer </w:t>
      </w:r>
      <w:r w:rsidRPr="7C1B2457" w:rsidR="00C13536">
        <w:rPr>
          <w:rStyle w:val="eop"/>
          <w:rFonts w:eastAsia="" w:cs="Segoe UI" w:eastAsiaTheme="majorEastAsia"/>
          <w:lang w:val="en-US"/>
        </w:rPr>
        <w:t xml:space="preserve">be available in the planning the business managers see. </w:t>
      </w:r>
      <w:r w:rsidRPr="7C1B2457" w:rsidR="482BF943">
        <w:rPr>
          <w:rStyle w:val="eop"/>
          <w:rFonts w:eastAsia="" w:cs="Segoe UI" w:eastAsiaTheme="majorEastAsia"/>
          <w:lang w:val="en-US"/>
        </w:rPr>
        <w:t>So,</w:t>
      </w:r>
      <w:r w:rsidRPr="7C1B2457" w:rsidR="00C13536">
        <w:rPr>
          <w:rStyle w:val="eop"/>
          <w:rFonts w:eastAsia="" w:cs="Segoe UI" w:eastAsiaTheme="majorEastAsia"/>
          <w:lang w:val="en-US"/>
        </w:rPr>
        <w:t xml:space="preserve"> you will not be asked for</w:t>
      </w:r>
      <w:r w:rsidRPr="7C1B2457" w:rsidR="4A9BB8A3">
        <w:rPr>
          <w:rStyle w:val="eop"/>
          <w:rFonts w:eastAsia="" w:cs="Segoe UI" w:eastAsiaTheme="majorEastAsia"/>
          <w:lang w:val="en-US"/>
        </w:rPr>
        <w:t xml:space="preserve"> </w:t>
      </w:r>
      <w:r w:rsidRPr="7C1B2457" w:rsidR="00C13536">
        <w:rPr>
          <w:rStyle w:val="eop"/>
          <w:rFonts w:eastAsia="" w:cs="Segoe UI" w:eastAsiaTheme="majorEastAsia"/>
          <w:lang w:val="en-US"/>
        </w:rPr>
        <w:t xml:space="preserve">an assignment or intake. </w:t>
      </w:r>
    </w:p>
    <w:p w:rsidRPr="00A748A3" w:rsidR="00592C7C" w:rsidP="7E3DA4D0" w:rsidRDefault="00563A86" w14:paraId="7EB4628F" w14:textId="58689248">
      <w:pPr>
        <w:rPr>
          <w:rStyle w:val="eop"/>
          <w:rFonts w:eastAsia="" w:cs="Segoe UI" w:eastAsiaTheme="majorEastAsia"/>
          <w:lang w:val="en-US"/>
        </w:rPr>
      </w:pPr>
      <w:r w:rsidRPr="7F717E98" w:rsidR="00563A86">
        <w:rPr>
          <w:rStyle w:val="eop"/>
          <w:rFonts w:eastAsia="" w:cs="Segoe UI" w:eastAsiaTheme="majorEastAsia"/>
          <w:lang w:val="en-US"/>
        </w:rPr>
        <w:t xml:space="preserve">When you want to complete </w:t>
      </w:r>
      <w:r w:rsidRPr="7F717E98" w:rsidR="07372C19">
        <w:rPr>
          <w:rStyle w:val="eop"/>
          <w:rFonts w:eastAsia="" w:cs="Segoe UI" w:eastAsiaTheme="majorEastAsia"/>
          <w:lang w:val="en-US"/>
        </w:rPr>
        <w:t>the course</w:t>
      </w:r>
      <w:r w:rsidRPr="7F717E98" w:rsidR="00563A86">
        <w:rPr>
          <w:rStyle w:val="eop"/>
          <w:rFonts w:eastAsia="" w:cs="Segoe UI" w:eastAsiaTheme="majorEastAsia"/>
          <w:lang w:val="en-US"/>
        </w:rPr>
        <w:t xml:space="preserve"> solely based on available</w:t>
      </w:r>
      <w:r w:rsidRPr="7F717E98" w:rsidR="00FC28AD">
        <w:rPr>
          <w:rStyle w:val="eop"/>
          <w:rFonts w:eastAsia="" w:cs="Segoe UI" w:eastAsiaTheme="majorEastAsia"/>
          <w:lang w:val="en-US"/>
        </w:rPr>
        <w:t xml:space="preserve">, unallocated regular </w:t>
      </w:r>
      <w:r w:rsidRPr="7F717E98" w:rsidR="00FC28AD">
        <w:rPr>
          <w:rStyle w:val="eop"/>
          <w:rFonts w:eastAsia="" w:cs="Segoe UI" w:eastAsiaTheme="majorEastAsia"/>
          <w:lang w:val="en-US"/>
        </w:rPr>
        <w:t>worktime</w:t>
      </w:r>
      <w:r w:rsidRPr="7F717E98" w:rsidR="00FC28AD">
        <w:rPr>
          <w:rStyle w:val="eop"/>
          <w:rFonts w:eastAsia="" w:cs="Segoe UI" w:eastAsiaTheme="majorEastAsia"/>
          <w:lang w:val="en-US"/>
        </w:rPr>
        <w:t xml:space="preserve">, then you cannot book these hours in advance </w:t>
      </w:r>
      <w:r w:rsidRPr="7F717E98" w:rsidR="00592C7C">
        <w:rPr>
          <w:rStyle w:val="eop"/>
          <w:rFonts w:eastAsia="" w:cs="Segoe UI" w:eastAsiaTheme="majorEastAsia"/>
          <w:lang w:val="en-US"/>
        </w:rPr>
        <w:t xml:space="preserve">in </w:t>
      </w:r>
      <w:r w:rsidRPr="7F717E98" w:rsidR="00592C7C">
        <w:rPr>
          <w:rStyle w:val="eop"/>
          <w:rFonts w:eastAsia="" w:cs="Segoe UI" w:eastAsiaTheme="majorEastAsia"/>
          <w:lang w:val="en-US"/>
        </w:rPr>
        <w:t>Afas</w:t>
      </w:r>
      <w:r w:rsidRPr="7F717E98" w:rsidR="00592C7C">
        <w:rPr>
          <w:rStyle w:val="eop"/>
          <w:rFonts w:eastAsia="" w:cs="Segoe UI" w:eastAsiaTheme="majorEastAsia"/>
          <w:lang w:val="en-US"/>
        </w:rPr>
        <w:t xml:space="preserve">. </w:t>
      </w:r>
      <w:r w:rsidRPr="7F717E98" w:rsidR="76A62786">
        <w:rPr>
          <w:rStyle w:val="eop"/>
          <w:rFonts w:eastAsia="" w:cs="Segoe UI" w:eastAsiaTheme="majorEastAsia"/>
          <w:lang w:val="en-US"/>
        </w:rPr>
        <w:t>You will then appear available for assignments and intakes and might be called in last-minute notice.</w:t>
      </w:r>
      <w:r w:rsidRPr="7F717E98" w:rsidR="00384AE4">
        <w:rPr>
          <w:rStyle w:val="eop"/>
          <w:rFonts w:eastAsia="" w:cs="Segoe UI" w:eastAsiaTheme="majorEastAsia"/>
          <w:lang w:val="en-US"/>
        </w:rPr>
        <w:t xml:space="preserve"> </w:t>
      </w:r>
    </w:p>
    <w:p w:rsidRPr="000974C0" w:rsidR="000974C0" w:rsidP="00845C6E" w:rsidRDefault="000974C0" w14:paraId="73A034F3" w14:textId="77777777"/>
    <w:sectPr w:rsidRPr="000974C0" w:rsidR="000974C0" w:rsidSect="00654B92">
      <w:footerReference w:type="even" r:id="rId14"/>
      <w:footerReference w:type="default" r:id="rId15"/>
      <w:pgSz w:w="11906" w:h="16838" w:orient="portrait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64D3" w:rsidP="00227752" w:rsidRDefault="00FE64D3" w14:paraId="358F703A" w14:textId="77777777">
      <w:pPr>
        <w:spacing w:line="240" w:lineRule="auto"/>
      </w:pPr>
      <w:r>
        <w:separator/>
      </w:r>
    </w:p>
  </w:endnote>
  <w:endnote w:type="continuationSeparator" w:id="0">
    <w:p w:rsidR="00FE64D3" w:rsidP="00227752" w:rsidRDefault="00FE64D3" w14:paraId="26B9DABC" w14:textId="77777777">
      <w:pPr>
        <w:spacing w:line="240" w:lineRule="auto"/>
      </w:pPr>
      <w:r>
        <w:continuationSeparator/>
      </w:r>
    </w:p>
  </w:endnote>
  <w:endnote w:type="continuationNotice" w:id="1">
    <w:p w:rsidR="00FE64D3" w:rsidRDefault="00FE64D3" w14:paraId="4FB656A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ation">
    <w:panose1 w:val="02000000000000000000"/>
    <w:charset w:val="00"/>
    <w:family w:val="auto"/>
    <w:pitch w:val="variable"/>
    <w:sig w:usb0="00000287" w:usb1="00000000" w:usb2="00000000" w:usb3="00000000" w:csb0="0000009F" w:csb1="00000000"/>
  </w:font>
  <w:font w:name="Sansation Light">
    <w:altName w:val="Calibri"/>
    <w:charset w:val="00"/>
    <w:family w:val="auto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4B92" w:rsidP="00761D4D" w:rsidRDefault="00654B92" w14:paraId="39CB42ED" w14:textId="77777777">
    <w:pPr>
      <w:pStyle w:val="Footer"/>
      <w:framePr w:wrap="none" w:hAnchor="margin" w:vAnchor="tex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654B92" w:rsidP="00654B92" w:rsidRDefault="00654B92" w14:paraId="45D36234" w14:textId="777777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sdt>
    <w:sdtPr>
      <w:rPr>
        <w:rStyle w:val="PageNumber"/>
      </w:rPr>
      <w:id w:val="17940539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54B92" w:rsidP="00654B92" w:rsidRDefault="00654B92" w14:paraId="006F7356" w14:textId="77777777">
        <w:pPr>
          <w:pStyle w:val="Footer"/>
          <w:framePr w:wrap="none" w:hAnchor="page" w:vAnchor="text" w:x="802" w:y="2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654B92" w:rsidP="00654B92" w:rsidRDefault="00654B92" w14:paraId="4EA85F11" w14:textId="77777777">
    <w:pPr>
      <w:pStyle w:val="Footer"/>
      <w:ind w:firstLine="3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6C4010" wp14:editId="47E247D4">
          <wp:simplePos x="0" y="0"/>
          <wp:positionH relativeFrom="column">
            <wp:posOffset>5715054</wp:posOffset>
          </wp:positionH>
          <wp:positionV relativeFrom="page">
            <wp:posOffset>10052882</wp:posOffset>
          </wp:positionV>
          <wp:extent cx="518933" cy="211809"/>
          <wp:effectExtent l="0" t="0" r="1905" b="4445"/>
          <wp:wrapNone/>
          <wp:docPr id="21" name="Afbeelding 21" descr="Afbeelding met tekst, klok, illustratie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Afbeelding 21" descr="Afbeelding met tekst, klok, illustratie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537" cy="2136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64D3" w:rsidP="00227752" w:rsidRDefault="00FE64D3" w14:paraId="36C7B27C" w14:textId="77777777">
      <w:pPr>
        <w:spacing w:line="240" w:lineRule="auto"/>
      </w:pPr>
      <w:r>
        <w:separator/>
      </w:r>
    </w:p>
  </w:footnote>
  <w:footnote w:type="continuationSeparator" w:id="0">
    <w:p w:rsidR="00FE64D3" w:rsidP="00227752" w:rsidRDefault="00FE64D3" w14:paraId="5E0BBAAE" w14:textId="77777777">
      <w:pPr>
        <w:spacing w:line="240" w:lineRule="auto"/>
      </w:pPr>
      <w:r>
        <w:continuationSeparator/>
      </w:r>
    </w:p>
  </w:footnote>
  <w:footnote w:type="continuationNotice" w:id="1">
    <w:p w:rsidR="00FE64D3" w:rsidRDefault="00FE64D3" w14:paraId="0740AC5F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bLNw5K/RtBTj6A" int2:id="EYd6LizE">
      <int2:state int2:type="AugLoop_Text_Critique" int2:value="Rejected"/>
    </int2:textHash>
    <int2:textHash int2:hashCode="Q3Sq7iR/sjfObJ" int2:id="DbV9Kn6V">
      <int2:state int2:type="AugLoop_Text_Critique" int2:value="Rejected"/>
    </int2:textHash>
    <int2:textHash int2:hashCode="3nPqwMMFA48EN7" int2:id="g6l8RZw3">
      <int2:state int2:type="AugLoop_Text_Critique" int2:value="Rejected"/>
    </int2:textHash>
    <int2:textHash int2:hashCode="/+05HKKmyLsLIP" int2:id="u442TAPF">
      <int2:state int2:type="AugLoop_Text_Critique" int2:value="Rejected"/>
    </int2:textHash>
    <int2:textHash int2:hashCode="iF3EqbNiCU+xOK" int2:id="VDTlJ0fY">
      <int2:state int2:type="AugLoop_Text_Critique" int2:value="Rejected"/>
    </int2:textHash>
    <int2:textHash int2:hashCode="Bcd+SfajSaXy1y" int2:id="tt4u25Zf">
      <int2:state int2:type="AugLoop_Text_Critique" int2:value="Rejected"/>
    </int2:textHash>
    <int2:textHash int2:hashCode="MRnxeztQwh0oWs" int2:id="QUWjRqiv">
      <int2:state int2:type="AugLoop_Text_Critique" int2:value="Rejected"/>
    </int2:textHash>
    <int2:textHash int2:hashCode="w0mcJylzCn+Afv" int2:id="lribEROE">
      <int2:state int2:type="AugLoop_Text_Critique" int2:value="Rejected"/>
    </int2:textHash>
    <int2:textHash int2:hashCode="Wu3uCWTGsrP8LF" int2:id="tA6ONyiy">
      <int2:state int2:type="AugLoop_Text_Critique" int2:value="Rejected"/>
    </int2:textHash>
    <int2:textHash int2:hashCode="ivVt5oJ5y29e0C" int2:id="pO6fmxYo">
      <int2:state int2:type="AugLoop_Text_Critique" int2:value="Rejected"/>
    </int2:textHash>
    <int2:textHash int2:hashCode="uMVitqaxpbcgcQ" int2:id="7pMmRiya">
      <int2:state int2:type="AugLoop_Text_Critique" int2:value="Rejected"/>
    </int2:textHash>
    <int2:bookmark int2:bookmarkName="_Int_OeIDo3jV" int2:invalidationBookmarkName="" int2:hashCode="J+kN+lfDWKz69H" int2:id="tCg3agch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6" style="width:38.1pt;height:38.1pt" o:bullet="t" type="#_x0000_t75">
        <v:imagedata o:title="Group 314" r:id="rId1"/>
      </v:shape>
    </w:pict>
  </w:numPicBullet>
  <w:numPicBullet w:numPicBulletId="1">
    <w:pict>
      <v:shape id="_x0000_i1027" style="width:8pt;height:7.3pt" o:bullet="t" type="#_x0000_t75">
        <v:imagedata o:title="Bulletx25" r:id="rId2"/>
      </v:shape>
    </w:pict>
  </w:numPicBullet>
  <w:numPicBullet w:numPicBulletId="2">
    <w:pict>
      <v:shape id="_x0000_i1028" style="width:291.05pt;height:297.9pt" o:bullet="t" type="#_x0000_t75">
        <v:imagedata o:title="Bullet frame" r:id="rId3"/>
      </v:shape>
    </w:pict>
  </w:numPicBullet>
  <w:abstractNum w:abstractNumId="0" w15:restartNumberingAfterBreak="0">
    <w:nsid w:val="06255DC5"/>
    <w:multiLevelType w:val="multilevel"/>
    <w:tmpl w:val="0413001D"/>
    <w:numStyleLink w:val="UnorderedList"/>
  </w:abstractNum>
  <w:abstractNum w:abstractNumId="1" w15:restartNumberingAfterBreak="0">
    <w:nsid w:val="129F0449"/>
    <w:multiLevelType w:val="multilevel"/>
    <w:tmpl w:val="0413001D"/>
    <w:styleLink w:val="UnorderedList"/>
    <w:lvl w:ilvl="0">
      <w:start w:val="1"/>
      <w:numFmt w:val="bullet"/>
      <w:lvlText w:val=""/>
      <w:lvlPicBulletId w:val="1"/>
      <w:lvlJc w:val="left"/>
      <w:pPr>
        <w:ind w:left="360" w:hanging="360"/>
      </w:pPr>
      <w:rPr>
        <w:rFonts w:hint="default" w:ascii="Symbol" w:hAnsi="Symbol"/>
        <w:b w:val="0"/>
        <w:i w:val="0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D1D1DAE"/>
    <w:multiLevelType w:val="multilevel"/>
    <w:tmpl w:val="D33E986C"/>
    <w:styleLink w:val="OrderedList"/>
    <w:lvl w:ilvl="0">
      <w:start w:val="1"/>
      <w:numFmt w:val="decimal"/>
      <w:pStyle w:val="OrderedLists"/>
      <w:lvlText w:val="%1."/>
      <w:lvlJc w:val="left"/>
      <w:pPr>
        <w:ind w:left="720" w:hanging="360"/>
      </w:pPr>
      <w:rPr>
        <w:rFonts w:hint="default" w:ascii="Sansation" w:hAnsi="Sansation"/>
        <w:b/>
        <w:i w:val="0"/>
        <w:color w:val="FF7A0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C0FB0"/>
    <w:multiLevelType w:val="multilevel"/>
    <w:tmpl w:val="0413001D"/>
    <w:numStyleLink w:val="UnorderedList"/>
  </w:abstractNum>
  <w:abstractNum w:abstractNumId="4" w15:restartNumberingAfterBreak="0">
    <w:nsid w:val="2F396B55"/>
    <w:multiLevelType w:val="singleLevel"/>
    <w:tmpl w:val="7DF6C982"/>
    <w:lvl w:ilvl="0">
      <w:start w:val="1"/>
      <w:numFmt w:val="bullet"/>
      <w:pStyle w:val="UnorderedLists"/>
      <w:lvlText w:val=""/>
      <w:lvlPicBulletId w:val="2"/>
      <w:lvlJc w:val="left"/>
      <w:pPr>
        <w:ind w:left="717" w:hanging="360"/>
      </w:pPr>
      <w:rPr>
        <w:rFonts w:hint="default" w:ascii="Symbol" w:hAnsi="Symbol"/>
        <w:b w:val="0"/>
        <w:i w:val="0"/>
        <w:color w:val="auto"/>
      </w:rPr>
    </w:lvl>
  </w:abstractNum>
  <w:abstractNum w:abstractNumId="5" w15:restartNumberingAfterBreak="0">
    <w:nsid w:val="640E45DA"/>
    <w:multiLevelType w:val="multilevel"/>
    <w:tmpl w:val="D33E986C"/>
    <w:numStyleLink w:val="OrderedList"/>
  </w:abstractNum>
  <w:abstractNum w:abstractNumId="6" w15:restartNumberingAfterBreak="0">
    <w:nsid w:val="64A725B9"/>
    <w:multiLevelType w:val="multilevel"/>
    <w:tmpl w:val="D33E986C"/>
    <w:numStyleLink w:val="OrderedList"/>
  </w:abstractNum>
  <w:num w:numId="1" w16cid:durableId="1113327879">
    <w:abstractNumId w:val="1"/>
  </w:num>
  <w:num w:numId="2" w16cid:durableId="1126041800">
    <w:abstractNumId w:val="0"/>
  </w:num>
  <w:num w:numId="3" w16cid:durableId="1835299635">
    <w:abstractNumId w:val="3"/>
  </w:num>
  <w:num w:numId="4" w16cid:durableId="452331070">
    <w:abstractNumId w:val="4"/>
  </w:num>
  <w:num w:numId="5" w16cid:durableId="599752203">
    <w:abstractNumId w:val="6"/>
  </w:num>
  <w:num w:numId="6" w16cid:durableId="1765374521">
    <w:abstractNumId w:val="2"/>
  </w:num>
  <w:num w:numId="7" w16cid:durableId="1442758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82"/>
  <w:displayBackgroundShape/>
  <w:attachedTemplate r:id="rId1"/>
  <w:trackRevisions w:val="false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C0"/>
    <w:rsid w:val="0000391B"/>
    <w:rsid w:val="00012C0E"/>
    <w:rsid w:val="00013AA1"/>
    <w:rsid w:val="00014052"/>
    <w:rsid w:val="00016105"/>
    <w:rsid w:val="000244B1"/>
    <w:rsid w:val="00064D68"/>
    <w:rsid w:val="000865F1"/>
    <w:rsid w:val="000929DD"/>
    <w:rsid w:val="000974C0"/>
    <w:rsid w:val="00097DA3"/>
    <w:rsid w:val="000B4682"/>
    <w:rsid w:val="000D41B9"/>
    <w:rsid w:val="000E0753"/>
    <w:rsid w:val="000E377A"/>
    <w:rsid w:val="000E4C0C"/>
    <w:rsid w:val="000F3835"/>
    <w:rsid w:val="00101586"/>
    <w:rsid w:val="00102934"/>
    <w:rsid w:val="00122352"/>
    <w:rsid w:val="00135761"/>
    <w:rsid w:val="00140FF2"/>
    <w:rsid w:val="001479C3"/>
    <w:rsid w:val="00163C8D"/>
    <w:rsid w:val="001749C6"/>
    <w:rsid w:val="0018012B"/>
    <w:rsid w:val="001862AD"/>
    <w:rsid w:val="001904FC"/>
    <w:rsid w:val="00195B8E"/>
    <w:rsid w:val="001A7F96"/>
    <w:rsid w:val="001B390A"/>
    <w:rsid w:val="001B458F"/>
    <w:rsid w:val="001B46CB"/>
    <w:rsid w:val="001B7EEA"/>
    <w:rsid w:val="001C0058"/>
    <w:rsid w:val="001D05C9"/>
    <w:rsid w:val="001DDB26"/>
    <w:rsid w:val="001E4260"/>
    <w:rsid w:val="001E4D3A"/>
    <w:rsid w:val="001E5075"/>
    <w:rsid w:val="001F1713"/>
    <w:rsid w:val="001F5D06"/>
    <w:rsid w:val="002021F5"/>
    <w:rsid w:val="002043B2"/>
    <w:rsid w:val="00227752"/>
    <w:rsid w:val="002300EC"/>
    <w:rsid w:val="00247253"/>
    <w:rsid w:val="00252C7A"/>
    <w:rsid w:val="00261748"/>
    <w:rsid w:val="002663AA"/>
    <w:rsid w:val="002679C3"/>
    <w:rsid w:val="00272422"/>
    <w:rsid w:val="00272B42"/>
    <w:rsid w:val="002862E6"/>
    <w:rsid w:val="002A39C7"/>
    <w:rsid w:val="002A405F"/>
    <w:rsid w:val="002A5C78"/>
    <w:rsid w:val="002B09D9"/>
    <w:rsid w:val="002B3C99"/>
    <w:rsid w:val="002B643F"/>
    <w:rsid w:val="002B7DDB"/>
    <w:rsid w:val="002C17AB"/>
    <w:rsid w:val="002C42EB"/>
    <w:rsid w:val="002D21DE"/>
    <w:rsid w:val="002E16CB"/>
    <w:rsid w:val="002E3297"/>
    <w:rsid w:val="002E47DE"/>
    <w:rsid w:val="002F1730"/>
    <w:rsid w:val="0030546B"/>
    <w:rsid w:val="00312622"/>
    <w:rsid w:val="00322EA0"/>
    <w:rsid w:val="0032460F"/>
    <w:rsid w:val="00326782"/>
    <w:rsid w:val="00333F7B"/>
    <w:rsid w:val="00337774"/>
    <w:rsid w:val="003434D7"/>
    <w:rsid w:val="00344F2A"/>
    <w:rsid w:val="00352891"/>
    <w:rsid w:val="00353811"/>
    <w:rsid w:val="00356934"/>
    <w:rsid w:val="0037111B"/>
    <w:rsid w:val="00372B91"/>
    <w:rsid w:val="0037742E"/>
    <w:rsid w:val="00380169"/>
    <w:rsid w:val="00384AE4"/>
    <w:rsid w:val="003A2F46"/>
    <w:rsid w:val="003A650C"/>
    <w:rsid w:val="003C44FD"/>
    <w:rsid w:val="003F1E41"/>
    <w:rsid w:val="003F2F0C"/>
    <w:rsid w:val="0041432D"/>
    <w:rsid w:val="004204AB"/>
    <w:rsid w:val="0042224E"/>
    <w:rsid w:val="00423A94"/>
    <w:rsid w:val="004241EF"/>
    <w:rsid w:val="00452D0B"/>
    <w:rsid w:val="00453D93"/>
    <w:rsid w:val="00455E91"/>
    <w:rsid w:val="00484C3A"/>
    <w:rsid w:val="004B3AF2"/>
    <w:rsid w:val="004B66F6"/>
    <w:rsid w:val="004C3BF7"/>
    <w:rsid w:val="004E0595"/>
    <w:rsid w:val="004E5DEC"/>
    <w:rsid w:val="004F13F9"/>
    <w:rsid w:val="004F24A2"/>
    <w:rsid w:val="004F4834"/>
    <w:rsid w:val="004F49AE"/>
    <w:rsid w:val="00500E60"/>
    <w:rsid w:val="00503E40"/>
    <w:rsid w:val="00536499"/>
    <w:rsid w:val="005401CA"/>
    <w:rsid w:val="00540A73"/>
    <w:rsid w:val="00542355"/>
    <w:rsid w:val="005428FD"/>
    <w:rsid w:val="005441CE"/>
    <w:rsid w:val="00553249"/>
    <w:rsid w:val="00563A86"/>
    <w:rsid w:val="005641E1"/>
    <w:rsid w:val="00571E49"/>
    <w:rsid w:val="00576518"/>
    <w:rsid w:val="005771C2"/>
    <w:rsid w:val="00580F2E"/>
    <w:rsid w:val="00592C7C"/>
    <w:rsid w:val="00594210"/>
    <w:rsid w:val="005A07B0"/>
    <w:rsid w:val="005C119B"/>
    <w:rsid w:val="005C5492"/>
    <w:rsid w:val="005C5C7B"/>
    <w:rsid w:val="005C7673"/>
    <w:rsid w:val="005D4875"/>
    <w:rsid w:val="005D6392"/>
    <w:rsid w:val="005E158A"/>
    <w:rsid w:val="005E4381"/>
    <w:rsid w:val="005F0B4D"/>
    <w:rsid w:val="005F1A16"/>
    <w:rsid w:val="006166BD"/>
    <w:rsid w:val="00616F99"/>
    <w:rsid w:val="00622A73"/>
    <w:rsid w:val="00625124"/>
    <w:rsid w:val="00630D63"/>
    <w:rsid w:val="00650530"/>
    <w:rsid w:val="00654707"/>
    <w:rsid w:val="00654B92"/>
    <w:rsid w:val="00661444"/>
    <w:rsid w:val="006615BF"/>
    <w:rsid w:val="0066452A"/>
    <w:rsid w:val="006658DE"/>
    <w:rsid w:val="006C7A43"/>
    <w:rsid w:val="006C7A70"/>
    <w:rsid w:val="006D6DF9"/>
    <w:rsid w:val="006E1CC5"/>
    <w:rsid w:val="006F3410"/>
    <w:rsid w:val="006F71C8"/>
    <w:rsid w:val="00700E25"/>
    <w:rsid w:val="0070275B"/>
    <w:rsid w:val="007074B7"/>
    <w:rsid w:val="00720183"/>
    <w:rsid w:val="007449B3"/>
    <w:rsid w:val="00770F7C"/>
    <w:rsid w:val="0077655B"/>
    <w:rsid w:val="007774BE"/>
    <w:rsid w:val="007B337B"/>
    <w:rsid w:val="007B76C6"/>
    <w:rsid w:val="007E232E"/>
    <w:rsid w:val="007E3289"/>
    <w:rsid w:val="007F1912"/>
    <w:rsid w:val="007F3185"/>
    <w:rsid w:val="00814029"/>
    <w:rsid w:val="008152DA"/>
    <w:rsid w:val="008169EF"/>
    <w:rsid w:val="00820643"/>
    <w:rsid w:val="008256BA"/>
    <w:rsid w:val="00837759"/>
    <w:rsid w:val="008406FE"/>
    <w:rsid w:val="00845C6E"/>
    <w:rsid w:val="00852ACB"/>
    <w:rsid w:val="00853874"/>
    <w:rsid w:val="008555A8"/>
    <w:rsid w:val="008563AE"/>
    <w:rsid w:val="008716A4"/>
    <w:rsid w:val="008732FC"/>
    <w:rsid w:val="00873A21"/>
    <w:rsid w:val="00877F0E"/>
    <w:rsid w:val="00881CD7"/>
    <w:rsid w:val="008A165B"/>
    <w:rsid w:val="008B6D41"/>
    <w:rsid w:val="008C3003"/>
    <w:rsid w:val="008F38A1"/>
    <w:rsid w:val="008F4CDF"/>
    <w:rsid w:val="00913292"/>
    <w:rsid w:val="00916DBE"/>
    <w:rsid w:val="0092497F"/>
    <w:rsid w:val="00937F3F"/>
    <w:rsid w:val="00941E10"/>
    <w:rsid w:val="00945DF2"/>
    <w:rsid w:val="009565E0"/>
    <w:rsid w:val="00957D61"/>
    <w:rsid w:val="00965E08"/>
    <w:rsid w:val="00981707"/>
    <w:rsid w:val="009823C5"/>
    <w:rsid w:val="009A1C10"/>
    <w:rsid w:val="009A2FC0"/>
    <w:rsid w:val="009B35DE"/>
    <w:rsid w:val="009C40A9"/>
    <w:rsid w:val="009E09B9"/>
    <w:rsid w:val="009E0D01"/>
    <w:rsid w:val="009E5B83"/>
    <w:rsid w:val="009E7269"/>
    <w:rsid w:val="00A043C6"/>
    <w:rsid w:val="00A10679"/>
    <w:rsid w:val="00A148CA"/>
    <w:rsid w:val="00A20F03"/>
    <w:rsid w:val="00A248F1"/>
    <w:rsid w:val="00A2570F"/>
    <w:rsid w:val="00A26733"/>
    <w:rsid w:val="00A30BA1"/>
    <w:rsid w:val="00A509C5"/>
    <w:rsid w:val="00A60A55"/>
    <w:rsid w:val="00A617C9"/>
    <w:rsid w:val="00A71FBF"/>
    <w:rsid w:val="00A748A3"/>
    <w:rsid w:val="00A80907"/>
    <w:rsid w:val="00A84247"/>
    <w:rsid w:val="00A967B5"/>
    <w:rsid w:val="00AA3656"/>
    <w:rsid w:val="00AB12E2"/>
    <w:rsid w:val="00AB6148"/>
    <w:rsid w:val="00AB7077"/>
    <w:rsid w:val="00AC3499"/>
    <w:rsid w:val="00AC3D29"/>
    <w:rsid w:val="00AC503B"/>
    <w:rsid w:val="00AC6B36"/>
    <w:rsid w:val="00AD25F8"/>
    <w:rsid w:val="00B04885"/>
    <w:rsid w:val="00B1321E"/>
    <w:rsid w:val="00B1587F"/>
    <w:rsid w:val="00B273A7"/>
    <w:rsid w:val="00B34CB2"/>
    <w:rsid w:val="00B362E6"/>
    <w:rsid w:val="00B367C3"/>
    <w:rsid w:val="00B45C6B"/>
    <w:rsid w:val="00B46466"/>
    <w:rsid w:val="00B47A7B"/>
    <w:rsid w:val="00B66E88"/>
    <w:rsid w:val="00B83467"/>
    <w:rsid w:val="00B85B5C"/>
    <w:rsid w:val="00B87408"/>
    <w:rsid w:val="00B93165"/>
    <w:rsid w:val="00BA5A9A"/>
    <w:rsid w:val="00BA63D7"/>
    <w:rsid w:val="00BC3B8D"/>
    <w:rsid w:val="00BD0FF4"/>
    <w:rsid w:val="00BD20DE"/>
    <w:rsid w:val="00BD3F6F"/>
    <w:rsid w:val="00BF661D"/>
    <w:rsid w:val="00BF6EF3"/>
    <w:rsid w:val="00C04BF3"/>
    <w:rsid w:val="00C11FEA"/>
    <w:rsid w:val="00C13536"/>
    <w:rsid w:val="00C15855"/>
    <w:rsid w:val="00C73C49"/>
    <w:rsid w:val="00C75A98"/>
    <w:rsid w:val="00C7691F"/>
    <w:rsid w:val="00C76D15"/>
    <w:rsid w:val="00C803E4"/>
    <w:rsid w:val="00C84942"/>
    <w:rsid w:val="00C8541E"/>
    <w:rsid w:val="00C9149D"/>
    <w:rsid w:val="00CA0348"/>
    <w:rsid w:val="00CA3741"/>
    <w:rsid w:val="00CB1B57"/>
    <w:rsid w:val="00CC2DB7"/>
    <w:rsid w:val="00CC5D35"/>
    <w:rsid w:val="00CD1418"/>
    <w:rsid w:val="00CF60A6"/>
    <w:rsid w:val="00CF6137"/>
    <w:rsid w:val="00D0504B"/>
    <w:rsid w:val="00D107AC"/>
    <w:rsid w:val="00D17EA2"/>
    <w:rsid w:val="00D22A8F"/>
    <w:rsid w:val="00D40084"/>
    <w:rsid w:val="00D4066A"/>
    <w:rsid w:val="00D43AE6"/>
    <w:rsid w:val="00D44A89"/>
    <w:rsid w:val="00D676AB"/>
    <w:rsid w:val="00D72301"/>
    <w:rsid w:val="00D7299C"/>
    <w:rsid w:val="00D76259"/>
    <w:rsid w:val="00D76A84"/>
    <w:rsid w:val="00D95F61"/>
    <w:rsid w:val="00DA1CB4"/>
    <w:rsid w:val="00DB096F"/>
    <w:rsid w:val="00DC0C85"/>
    <w:rsid w:val="00DC424A"/>
    <w:rsid w:val="00DE0A87"/>
    <w:rsid w:val="00DE1AA6"/>
    <w:rsid w:val="00DF3DDF"/>
    <w:rsid w:val="00DF3EC2"/>
    <w:rsid w:val="00DF7807"/>
    <w:rsid w:val="00E122A8"/>
    <w:rsid w:val="00E16A25"/>
    <w:rsid w:val="00E266A2"/>
    <w:rsid w:val="00E3482F"/>
    <w:rsid w:val="00E405F1"/>
    <w:rsid w:val="00E41FE3"/>
    <w:rsid w:val="00E426FA"/>
    <w:rsid w:val="00E777AE"/>
    <w:rsid w:val="00EA6601"/>
    <w:rsid w:val="00EA6728"/>
    <w:rsid w:val="00EB5AA6"/>
    <w:rsid w:val="00EB5BCF"/>
    <w:rsid w:val="00EC12A4"/>
    <w:rsid w:val="00EC253F"/>
    <w:rsid w:val="00EC4DB3"/>
    <w:rsid w:val="00EE1FE5"/>
    <w:rsid w:val="00EE53D5"/>
    <w:rsid w:val="00F01CB4"/>
    <w:rsid w:val="00F03650"/>
    <w:rsid w:val="00F05027"/>
    <w:rsid w:val="00F05443"/>
    <w:rsid w:val="00F05CDE"/>
    <w:rsid w:val="00F127CD"/>
    <w:rsid w:val="00F21111"/>
    <w:rsid w:val="00F23384"/>
    <w:rsid w:val="00F56904"/>
    <w:rsid w:val="00F86C48"/>
    <w:rsid w:val="00F979E3"/>
    <w:rsid w:val="00F97EF2"/>
    <w:rsid w:val="00FC0408"/>
    <w:rsid w:val="00FC28AD"/>
    <w:rsid w:val="00FE34EE"/>
    <w:rsid w:val="00FE64D3"/>
    <w:rsid w:val="0130968D"/>
    <w:rsid w:val="02C2DEDD"/>
    <w:rsid w:val="03649FBE"/>
    <w:rsid w:val="05B018B6"/>
    <w:rsid w:val="06BC6E65"/>
    <w:rsid w:val="0711182B"/>
    <w:rsid w:val="07372C19"/>
    <w:rsid w:val="077B29CB"/>
    <w:rsid w:val="0784A111"/>
    <w:rsid w:val="07B2F1BB"/>
    <w:rsid w:val="083F1669"/>
    <w:rsid w:val="09280FD3"/>
    <w:rsid w:val="0AAD1D62"/>
    <w:rsid w:val="0B881633"/>
    <w:rsid w:val="0BF7FBE3"/>
    <w:rsid w:val="0E5088D9"/>
    <w:rsid w:val="0F371439"/>
    <w:rsid w:val="0FB582C0"/>
    <w:rsid w:val="10D61042"/>
    <w:rsid w:val="11B7D9FF"/>
    <w:rsid w:val="13B9E908"/>
    <w:rsid w:val="1459469E"/>
    <w:rsid w:val="16460955"/>
    <w:rsid w:val="169AB5F4"/>
    <w:rsid w:val="16D31098"/>
    <w:rsid w:val="17AD2CC5"/>
    <w:rsid w:val="18521D1C"/>
    <w:rsid w:val="187990D0"/>
    <w:rsid w:val="18BCE347"/>
    <w:rsid w:val="18FAE309"/>
    <w:rsid w:val="1948FD26"/>
    <w:rsid w:val="1A10022F"/>
    <w:rsid w:val="1B8171A0"/>
    <w:rsid w:val="1BABD290"/>
    <w:rsid w:val="1BFC9E3F"/>
    <w:rsid w:val="1C809DE8"/>
    <w:rsid w:val="1E7E239B"/>
    <w:rsid w:val="2125F05B"/>
    <w:rsid w:val="214DC3D9"/>
    <w:rsid w:val="22581E78"/>
    <w:rsid w:val="2278C7D2"/>
    <w:rsid w:val="2383E58A"/>
    <w:rsid w:val="258371A0"/>
    <w:rsid w:val="27A970E2"/>
    <w:rsid w:val="2945F893"/>
    <w:rsid w:val="294E165D"/>
    <w:rsid w:val="2B740EFC"/>
    <w:rsid w:val="2B7CB30D"/>
    <w:rsid w:val="2CE4AC5D"/>
    <w:rsid w:val="2D65B441"/>
    <w:rsid w:val="2DA8757F"/>
    <w:rsid w:val="2EA03DA1"/>
    <w:rsid w:val="2FFBE119"/>
    <w:rsid w:val="30E40946"/>
    <w:rsid w:val="312D43DE"/>
    <w:rsid w:val="31374A19"/>
    <w:rsid w:val="3140C15F"/>
    <w:rsid w:val="33256DEF"/>
    <w:rsid w:val="3482A1E3"/>
    <w:rsid w:val="3486661E"/>
    <w:rsid w:val="35C705E2"/>
    <w:rsid w:val="35E2B61F"/>
    <w:rsid w:val="36235954"/>
    <w:rsid w:val="366C4ED3"/>
    <w:rsid w:val="37E67552"/>
    <w:rsid w:val="37ECDBC2"/>
    <w:rsid w:val="38CB8C22"/>
    <w:rsid w:val="39F6E9AA"/>
    <w:rsid w:val="3B3A3BF6"/>
    <w:rsid w:val="3B5BB731"/>
    <w:rsid w:val="3BAACCE5"/>
    <w:rsid w:val="3C032CE4"/>
    <w:rsid w:val="3C2EFF07"/>
    <w:rsid w:val="3CB327D8"/>
    <w:rsid w:val="3CF0B29E"/>
    <w:rsid w:val="3DA1158D"/>
    <w:rsid w:val="3E5D0C25"/>
    <w:rsid w:val="3E8598AA"/>
    <w:rsid w:val="3F98DA21"/>
    <w:rsid w:val="3FDE890A"/>
    <w:rsid w:val="3FF8DC86"/>
    <w:rsid w:val="4194ACE7"/>
    <w:rsid w:val="42D4264D"/>
    <w:rsid w:val="44CDEE81"/>
    <w:rsid w:val="46298642"/>
    <w:rsid w:val="482BF943"/>
    <w:rsid w:val="4839A27E"/>
    <w:rsid w:val="48571737"/>
    <w:rsid w:val="489D68EE"/>
    <w:rsid w:val="49A748E4"/>
    <w:rsid w:val="4A9BB8A3"/>
    <w:rsid w:val="4B18EFB8"/>
    <w:rsid w:val="4BDB76C8"/>
    <w:rsid w:val="4C8AC53A"/>
    <w:rsid w:val="4CDF4D14"/>
    <w:rsid w:val="4D0D13A1"/>
    <w:rsid w:val="4E3A138A"/>
    <w:rsid w:val="4E7B1D75"/>
    <w:rsid w:val="4F381929"/>
    <w:rsid w:val="4F846114"/>
    <w:rsid w:val="5079D2E5"/>
    <w:rsid w:val="51DB263F"/>
    <w:rsid w:val="521C1097"/>
    <w:rsid w:val="53FBAA89"/>
    <w:rsid w:val="55D91387"/>
    <w:rsid w:val="5B326434"/>
    <w:rsid w:val="5C06BADC"/>
    <w:rsid w:val="5D8C4375"/>
    <w:rsid w:val="5DA28B3D"/>
    <w:rsid w:val="5DC1846A"/>
    <w:rsid w:val="6137C0EA"/>
    <w:rsid w:val="618A26F3"/>
    <w:rsid w:val="61E75D85"/>
    <w:rsid w:val="639A6675"/>
    <w:rsid w:val="64F4F748"/>
    <w:rsid w:val="64F7D32B"/>
    <w:rsid w:val="66ED71B7"/>
    <w:rsid w:val="688C1560"/>
    <w:rsid w:val="6A1564B5"/>
    <w:rsid w:val="6AAE8E7C"/>
    <w:rsid w:val="6ADA88CB"/>
    <w:rsid w:val="6B4F1F12"/>
    <w:rsid w:val="6B5E2602"/>
    <w:rsid w:val="6B8C4FFD"/>
    <w:rsid w:val="6C049FD9"/>
    <w:rsid w:val="6C70D38F"/>
    <w:rsid w:val="6DA0703A"/>
    <w:rsid w:val="6DA2FB71"/>
    <w:rsid w:val="6DBA8D62"/>
    <w:rsid w:val="6E46C09A"/>
    <w:rsid w:val="6E8986D1"/>
    <w:rsid w:val="700CA90C"/>
    <w:rsid w:val="725B9E88"/>
    <w:rsid w:val="72B61A6D"/>
    <w:rsid w:val="7360FEF0"/>
    <w:rsid w:val="7366EA3D"/>
    <w:rsid w:val="7373BEC0"/>
    <w:rsid w:val="76A62786"/>
    <w:rsid w:val="77DE89BE"/>
    <w:rsid w:val="79224861"/>
    <w:rsid w:val="7A35F333"/>
    <w:rsid w:val="7A48AB9E"/>
    <w:rsid w:val="7B2D6D50"/>
    <w:rsid w:val="7BFB822C"/>
    <w:rsid w:val="7C1B2457"/>
    <w:rsid w:val="7C87832E"/>
    <w:rsid w:val="7D104BD9"/>
    <w:rsid w:val="7D8DCA7C"/>
    <w:rsid w:val="7E3DA4D0"/>
    <w:rsid w:val="7E67D50F"/>
    <w:rsid w:val="7F190FC4"/>
    <w:rsid w:val="7F717E98"/>
    <w:rsid w:val="7F7310B3"/>
    <w:rsid w:val="7FB3B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1497E974"/>
  <w15:chartTrackingRefBased/>
  <w15:docId w15:val="{7C974308-43BE-464C-A12E-7DACBAB735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1CB4"/>
    <w:pPr>
      <w:spacing w:after="120" w:line="340" w:lineRule="exact"/>
    </w:pPr>
    <w:rPr>
      <w:rFonts w:ascii="Sansation" w:hAnsi="Sansation"/>
      <w:color w:val="5E665E"/>
      <w:sz w:val="20"/>
    </w:rPr>
  </w:style>
  <w:style w:type="paragraph" w:styleId="Heading1">
    <w:name w:val="heading 1"/>
    <w:aliases w:val="Header 1,header"/>
    <w:next w:val="Normal"/>
    <w:link w:val="Heading1Char"/>
    <w:uiPriority w:val="9"/>
    <w:qFormat/>
    <w:rsid w:val="008256BA"/>
    <w:pPr>
      <w:keepNext/>
      <w:keepLines/>
      <w:spacing w:before="240"/>
      <w:outlineLvl w:val="0"/>
    </w:pPr>
    <w:rPr>
      <w:rFonts w:ascii="Sansation" w:hAnsi="Sansation" w:eastAsiaTheme="majorEastAsia" w:cstheme="majorBidi"/>
      <w:b/>
      <w:color w:val="005413"/>
      <w:sz w:val="48"/>
      <w:szCs w:val="32"/>
    </w:rPr>
  </w:style>
  <w:style w:type="paragraph" w:styleId="Heading2">
    <w:name w:val="heading 2"/>
    <w:aliases w:val="Header 2"/>
    <w:next w:val="Normal"/>
    <w:link w:val="Heading2Char"/>
    <w:uiPriority w:val="9"/>
    <w:unhideWhenUsed/>
    <w:qFormat/>
    <w:rsid w:val="00F05027"/>
    <w:pPr>
      <w:keepNext/>
      <w:keepLines/>
      <w:spacing w:before="40" w:after="120"/>
      <w:outlineLvl w:val="1"/>
    </w:pPr>
    <w:rPr>
      <w:rFonts w:ascii="Sansation" w:hAnsi="Sansation" w:eastAsiaTheme="majorEastAsia" w:cstheme="majorBidi"/>
      <w:b/>
      <w:color w:val="005413"/>
      <w:sz w:val="30"/>
      <w:szCs w:val="26"/>
    </w:rPr>
  </w:style>
  <w:style w:type="paragraph" w:styleId="Heading3">
    <w:name w:val="heading 3"/>
    <w:aliases w:val="Header 3"/>
    <w:basedOn w:val="Normal"/>
    <w:next w:val="Normal"/>
    <w:link w:val="Heading3Char"/>
    <w:uiPriority w:val="9"/>
    <w:unhideWhenUsed/>
    <w:qFormat/>
    <w:rsid w:val="00F05027"/>
    <w:pPr>
      <w:keepNext/>
      <w:keepLines/>
      <w:spacing w:before="40"/>
      <w:outlineLvl w:val="2"/>
    </w:pPr>
    <w:rPr>
      <w:rFonts w:eastAsiaTheme="majorEastAsia" w:cstheme="majorBidi"/>
      <w:b/>
      <w:color w:val="005413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752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27752"/>
  </w:style>
  <w:style w:type="paragraph" w:styleId="Footer">
    <w:name w:val="footer"/>
    <w:basedOn w:val="Normal"/>
    <w:link w:val="FooterChar"/>
    <w:uiPriority w:val="99"/>
    <w:unhideWhenUsed/>
    <w:rsid w:val="00227752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27752"/>
  </w:style>
  <w:style w:type="character" w:styleId="Heading1Char" w:customStyle="1">
    <w:name w:val="Heading 1 Char"/>
    <w:aliases w:val="Header 1 Char,header Char"/>
    <w:basedOn w:val="DefaultParagraphFont"/>
    <w:link w:val="Heading1"/>
    <w:uiPriority w:val="9"/>
    <w:rsid w:val="008256BA"/>
    <w:rPr>
      <w:rFonts w:ascii="Sansation" w:hAnsi="Sansation" w:eastAsiaTheme="majorEastAsia" w:cstheme="majorBidi"/>
      <w:b/>
      <w:color w:val="005413"/>
      <w:sz w:val="48"/>
      <w:szCs w:val="32"/>
    </w:rPr>
  </w:style>
  <w:style w:type="paragraph" w:styleId="Title">
    <w:name w:val="Title"/>
    <w:next w:val="Normal"/>
    <w:link w:val="TitleChar"/>
    <w:uiPriority w:val="10"/>
    <w:qFormat/>
    <w:rsid w:val="008256BA"/>
    <w:rPr>
      <w:rFonts w:ascii="Sansation" w:hAnsi="Sansation"/>
      <w:b/>
      <w:bCs/>
      <w:color w:val="FFFFFF" w:themeColor="background1"/>
      <w:sz w:val="96"/>
      <w:szCs w:val="96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8256BA"/>
    <w:rPr>
      <w:rFonts w:ascii="Sansation" w:hAnsi="Sansation"/>
      <w:b/>
      <w:bCs/>
      <w:color w:val="FFFFFF" w:themeColor="background1"/>
      <w:sz w:val="96"/>
      <w:szCs w:val="96"/>
      <w:lang w:val="en-US"/>
    </w:rPr>
  </w:style>
  <w:style w:type="paragraph" w:styleId="Subtitle">
    <w:name w:val="Subtitle"/>
    <w:aliases w:val="Subtitel"/>
    <w:next w:val="Normal"/>
    <w:link w:val="SubtitleChar"/>
    <w:uiPriority w:val="11"/>
    <w:rsid w:val="008256BA"/>
    <w:pPr>
      <w:spacing w:line="276" w:lineRule="auto"/>
    </w:pPr>
    <w:rPr>
      <w:rFonts w:ascii="Sansation" w:hAnsi="Sansation" w:eastAsia="Times New Roman" w:cs="Times New Roman"/>
      <w:b/>
      <w:bCs/>
      <w:color w:val="FFFFFF" w:themeColor="background1"/>
      <w:sz w:val="30"/>
      <w:szCs w:val="30"/>
      <w:lang w:val="en-US" w:eastAsia="nl-NL"/>
    </w:rPr>
  </w:style>
  <w:style w:type="character" w:styleId="SubtitleChar" w:customStyle="1">
    <w:name w:val="Subtitle Char"/>
    <w:aliases w:val="Subtitel Char"/>
    <w:basedOn w:val="DefaultParagraphFont"/>
    <w:link w:val="Subtitle"/>
    <w:uiPriority w:val="11"/>
    <w:rsid w:val="008256BA"/>
    <w:rPr>
      <w:rFonts w:ascii="Sansation" w:hAnsi="Sansation" w:eastAsia="Times New Roman" w:cs="Times New Roman"/>
      <w:b/>
      <w:bCs/>
      <w:color w:val="FFFFFF" w:themeColor="background1"/>
      <w:sz w:val="30"/>
      <w:szCs w:val="30"/>
      <w:lang w:val="en-US" w:eastAsia="nl-NL"/>
    </w:rPr>
  </w:style>
  <w:style w:type="character" w:styleId="Heading2Char" w:customStyle="1">
    <w:name w:val="Heading 2 Char"/>
    <w:aliases w:val="Header 2 Char"/>
    <w:basedOn w:val="DefaultParagraphFont"/>
    <w:link w:val="Heading2"/>
    <w:uiPriority w:val="9"/>
    <w:rsid w:val="00F05027"/>
    <w:rPr>
      <w:rFonts w:ascii="Sansation" w:hAnsi="Sansation" w:eastAsiaTheme="majorEastAsia" w:cstheme="majorBidi"/>
      <w:b/>
      <w:color w:val="005413"/>
      <w:sz w:val="30"/>
      <w:szCs w:val="26"/>
    </w:rPr>
  </w:style>
  <w:style w:type="character" w:styleId="Heading3Char" w:customStyle="1">
    <w:name w:val="Heading 3 Char"/>
    <w:aliases w:val="Header 3 Char"/>
    <w:basedOn w:val="DefaultParagraphFont"/>
    <w:link w:val="Heading3"/>
    <w:uiPriority w:val="9"/>
    <w:rsid w:val="00F05027"/>
    <w:rPr>
      <w:rFonts w:ascii="Sansation" w:hAnsi="Sansation" w:eastAsiaTheme="majorEastAsia" w:cstheme="majorBidi"/>
      <w:b/>
      <w:color w:val="005413"/>
      <w:sz w:val="20"/>
    </w:rPr>
  </w:style>
  <w:style w:type="paragraph" w:styleId="ListParagraph">
    <w:name w:val="List Paragraph"/>
    <w:basedOn w:val="Normal"/>
    <w:uiPriority w:val="34"/>
    <w:rsid w:val="00AC3499"/>
    <w:pPr>
      <w:ind w:left="720"/>
      <w:contextualSpacing/>
    </w:pPr>
  </w:style>
  <w:style w:type="numbering" w:styleId="UnorderedList" w:customStyle="1">
    <w:name w:val="Unordered List"/>
    <w:uiPriority w:val="99"/>
    <w:rsid w:val="00AC3499"/>
    <w:pPr>
      <w:numPr>
        <w:numId w:val="1"/>
      </w:numPr>
    </w:pPr>
  </w:style>
  <w:style w:type="paragraph" w:styleId="UnorderedLists" w:customStyle="1">
    <w:name w:val="Unordered Lists"/>
    <w:basedOn w:val="Normal"/>
    <w:qFormat/>
    <w:rsid w:val="004E0595"/>
    <w:pPr>
      <w:numPr>
        <w:numId w:val="4"/>
      </w:numPr>
      <w:spacing w:line="276" w:lineRule="auto"/>
    </w:pPr>
    <w:rPr>
      <w:lang w:val="en-US" w:eastAsia="nl-NL"/>
    </w:rPr>
  </w:style>
  <w:style w:type="numbering" w:styleId="OrderedList" w:customStyle="1">
    <w:name w:val="Ordered List"/>
    <w:uiPriority w:val="99"/>
    <w:rsid w:val="00BC3B8D"/>
    <w:pPr>
      <w:numPr>
        <w:numId w:val="6"/>
      </w:numPr>
    </w:pPr>
  </w:style>
  <w:style w:type="paragraph" w:styleId="OrderedLists" w:customStyle="1">
    <w:name w:val="Ordered Lists"/>
    <w:basedOn w:val="Normal"/>
    <w:qFormat/>
    <w:rsid w:val="00BC3B8D"/>
    <w:pPr>
      <w:numPr>
        <w:numId w:val="7"/>
      </w:numPr>
      <w:spacing w:line="276" w:lineRule="auto"/>
      <w:ind w:left="714" w:hanging="357"/>
    </w:pPr>
  </w:style>
  <w:style w:type="paragraph" w:styleId="Uitgelicht" w:customStyle="1">
    <w:name w:val="Uitgelicht"/>
    <w:qFormat/>
    <w:rsid w:val="00BC3B8D"/>
    <w:pPr>
      <w:spacing w:line="340" w:lineRule="exact"/>
      <w:ind w:left="907"/>
    </w:pPr>
    <w:rPr>
      <w:rFonts w:ascii="Sansation" w:hAnsi="Sansation" w:eastAsia="Times New Roman" w:cs="Times New Roman"/>
      <w:i/>
      <w:color w:val="FF7A00"/>
      <w:sz w:val="20"/>
      <w:lang w:eastAsia="nl-NL"/>
    </w:rPr>
  </w:style>
  <w:style w:type="table" w:styleId="TableGrid">
    <w:name w:val="Table Grid"/>
    <w:basedOn w:val="TableNormal"/>
    <w:uiPriority w:val="39"/>
    <w:rsid w:val="009A2FC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DiPTabel" w:customStyle="1">
    <w:name w:val="DiP Tabel"/>
    <w:basedOn w:val="TableNormal"/>
    <w:uiPriority w:val="99"/>
    <w:rsid w:val="007E232E"/>
    <w:rPr>
      <w:rFonts w:ascii="Sansation" w:hAnsi="Sansation"/>
      <w:b/>
      <w:color w:val="FFFFFF" w:themeColor="background1"/>
    </w:rPr>
    <w:tblPr>
      <w:tblStyleRow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auto"/>
    </w:tcPr>
    <w:tblStylePr w:type="firstRow">
      <w:rPr>
        <w:rFonts w:ascii="Sansation" w:hAnsi="Sansation"/>
        <w:b/>
        <w:i w:val="0"/>
        <w:color w:val="E7EAE7"/>
      </w:rPr>
      <w:tblPr/>
      <w:tcPr>
        <w:shd w:val="clear" w:color="auto" w:fill="005413"/>
      </w:tcPr>
    </w:tblStylePr>
    <w:tblStylePr w:type="band1Horz">
      <w:rPr>
        <w:rFonts w:ascii="Sansation" w:hAnsi="Sansation"/>
        <w:color w:val="5E665E"/>
        <w:sz w:val="20"/>
      </w:rPr>
      <w:tblPr/>
      <w:tcPr>
        <w:shd w:val="clear" w:color="auto" w:fill="CCD3CC"/>
      </w:tcPr>
    </w:tblStylePr>
    <w:tblStylePr w:type="band2Horz">
      <w:rPr>
        <w:rFonts w:ascii="Sansation" w:hAnsi="Sansation"/>
        <w:color w:val="5E665E"/>
      </w:rPr>
      <w:tblPr/>
      <w:tcPr>
        <w:shd w:val="clear" w:color="auto" w:fill="E7EAE7"/>
      </w:tcPr>
    </w:tblStylePr>
  </w:style>
  <w:style w:type="table" w:styleId="ListTable7Colorful-Accent6">
    <w:name w:val="List Table 7 Colorful Accent 6"/>
    <w:basedOn w:val="TableNormal"/>
    <w:uiPriority w:val="52"/>
    <w:rsid w:val="009A2FC0"/>
    <w:rPr>
      <w:color w:val="D39010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0B441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0B441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0B441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0B441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CEFD9" w:themeFill="accent6" w:themeFillTint="33"/>
      </w:tcPr>
    </w:tblStylePr>
    <w:tblStylePr w:type="band1Horz">
      <w:tblPr/>
      <w:tcPr>
        <w:shd w:val="clear" w:color="auto" w:fill="FC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54B92"/>
  </w:style>
  <w:style w:type="table" w:styleId="TableGridLight">
    <w:name w:val="Grid Table Light"/>
    <w:basedOn w:val="TableNormal"/>
    <w:uiPriority w:val="40"/>
    <w:rsid w:val="00B1587F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2">
    <w:name w:val="Plain Table 2"/>
    <w:basedOn w:val="TableNormal"/>
    <w:uiPriority w:val="42"/>
    <w:rsid w:val="00B1587F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B1587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B1587F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B1587F"/>
    <w:tblPr>
      <w:tblStyleRowBandSize w:val="1"/>
      <w:tblStyleColBandSize w:val="1"/>
      <w:tblBorders>
        <w:top w:val="single" w:color="6BF36A" w:themeColor="accent1" w:themeTint="66" w:sz="4" w:space="0"/>
        <w:left w:val="single" w:color="6BF36A" w:themeColor="accent1" w:themeTint="66" w:sz="4" w:space="0"/>
        <w:bottom w:val="single" w:color="6BF36A" w:themeColor="accent1" w:themeTint="66" w:sz="4" w:space="0"/>
        <w:right w:val="single" w:color="6BF36A" w:themeColor="accent1" w:themeTint="66" w:sz="4" w:space="0"/>
        <w:insideH w:val="single" w:color="6BF36A" w:themeColor="accent1" w:themeTint="66" w:sz="4" w:space="0"/>
        <w:insideV w:val="single" w:color="6BF36A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21ED20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1ED20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1587F"/>
    <w:tblPr>
      <w:tblStyleRowBandSize w:val="1"/>
      <w:tblStyleColBandSize w:val="1"/>
      <w:tblBorders>
        <w:top w:val="single" w:color="FFC999" w:themeColor="accent2" w:themeTint="66" w:sz="4" w:space="0"/>
        <w:left w:val="single" w:color="FFC999" w:themeColor="accent2" w:themeTint="66" w:sz="4" w:space="0"/>
        <w:bottom w:val="single" w:color="FFC999" w:themeColor="accent2" w:themeTint="66" w:sz="4" w:space="0"/>
        <w:right w:val="single" w:color="FFC999" w:themeColor="accent2" w:themeTint="66" w:sz="4" w:space="0"/>
        <w:insideH w:val="single" w:color="FFC999" w:themeColor="accent2" w:themeTint="66" w:sz="4" w:space="0"/>
        <w:insideV w:val="single" w:color="FFC999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FAF66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F66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1587F"/>
    <w:tblPr>
      <w:tblStyleRowBandSize w:val="1"/>
      <w:tblStyleColBandSize w:val="1"/>
      <w:tblBorders>
        <w:top w:val="single" w:color="CCD1CC" w:themeColor="accent3" w:themeTint="66" w:sz="4" w:space="0"/>
        <w:left w:val="single" w:color="CCD1CC" w:themeColor="accent3" w:themeTint="66" w:sz="4" w:space="0"/>
        <w:bottom w:val="single" w:color="CCD1CC" w:themeColor="accent3" w:themeTint="66" w:sz="4" w:space="0"/>
        <w:right w:val="single" w:color="CCD1CC" w:themeColor="accent3" w:themeTint="66" w:sz="4" w:space="0"/>
        <w:insideH w:val="single" w:color="CCD1CC" w:themeColor="accent3" w:themeTint="66" w:sz="4" w:space="0"/>
        <w:insideV w:val="single" w:color="CCD1CC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B3BAB2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3BAB2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1587F"/>
    <w:tblPr>
      <w:tblStyleRowBandSize w:val="1"/>
      <w:tblStyleColBandSize w:val="1"/>
      <w:tblBorders>
        <w:top w:val="single" w:color="81D1FF" w:themeColor="accent4" w:themeTint="66" w:sz="4" w:space="0"/>
        <w:left w:val="single" w:color="81D1FF" w:themeColor="accent4" w:themeTint="66" w:sz="4" w:space="0"/>
        <w:bottom w:val="single" w:color="81D1FF" w:themeColor="accent4" w:themeTint="66" w:sz="4" w:space="0"/>
        <w:right w:val="single" w:color="81D1FF" w:themeColor="accent4" w:themeTint="66" w:sz="4" w:space="0"/>
        <w:insideH w:val="single" w:color="81D1FF" w:themeColor="accent4" w:themeTint="66" w:sz="4" w:space="0"/>
        <w:insideV w:val="single" w:color="81D1FF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42BAFF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2BAFF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1587F"/>
    <w:tblPr>
      <w:tblStyleRowBandSize w:val="1"/>
      <w:tblStyleColBandSize w:val="1"/>
      <w:tblBorders>
        <w:top w:val="single" w:color="FABABA" w:themeColor="accent5" w:themeTint="66" w:sz="4" w:space="0"/>
        <w:left w:val="single" w:color="FABABA" w:themeColor="accent5" w:themeTint="66" w:sz="4" w:space="0"/>
        <w:bottom w:val="single" w:color="FABABA" w:themeColor="accent5" w:themeTint="66" w:sz="4" w:space="0"/>
        <w:right w:val="single" w:color="FABABA" w:themeColor="accent5" w:themeTint="66" w:sz="4" w:space="0"/>
        <w:insideH w:val="single" w:color="FABABA" w:themeColor="accent5" w:themeTint="66" w:sz="4" w:space="0"/>
        <w:insideV w:val="single" w:color="FABABA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79898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79898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1587F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B1587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ph" w:customStyle="1">
    <w:name w:val="paragraph"/>
    <w:basedOn w:val="Normal"/>
    <w:rsid w:val="00A20F0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lang w:val="en-US"/>
    </w:rPr>
  </w:style>
  <w:style w:type="character" w:styleId="normaltextrun" w:customStyle="1">
    <w:name w:val="normaltextrun"/>
    <w:basedOn w:val="DefaultParagraphFont"/>
    <w:rsid w:val="00A20F03"/>
  </w:style>
  <w:style w:type="character" w:styleId="eop" w:customStyle="1">
    <w:name w:val="eop"/>
    <w:basedOn w:val="DefaultParagraphFont"/>
    <w:rsid w:val="00A20F03"/>
  </w:style>
  <w:style w:type="character" w:styleId="scxw89786121" w:customStyle="1">
    <w:name w:val="scxw89786121"/>
    <w:basedOn w:val="DefaultParagraphFont"/>
    <w:rsid w:val="00A20F03"/>
  </w:style>
  <w:style w:type="character" w:styleId="CommentReference">
    <w:name w:val="annotation reference"/>
    <w:basedOn w:val="DefaultParagraphFont"/>
    <w:uiPriority w:val="99"/>
    <w:semiHidden/>
    <w:unhideWhenUsed/>
    <w:rsid w:val="001479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79C3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479C3"/>
    <w:rPr>
      <w:rFonts w:ascii="Sansation" w:hAnsi="Sansation"/>
      <w:color w:val="5E665E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9C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479C3"/>
    <w:rPr>
      <w:rFonts w:ascii="Sansation" w:hAnsi="Sansation"/>
      <w:b/>
      <w:bCs/>
      <w:color w:val="5E665E"/>
      <w:sz w:val="20"/>
      <w:szCs w:val="20"/>
    </w:rPr>
  </w:style>
  <w:style w:type="paragraph" w:styleId="Revision">
    <w:name w:val="Revision"/>
    <w:hidden/>
    <w:uiPriority w:val="99"/>
    <w:semiHidden/>
    <w:rsid w:val="00D0504B"/>
    <w:rPr>
      <w:rFonts w:ascii="Sansation" w:hAnsi="Sansation"/>
      <w:color w:val="5E665E"/>
      <w:sz w:val="20"/>
    </w:rPr>
  </w:style>
  <w:style w:type="paragraph" w:styleId="NoSpacing">
    <w:name w:val="No Spacing"/>
    <w:uiPriority w:val="1"/>
    <w:qFormat/>
    <w:rsid w:val="005428FD"/>
    <w:rPr>
      <w:rFonts w:ascii="Sansation" w:hAnsi="Sansation"/>
      <w:color w:val="5E665E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6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5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4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glossaryDocument" Target="glossary/document.xml" Id="Rf170ecacaa2947ca" /><Relationship Type="http://schemas.microsoft.com/office/2020/10/relationships/intelligence" Target="intelligence2.xml" Id="R7d27980c81914ee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gierKamer\Digital%20Power%20BV\Kennisbank%20-%205.%20Word,%20Excel,%20PPT%20template\DiP_Word_Template.dotx" TargetMode="External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960be-d2dc-4129-9815-c84be4f1ae60}"/>
      </w:docPartPr>
      <w:docPartBody>
        <w:p xmlns:wp14="http://schemas.microsoft.com/office/word/2010/wordml" w14:paraId="76A62786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Kantoorthema">
  <a:themeElements>
    <a:clrScheme name="Digital Power">
      <a:dk1>
        <a:sysClr val="windowText" lastClr="000000"/>
      </a:dk1>
      <a:lt1>
        <a:sysClr val="window" lastClr="FFFFFF"/>
      </a:lt1>
      <a:dk2>
        <a:srgbClr val="323633"/>
      </a:dk2>
      <a:lt2>
        <a:srgbClr val="FAF9F5"/>
      </a:lt2>
      <a:accent1>
        <a:srgbClr val="096508"/>
      </a:accent1>
      <a:accent2>
        <a:srgbClr val="FF7A00"/>
      </a:accent2>
      <a:accent3>
        <a:srgbClr val="828C80"/>
      </a:accent3>
      <a:accent4>
        <a:srgbClr val="007CC3"/>
      </a:accent4>
      <a:accent5>
        <a:srgbClr val="F35454"/>
      </a:accent5>
      <a:accent6>
        <a:srgbClr val="F0B441"/>
      </a:accent6>
      <a:hlink>
        <a:srgbClr val="FF7A00"/>
      </a:hlink>
      <a:folHlink>
        <a:srgbClr val="D65A29"/>
      </a:folHlink>
    </a:clrScheme>
    <a:fontScheme name="Digital Power">
      <a:majorFont>
        <a:latin typeface="Sansation Light"/>
        <a:ea typeface=""/>
        <a:cs typeface=""/>
      </a:majorFont>
      <a:minorFont>
        <a:latin typeface="Sansatio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A3777C117E8F4490629ADC5280BDCD" ma:contentTypeVersion="14" ma:contentTypeDescription="Create a new document." ma:contentTypeScope="" ma:versionID="06e8368c9e0cd5b7ab99b2732ac56e6f">
  <xsd:schema xmlns:xsd="http://www.w3.org/2001/XMLSchema" xmlns:xs="http://www.w3.org/2001/XMLSchema" xmlns:p="http://schemas.microsoft.com/office/2006/metadata/properties" xmlns:ns2="0b4895a4-109c-4734-9b5c-08e0b57b8d04" xmlns:ns3="9b040ff4-24fd-4220-8396-ee1f6ad4992d" targetNamespace="http://schemas.microsoft.com/office/2006/metadata/properties" ma:root="true" ma:fieldsID="64facee55664a1f64dc35163d68f6f36" ns2:_="" ns3:_="">
    <xsd:import namespace="0b4895a4-109c-4734-9b5c-08e0b57b8d04"/>
    <xsd:import namespace="9b040ff4-24fd-4220-8396-ee1f6ad499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895a4-109c-4734-9b5c-08e0b57b8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3bc292-4470-415f-891b-16f65066b5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40ff4-24fd-4220-8396-ee1f6ad499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6873769-555d-45d4-9f27-c001d2ff8a92}" ma:internalName="TaxCatchAll" ma:showField="CatchAllData" ma:web="9b040ff4-24fd-4220-8396-ee1f6ad499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b040ff4-24fd-4220-8396-ee1f6ad4992d">
      <UserInfo>
        <DisplayName>Rogier Kamer</DisplayName>
        <AccountId>99</AccountId>
        <AccountType/>
      </UserInfo>
      <UserInfo>
        <DisplayName>Eline Berendts</DisplayName>
        <AccountId>449</AccountId>
        <AccountType/>
      </UserInfo>
      <UserInfo>
        <DisplayName>Ondernemingsraad DiP - Leden</DisplayName>
        <AccountId>455</AccountId>
        <AccountType/>
      </UserInfo>
      <UserInfo>
        <DisplayName>Teun Jorink</DisplayName>
        <AccountId>459</AccountId>
        <AccountType/>
      </UserInfo>
    </SharedWithUsers>
    <TaxCatchAll xmlns="9b040ff4-24fd-4220-8396-ee1f6ad4992d" xsi:nil="true"/>
    <lcf76f155ced4ddcb4097134ff3c332f xmlns="0b4895a4-109c-4734-9b5c-08e0b57b8d04">
      <Terms xmlns="http://schemas.microsoft.com/office/infopath/2007/PartnerControls"/>
    </lcf76f155ced4ddcb4097134ff3c332f>
    <MediaLengthInSeconds xmlns="0b4895a4-109c-4734-9b5c-08e0b57b8d0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5573C0-BCBA-49E4-A41E-A3FC4DD3C522}"/>
</file>

<file path=customXml/itemProps2.xml><?xml version="1.0" encoding="utf-8"?>
<ds:datastoreItem xmlns:ds="http://schemas.openxmlformats.org/officeDocument/2006/customXml" ds:itemID="{DDC58151-33F8-4662-BF82-4642C26580B3}">
  <ds:schemaRefs>
    <ds:schemaRef ds:uri="0b4895a4-109c-4734-9b5c-08e0b57b8d04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9b040ff4-24fd-4220-8396-ee1f6ad4992d"/>
  </ds:schemaRefs>
</ds:datastoreItem>
</file>

<file path=customXml/itemProps3.xml><?xml version="1.0" encoding="utf-8"?>
<ds:datastoreItem xmlns:ds="http://schemas.openxmlformats.org/officeDocument/2006/customXml" ds:itemID="{CFF6D569-49AA-4B5A-9BF8-3D7229A2C2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41F70F-1A4A-3C4C-8616-227E5C27313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DiP_Word_Template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Rogier Kamer</dc:creator>
  <cp:keywords/>
  <dc:description/>
  <cp:lastModifiedBy>Rogier Kamer</cp:lastModifiedBy>
  <cp:revision>281</cp:revision>
  <cp:lastPrinted>2021-12-24T10:20:00Z</cp:lastPrinted>
  <dcterms:created xsi:type="dcterms:W3CDTF">2022-08-15T12:10:00Z</dcterms:created>
  <dcterms:modified xsi:type="dcterms:W3CDTF">2024-05-29T07:51:10Z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bool>false</vt:bool>
  </property>
  <property fmtid="{D5CDD505-2E9C-101B-9397-08002B2CF9AE}" pid="3" name="xd_ProgID">
    <vt:lpwstr/>
  </property>
  <property fmtid="{D5CDD505-2E9C-101B-9397-08002B2CF9AE}" pid="4" name="ContentTypeId">
    <vt:lpwstr>0x01010035A3777C117E8F4490629ADC5280BDCD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Order">
    <vt:r8>24000</vt:r8>
  </property>
  <property fmtid="{D5CDD505-2E9C-101B-9397-08002B2CF9AE}" pid="10" name="MediaServiceImageTags">
    <vt:lpwstr/>
  </property>
</Properties>
</file>