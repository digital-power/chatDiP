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D4618" w14:textId="77777777" w:rsidR="00786035" w:rsidRPr="00786035" w:rsidRDefault="00786035" w:rsidP="00786035">
      <w:pPr>
        <w:rPr>
          <w:rFonts w:asciiTheme="minorHAnsi" w:hAnsiTheme="minorHAnsi"/>
        </w:rPr>
      </w:pPr>
      <w:r w:rsidRPr="00786035">
        <w:rPr>
          <w:rFonts w:asciiTheme="minorHAnsi" w:hAnsiTheme="minorHAnsi"/>
          <w:noProof/>
        </w:rPr>
        <w:drawing>
          <wp:anchor distT="0" distB="0" distL="114300" distR="114300" simplePos="0" relativeHeight="251658240" behindDoc="1" locked="0" layoutInCell="1" allowOverlap="1" wp14:anchorId="7DA1CDB1" wp14:editId="435D0D37">
            <wp:simplePos x="0" y="0"/>
            <wp:positionH relativeFrom="margin">
              <wp:align>center</wp:align>
            </wp:positionH>
            <wp:positionV relativeFrom="margin">
              <wp:align>center</wp:align>
            </wp:positionV>
            <wp:extent cx="7560000" cy="10677600"/>
            <wp:effectExtent l="0" t="0" r="3175" b="0"/>
            <wp:wrapNone/>
            <wp:docPr id="5"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ackground patter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0000" cy="1067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F6C849" w14:textId="77777777" w:rsidR="00786035" w:rsidRPr="00786035" w:rsidRDefault="00786035" w:rsidP="00786035">
      <w:pPr>
        <w:rPr>
          <w:rFonts w:asciiTheme="minorHAnsi" w:hAnsiTheme="minorHAnsi"/>
        </w:rPr>
      </w:pPr>
    </w:p>
    <w:p w14:paraId="086E4987" w14:textId="77777777" w:rsidR="00786035" w:rsidRPr="00786035" w:rsidRDefault="00786035" w:rsidP="00786035">
      <w:pPr>
        <w:rPr>
          <w:rFonts w:asciiTheme="minorHAnsi" w:hAnsiTheme="minorHAnsi"/>
        </w:rPr>
      </w:pPr>
    </w:p>
    <w:p w14:paraId="0A078295" w14:textId="77777777" w:rsidR="00786035" w:rsidRPr="00786035" w:rsidRDefault="00786035" w:rsidP="00786035">
      <w:pPr>
        <w:rPr>
          <w:rFonts w:asciiTheme="minorHAnsi" w:hAnsiTheme="minorHAnsi"/>
        </w:rPr>
      </w:pPr>
    </w:p>
    <w:p w14:paraId="5D294CFE" w14:textId="77777777" w:rsidR="00786035" w:rsidRPr="00786035" w:rsidRDefault="00786035" w:rsidP="00786035">
      <w:pPr>
        <w:rPr>
          <w:rFonts w:asciiTheme="minorHAnsi" w:hAnsiTheme="minorHAnsi"/>
        </w:rPr>
      </w:pPr>
    </w:p>
    <w:p w14:paraId="147B9553" w14:textId="77777777" w:rsidR="00786035" w:rsidRPr="00786035" w:rsidRDefault="00786035" w:rsidP="00786035">
      <w:pPr>
        <w:rPr>
          <w:rFonts w:asciiTheme="minorHAnsi" w:hAnsiTheme="minorHAnsi"/>
        </w:rPr>
      </w:pPr>
    </w:p>
    <w:p w14:paraId="641C5DF4" w14:textId="77777777" w:rsidR="00786035" w:rsidRPr="00786035" w:rsidRDefault="00786035" w:rsidP="00786035">
      <w:pPr>
        <w:rPr>
          <w:rFonts w:asciiTheme="minorHAnsi" w:hAnsiTheme="minorHAnsi"/>
        </w:rPr>
      </w:pPr>
    </w:p>
    <w:p w14:paraId="2F4D3A73" w14:textId="77777777" w:rsidR="00786035" w:rsidRPr="00786035" w:rsidRDefault="00786035" w:rsidP="00786035">
      <w:pPr>
        <w:pStyle w:val="Title"/>
        <w:rPr>
          <w:rFonts w:asciiTheme="minorHAnsi" w:hAnsiTheme="minorHAnsi"/>
          <w:lang w:val="en-GB"/>
        </w:rPr>
      </w:pPr>
    </w:p>
    <w:p w14:paraId="40C81B54" w14:textId="2B704480" w:rsidR="00786035" w:rsidRPr="00786035" w:rsidRDefault="00056051" w:rsidP="00786035">
      <w:pPr>
        <w:pStyle w:val="Title"/>
        <w:rPr>
          <w:rFonts w:asciiTheme="minorHAnsi" w:hAnsiTheme="minorHAnsi"/>
          <w:lang w:val="en-GB"/>
        </w:rPr>
      </w:pPr>
      <w:r>
        <w:rPr>
          <w:rFonts w:asciiTheme="minorHAnsi" w:hAnsiTheme="minorHAnsi"/>
          <w:lang w:val="en-GB"/>
        </w:rPr>
        <w:t>Development at Digital Power</w:t>
      </w:r>
      <w:r w:rsidR="00EB3B17">
        <w:rPr>
          <w:rFonts w:asciiTheme="minorHAnsi" w:hAnsiTheme="minorHAnsi"/>
          <w:lang w:val="en-GB"/>
        </w:rPr>
        <w:t xml:space="preserve"> Staff</w:t>
      </w:r>
    </w:p>
    <w:p w14:paraId="57CD3F47" w14:textId="77777777" w:rsidR="00786035" w:rsidRPr="00786035" w:rsidRDefault="00786035" w:rsidP="00786035">
      <w:pPr>
        <w:rPr>
          <w:rFonts w:asciiTheme="minorHAnsi" w:hAnsiTheme="minorHAnsi"/>
          <w:lang w:val="en-GB"/>
        </w:rPr>
      </w:pPr>
    </w:p>
    <w:p w14:paraId="780177DB" w14:textId="0AE04172" w:rsidR="00786035" w:rsidRDefault="00056051" w:rsidP="00786035">
      <w:pPr>
        <w:pStyle w:val="Subtitle"/>
        <w:rPr>
          <w:rFonts w:asciiTheme="minorHAnsi" w:hAnsiTheme="minorHAnsi" w:cs="Segoe UI Emoji"/>
          <w:noProof/>
          <w:sz w:val="32"/>
          <w:szCs w:val="32"/>
          <w:lang w:val="en-GB"/>
        </w:rPr>
      </w:pPr>
      <w:r>
        <w:rPr>
          <w:rFonts w:asciiTheme="minorHAnsi" w:hAnsiTheme="minorHAnsi" w:cs="Segoe UI Emoji"/>
          <w:noProof/>
          <w:sz w:val="32"/>
          <w:szCs w:val="32"/>
          <w:lang w:val="en-GB"/>
        </w:rPr>
        <w:t>From vision to practice</w:t>
      </w:r>
    </w:p>
    <w:p w14:paraId="583B5DCC" w14:textId="788A3B77" w:rsidR="00F37FFB" w:rsidRDefault="00F37FFB" w:rsidP="00F37FFB">
      <w:pPr>
        <w:rPr>
          <w:lang w:val="en-GB" w:eastAsia="nl-NL"/>
        </w:rPr>
      </w:pPr>
    </w:p>
    <w:p w14:paraId="6A1834B2" w14:textId="3DAA833B" w:rsidR="00F37FFB" w:rsidRDefault="00F37FFB" w:rsidP="00F37FFB">
      <w:pPr>
        <w:rPr>
          <w:lang w:val="en-GB" w:eastAsia="nl-NL"/>
        </w:rPr>
      </w:pPr>
    </w:p>
    <w:p w14:paraId="51793DDB" w14:textId="3346E914" w:rsidR="00F37FFB" w:rsidRDefault="00F37FFB" w:rsidP="00F37FFB">
      <w:pPr>
        <w:rPr>
          <w:lang w:val="en-GB" w:eastAsia="nl-NL"/>
        </w:rPr>
      </w:pPr>
    </w:p>
    <w:p w14:paraId="42687B08" w14:textId="3D44C8C9" w:rsidR="00F37FFB" w:rsidRDefault="00F37FFB" w:rsidP="00F37FFB">
      <w:pPr>
        <w:rPr>
          <w:lang w:val="en-GB" w:eastAsia="nl-NL"/>
        </w:rPr>
      </w:pPr>
    </w:p>
    <w:p w14:paraId="12D7898F" w14:textId="71C4F1D0" w:rsidR="00F37FFB" w:rsidRDefault="00F37FFB" w:rsidP="00F37FFB">
      <w:pPr>
        <w:rPr>
          <w:lang w:val="en-GB" w:eastAsia="nl-NL"/>
        </w:rPr>
      </w:pPr>
    </w:p>
    <w:p w14:paraId="2B7DA19D" w14:textId="0DADD0FD" w:rsidR="00F37FFB" w:rsidRDefault="00F37FFB" w:rsidP="00F37FFB">
      <w:pPr>
        <w:rPr>
          <w:lang w:val="en-GB" w:eastAsia="nl-NL"/>
        </w:rPr>
      </w:pPr>
    </w:p>
    <w:p w14:paraId="6037424A" w14:textId="42F6FC8E" w:rsidR="00F37FFB" w:rsidRDefault="00F37FFB" w:rsidP="00F37FFB">
      <w:pPr>
        <w:rPr>
          <w:lang w:val="en-GB" w:eastAsia="nl-NL"/>
        </w:rPr>
      </w:pPr>
    </w:p>
    <w:p w14:paraId="1843AE1A" w14:textId="777ADF1A" w:rsidR="00F37FFB" w:rsidRDefault="00F37FFB" w:rsidP="00F37FFB">
      <w:pPr>
        <w:rPr>
          <w:lang w:val="en-GB" w:eastAsia="nl-NL"/>
        </w:rPr>
      </w:pPr>
    </w:p>
    <w:p w14:paraId="3FCDE979" w14:textId="598298B4" w:rsidR="00F37FFB" w:rsidRDefault="00F37FFB" w:rsidP="00F37FFB">
      <w:pPr>
        <w:rPr>
          <w:lang w:val="en-GB" w:eastAsia="nl-NL"/>
        </w:rPr>
      </w:pPr>
    </w:p>
    <w:p w14:paraId="022911C1" w14:textId="7C9ABCDA" w:rsidR="00F37FFB" w:rsidRDefault="00F37FFB" w:rsidP="00F37FFB">
      <w:pPr>
        <w:rPr>
          <w:lang w:val="en-GB" w:eastAsia="nl-NL"/>
        </w:rPr>
      </w:pPr>
    </w:p>
    <w:p w14:paraId="574BE9B0" w14:textId="1650E479" w:rsidR="00F37FFB" w:rsidRDefault="00F37FFB" w:rsidP="00F37FFB">
      <w:pPr>
        <w:rPr>
          <w:lang w:val="en-GB" w:eastAsia="nl-NL"/>
        </w:rPr>
      </w:pPr>
    </w:p>
    <w:p w14:paraId="3859C023" w14:textId="662CD1CF" w:rsidR="00F37FFB" w:rsidRDefault="00F37FFB" w:rsidP="00F37FFB">
      <w:pPr>
        <w:rPr>
          <w:lang w:val="en-GB" w:eastAsia="nl-NL"/>
        </w:rPr>
      </w:pPr>
    </w:p>
    <w:p w14:paraId="6079DCE5" w14:textId="3E1C3035" w:rsidR="00F37FFB" w:rsidRDefault="00F37FFB" w:rsidP="00F37FFB">
      <w:pPr>
        <w:rPr>
          <w:lang w:val="en-GB" w:eastAsia="nl-NL"/>
        </w:rPr>
      </w:pPr>
    </w:p>
    <w:p w14:paraId="2E7932E3" w14:textId="637B6064" w:rsidR="00F37FFB" w:rsidRPr="00390483" w:rsidRDefault="00390483" w:rsidP="00F37FFB">
      <w:pPr>
        <w:rPr>
          <w:color w:val="FFFFFF" w:themeColor="background1"/>
          <w:lang w:val="en-GB" w:eastAsia="nl-NL"/>
        </w:rPr>
      </w:pPr>
      <w:r w:rsidRPr="00390483">
        <w:rPr>
          <w:color w:val="FFFFFF" w:themeColor="background1"/>
          <w:lang w:val="en-GB" w:eastAsia="nl-NL"/>
        </w:rPr>
        <w:t xml:space="preserve">Initiated by </w:t>
      </w:r>
      <w:r w:rsidR="007B0958">
        <w:rPr>
          <w:color w:val="FFFFFF" w:themeColor="background1"/>
          <w:lang w:val="en-GB" w:eastAsia="nl-NL"/>
        </w:rPr>
        <w:t xml:space="preserve">Astrid Veraart &amp; </w:t>
      </w:r>
      <w:r w:rsidRPr="00390483">
        <w:rPr>
          <w:color w:val="FFFFFF" w:themeColor="background1"/>
          <w:lang w:val="en-GB" w:eastAsia="nl-NL"/>
        </w:rPr>
        <w:t>Rogier Kamer</w:t>
      </w:r>
    </w:p>
    <w:bookmarkStart w:id="0" w:name="_Toc136343106" w:displacedByCustomXml="next"/>
    <w:sdt>
      <w:sdtPr>
        <w:rPr>
          <w:rFonts w:eastAsiaTheme="minorHAnsi" w:cstheme="minorBidi"/>
          <w:b w:val="0"/>
          <w:color w:val="5E665E"/>
          <w:sz w:val="20"/>
          <w:szCs w:val="24"/>
        </w:rPr>
        <w:id w:val="1642765571"/>
        <w:docPartObj>
          <w:docPartGallery w:val="Table of Contents"/>
          <w:docPartUnique/>
        </w:docPartObj>
      </w:sdtPr>
      <w:sdtEndPr/>
      <w:sdtContent>
        <w:p w14:paraId="61C31573" w14:textId="436C6897" w:rsidR="00A72292" w:rsidRDefault="00A72292" w:rsidP="00A72292">
          <w:pPr>
            <w:pStyle w:val="Heading1"/>
          </w:pPr>
          <w:r>
            <w:t>Contents</w:t>
          </w:r>
          <w:bookmarkEnd w:id="0"/>
        </w:p>
        <w:p w14:paraId="3B6E8DD8" w14:textId="6DE6AA27" w:rsidR="007B0958" w:rsidRDefault="00A72292">
          <w:pPr>
            <w:pStyle w:val="TOC1"/>
            <w:tabs>
              <w:tab w:val="right" w:leader="dot" w:pos="9060"/>
            </w:tabs>
            <w:rPr>
              <w:rFonts w:asciiTheme="minorHAnsi" w:eastAsiaTheme="minorEastAsia" w:hAnsiTheme="minorHAnsi"/>
              <w:noProof/>
              <w:color w:val="auto"/>
              <w:sz w:val="22"/>
              <w:szCs w:val="22"/>
              <w:lang w:val="en-US"/>
            </w:rPr>
          </w:pPr>
          <w:r>
            <w:fldChar w:fldCharType="begin"/>
          </w:r>
          <w:r>
            <w:instrText xml:space="preserve"> TOC \o "1-3" \h \z \u </w:instrText>
          </w:r>
          <w:r>
            <w:fldChar w:fldCharType="separate"/>
          </w:r>
          <w:hyperlink w:anchor="_Toc136343106" w:history="1">
            <w:r w:rsidR="007B0958" w:rsidRPr="003C384E">
              <w:rPr>
                <w:rStyle w:val="Hyperlink"/>
                <w:noProof/>
              </w:rPr>
              <w:t>Contents</w:t>
            </w:r>
            <w:r w:rsidR="007B0958">
              <w:rPr>
                <w:noProof/>
                <w:webHidden/>
              </w:rPr>
              <w:tab/>
            </w:r>
            <w:r w:rsidR="007B0958">
              <w:rPr>
                <w:noProof/>
                <w:webHidden/>
              </w:rPr>
              <w:fldChar w:fldCharType="begin"/>
            </w:r>
            <w:r w:rsidR="007B0958">
              <w:rPr>
                <w:noProof/>
                <w:webHidden/>
              </w:rPr>
              <w:instrText xml:space="preserve"> PAGEREF _Toc136343106 \h </w:instrText>
            </w:r>
            <w:r w:rsidR="007B0958">
              <w:rPr>
                <w:noProof/>
                <w:webHidden/>
              </w:rPr>
            </w:r>
            <w:r w:rsidR="007B0958">
              <w:rPr>
                <w:noProof/>
                <w:webHidden/>
              </w:rPr>
              <w:fldChar w:fldCharType="separate"/>
            </w:r>
            <w:r w:rsidR="007B0958">
              <w:rPr>
                <w:noProof/>
                <w:webHidden/>
              </w:rPr>
              <w:t>2</w:t>
            </w:r>
            <w:r w:rsidR="007B0958">
              <w:rPr>
                <w:noProof/>
                <w:webHidden/>
              </w:rPr>
              <w:fldChar w:fldCharType="end"/>
            </w:r>
          </w:hyperlink>
        </w:p>
        <w:p w14:paraId="1B44676B" w14:textId="3A8DC471" w:rsidR="007B0958" w:rsidRDefault="00722144">
          <w:pPr>
            <w:pStyle w:val="TOC1"/>
            <w:tabs>
              <w:tab w:val="right" w:leader="dot" w:pos="9060"/>
            </w:tabs>
            <w:rPr>
              <w:rFonts w:asciiTheme="minorHAnsi" w:eastAsiaTheme="minorEastAsia" w:hAnsiTheme="minorHAnsi"/>
              <w:noProof/>
              <w:color w:val="auto"/>
              <w:sz w:val="22"/>
              <w:szCs w:val="22"/>
              <w:lang w:val="en-US"/>
            </w:rPr>
          </w:pPr>
          <w:hyperlink w:anchor="_Toc136343107" w:history="1">
            <w:r w:rsidR="007B0958" w:rsidRPr="003C384E">
              <w:rPr>
                <w:rStyle w:val="Hyperlink"/>
                <w:noProof/>
                <w:lang w:val="en-GB"/>
              </w:rPr>
              <w:t>Mission &amp; vision</w:t>
            </w:r>
            <w:r w:rsidR="007B0958">
              <w:rPr>
                <w:noProof/>
                <w:webHidden/>
              </w:rPr>
              <w:tab/>
            </w:r>
            <w:r w:rsidR="007B0958">
              <w:rPr>
                <w:noProof/>
                <w:webHidden/>
              </w:rPr>
              <w:fldChar w:fldCharType="begin"/>
            </w:r>
            <w:r w:rsidR="007B0958">
              <w:rPr>
                <w:noProof/>
                <w:webHidden/>
              </w:rPr>
              <w:instrText xml:space="preserve"> PAGEREF _Toc136343107 \h </w:instrText>
            </w:r>
            <w:r w:rsidR="007B0958">
              <w:rPr>
                <w:noProof/>
                <w:webHidden/>
              </w:rPr>
            </w:r>
            <w:r w:rsidR="007B0958">
              <w:rPr>
                <w:noProof/>
                <w:webHidden/>
              </w:rPr>
              <w:fldChar w:fldCharType="separate"/>
            </w:r>
            <w:r w:rsidR="007B0958">
              <w:rPr>
                <w:noProof/>
                <w:webHidden/>
              </w:rPr>
              <w:t>3</w:t>
            </w:r>
            <w:r w:rsidR="007B0958">
              <w:rPr>
                <w:noProof/>
                <w:webHidden/>
              </w:rPr>
              <w:fldChar w:fldCharType="end"/>
            </w:r>
          </w:hyperlink>
        </w:p>
        <w:p w14:paraId="2A404672" w14:textId="02CA7B7E" w:rsidR="007B0958" w:rsidRDefault="00722144">
          <w:pPr>
            <w:pStyle w:val="TOC1"/>
            <w:tabs>
              <w:tab w:val="right" w:leader="dot" w:pos="9060"/>
            </w:tabs>
            <w:rPr>
              <w:rFonts w:asciiTheme="minorHAnsi" w:eastAsiaTheme="minorEastAsia" w:hAnsiTheme="minorHAnsi"/>
              <w:noProof/>
              <w:color w:val="auto"/>
              <w:sz w:val="22"/>
              <w:szCs w:val="22"/>
              <w:lang w:val="en-US"/>
            </w:rPr>
          </w:pPr>
          <w:hyperlink w:anchor="_Toc136343108" w:history="1">
            <w:r w:rsidR="007B0958" w:rsidRPr="003C384E">
              <w:rPr>
                <w:rStyle w:val="Hyperlink"/>
                <w:noProof/>
                <w:lang w:val="en-GB"/>
              </w:rPr>
              <w:t>Impact for staff</w:t>
            </w:r>
            <w:r w:rsidR="007B0958">
              <w:rPr>
                <w:noProof/>
                <w:webHidden/>
              </w:rPr>
              <w:tab/>
            </w:r>
            <w:r w:rsidR="007B0958">
              <w:rPr>
                <w:noProof/>
                <w:webHidden/>
              </w:rPr>
              <w:fldChar w:fldCharType="begin"/>
            </w:r>
            <w:r w:rsidR="007B0958">
              <w:rPr>
                <w:noProof/>
                <w:webHidden/>
              </w:rPr>
              <w:instrText xml:space="preserve"> PAGEREF _Toc136343108 \h </w:instrText>
            </w:r>
            <w:r w:rsidR="007B0958">
              <w:rPr>
                <w:noProof/>
                <w:webHidden/>
              </w:rPr>
            </w:r>
            <w:r w:rsidR="007B0958">
              <w:rPr>
                <w:noProof/>
                <w:webHidden/>
              </w:rPr>
              <w:fldChar w:fldCharType="separate"/>
            </w:r>
            <w:r w:rsidR="007B0958">
              <w:rPr>
                <w:noProof/>
                <w:webHidden/>
              </w:rPr>
              <w:t>3</w:t>
            </w:r>
            <w:r w:rsidR="007B0958">
              <w:rPr>
                <w:noProof/>
                <w:webHidden/>
              </w:rPr>
              <w:fldChar w:fldCharType="end"/>
            </w:r>
          </w:hyperlink>
        </w:p>
        <w:p w14:paraId="7EDB3D55" w14:textId="6D71CF0D" w:rsidR="007B0958" w:rsidRDefault="00722144">
          <w:pPr>
            <w:pStyle w:val="TOC1"/>
            <w:tabs>
              <w:tab w:val="right" w:leader="dot" w:pos="9060"/>
            </w:tabs>
            <w:rPr>
              <w:rFonts w:asciiTheme="minorHAnsi" w:eastAsiaTheme="minorEastAsia" w:hAnsiTheme="minorHAnsi"/>
              <w:noProof/>
              <w:color w:val="auto"/>
              <w:sz w:val="22"/>
              <w:szCs w:val="22"/>
              <w:lang w:val="en-US"/>
            </w:rPr>
          </w:pPr>
          <w:hyperlink w:anchor="_Toc136343109" w:history="1">
            <w:r w:rsidR="007B0958" w:rsidRPr="003C384E">
              <w:rPr>
                <w:rStyle w:val="Hyperlink"/>
                <w:noProof/>
                <w:lang w:val="en-GB"/>
              </w:rPr>
              <w:t>Success factors</w:t>
            </w:r>
            <w:r w:rsidR="007B0958">
              <w:rPr>
                <w:noProof/>
                <w:webHidden/>
              </w:rPr>
              <w:tab/>
            </w:r>
            <w:r w:rsidR="007B0958">
              <w:rPr>
                <w:noProof/>
                <w:webHidden/>
              </w:rPr>
              <w:fldChar w:fldCharType="begin"/>
            </w:r>
            <w:r w:rsidR="007B0958">
              <w:rPr>
                <w:noProof/>
                <w:webHidden/>
              </w:rPr>
              <w:instrText xml:space="preserve"> PAGEREF _Toc136343109 \h </w:instrText>
            </w:r>
            <w:r w:rsidR="007B0958">
              <w:rPr>
                <w:noProof/>
                <w:webHidden/>
              </w:rPr>
            </w:r>
            <w:r w:rsidR="007B0958">
              <w:rPr>
                <w:noProof/>
                <w:webHidden/>
              </w:rPr>
              <w:fldChar w:fldCharType="separate"/>
            </w:r>
            <w:r w:rsidR="007B0958">
              <w:rPr>
                <w:noProof/>
                <w:webHidden/>
              </w:rPr>
              <w:t>4</w:t>
            </w:r>
            <w:r w:rsidR="007B0958">
              <w:rPr>
                <w:noProof/>
                <w:webHidden/>
              </w:rPr>
              <w:fldChar w:fldCharType="end"/>
            </w:r>
          </w:hyperlink>
        </w:p>
        <w:p w14:paraId="3BCCCF61" w14:textId="7B1BC37A" w:rsidR="007B0958" w:rsidRDefault="00722144">
          <w:pPr>
            <w:pStyle w:val="TOC1"/>
            <w:tabs>
              <w:tab w:val="right" w:leader="dot" w:pos="9060"/>
            </w:tabs>
            <w:rPr>
              <w:rFonts w:asciiTheme="minorHAnsi" w:eastAsiaTheme="minorEastAsia" w:hAnsiTheme="minorHAnsi"/>
              <w:noProof/>
              <w:color w:val="auto"/>
              <w:sz w:val="22"/>
              <w:szCs w:val="22"/>
              <w:lang w:val="en-US"/>
            </w:rPr>
          </w:pPr>
          <w:hyperlink w:anchor="_Toc136343110" w:history="1">
            <w:r w:rsidR="007B0958" w:rsidRPr="003C384E">
              <w:rPr>
                <w:rStyle w:val="Hyperlink"/>
                <w:noProof/>
                <w:lang w:val="en-GB"/>
              </w:rPr>
              <w:t>Your development in practice</w:t>
            </w:r>
            <w:r w:rsidR="007B0958">
              <w:rPr>
                <w:noProof/>
                <w:webHidden/>
              </w:rPr>
              <w:tab/>
            </w:r>
            <w:r w:rsidR="007B0958">
              <w:rPr>
                <w:noProof/>
                <w:webHidden/>
              </w:rPr>
              <w:fldChar w:fldCharType="begin"/>
            </w:r>
            <w:r w:rsidR="007B0958">
              <w:rPr>
                <w:noProof/>
                <w:webHidden/>
              </w:rPr>
              <w:instrText xml:space="preserve"> PAGEREF _Toc136343110 \h </w:instrText>
            </w:r>
            <w:r w:rsidR="007B0958">
              <w:rPr>
                <w:noProof/>
                <w:webHidden/>
              </w:rPr>
            </w:r>
            <w:r w:rsidR="007B0958">
              <w:rPr>
                <w:noProof/>
                <w:webHidden/>
              </w:rPr>
              <w:fldChar w:fldCharType="separate"/>
            </w:r>
            <w:r w:rsidR="007B0958">
              <w:rPr>
                <w:noProof/>
                <w:webHidden/>
              </w:rPr>
              <w:t>5</w:t>
            </w:r>
            <w:r w:rsidR="007B0958">
              <w:rPr>
                <w:noProof/>
                <w:webHidden/>
              </w:rPr>
              <w:fldChar w:fldCharType="end"/>
            </w:r>
          </w:hyperlink>
        </w:p>
        <w:p w14:paraId="3B3C8C7D" w14:textId="72412FFE" w:rsidR="007B0958" w:rsidRDefault="00722144">
          <w:pPr>
            <w:pStyle w:val="TOC2"/>
            <w:tabs>
              <w:tab w:val="right" w:leader="dot" w:pos="9060"/>
            </w:tabs>
            <w:rPr>
              <w:rFonts w:asciiTheme="minorHAnsi" w:eastAsiaTheme="minorEastAsia" w:hAnsiTheme="minorHAnsi"/>
              <w:noProof/>
              <w:color w:val="auto"/>
              <w:sz w:val="22"/>
              <w:szCs w:val="22"/>
              <w:lang w:val="en-US"/>
            </w:rPr>
          </w:pPr>
          <w:hyperlink w:anchor="_Toc136343111" w:history="1">
            <w:r w:rsidR="007B0958" w:rsidRPr="003C384E">
              <w:rPr>
                <w:rStyle w:val="Hyperlink"/>
                <w:noProof/>
                <w:lang w:val="en-GB"/>
              </w:rPr>
              <w:t>Pillar 1. Learning on the job</w:t>
            </w:r>
            <w:r w:rsidR="007B0958">
              <w:rPr>
                <w:noProof/>
                <w:webHidden/>
              </w:rPr>
              <w:tab/>
            </w:r>
            <w:r w:rsidR="007B0958">
              <w:rPr>
                <w:noProof/>
                <w:webHidden/>
              </w:rPr>
              <w:fldChar w:fldCharType="begin"/>
            </w:r>
            <w:r w:rsidR="007B0958">
              <w:rPr>
                <w:noProof/>
                <w:webHidden/>
              </w:rPr>
              <w:instrText xml:space="preserve"> PAGEREF _Toc136343111 \h </w:instrText>
            </w:r>
            <w:r w:rsidR="007B0958">
              <w:rPr>
                <w:noProof/>
                <w:webHidden/>
              </w:rPr>
            </w:r>
            <w:r w:rsidR="007B0958">
              <w:rPr>
                <w:noProof/>
                <w:webHidden/>
              </w:rPr>
              <w:fldChar w:fldCharType="separate"/>
            </w:r>
            <w:r w:rsidR="007B0958">
              <w:rPr>
                <w:noProof/>
                <w:webHidden/>
              </w:rPr>
              <w:t>5</w:t>
            </w:r>
            <w:r w:rsidR="007B0958">
              <w:rPr>
                <w:noProof/>
                <w:webHidden/>
              </w:rPr>
              <w:fldChar w:fldCharType="end"/>
            </w:r>
          </w:hyperlink>
        </w:p>
        <w:p w14:paraId="1CE65F7E" w14:textId="7FFA454D"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12" w:history="1">
            <w:r w:rsidR="007B0958" w:rsidRPr="003C384E">
              <w:rPr>
                <w:rStyle w:val="Hyperlink"/>
                <w:noProof/>
                <w:lang w:val="en-GB"/>
              </w:rPr>
              <w:t>Hard and soft skills</w:t>
            </w:r>
            <w:r w:rsidR="007B0958">
              <w:rPr>
                <w:noProof/>
                <w:webHidden/>
              </w:rPr>
              <w:tab/>
            </w:r>
            <w:r w:rsidR="007B0958">
              <w:rPr>
                <w:noProof/>
                <w:webHidden/>
              </w:rPr>
              <w:fldChar w:fldCharType="begin"/>
            </w:r>
            <w:r w:rsidR="007B0958">
              <w:rPr>
                <w:noProof/>
                <w:webHidden/>
              </w:rPr>
              <w:instrText xml:space="preserve"> PAGEREF _Toc136343112 \h </w:instrText>
            </w:r>
            <w:r w:rsidR="007B0958">
              <w:rPr>
                <w:noProof/>
                <w:webHidden/>
              </w:rPr>
            </w:r>
            <w:r w:rsidR="007B0958">
              <w:rPr>
                <w:noProof/>
                <w:webHidden/>
              </w:rPr>
              <w:fldChar w:fldCharType="separate"/>
            </w:r>
            <w:r w:rsidR="007B0958">
              <w:rPr>
                <w:noProof/>
                <w:webHidden/>
              </w:rPr>
              <w:t>5</w:t>
            </w:r>
            <w:r w:rsidR="007B0958">
              <w:rPr>
                <w:noProof/>
                <w:webHidden/>
              </w:rPr>
              <w:fldChar w:fldCharType="end"/>
            </w:r>
          </w:hyperlink>
        </w:p>
        <w:p w14:paraId="4CEA3492" w14:textId="60C72D01" w:rsidR="007B0958" w:rsidRDefault="00722144">
          <w:pPr>
            <w:pStyle w:val="TOC2"/>
            <w:tabs>
              <w:tab w:val="right" w:leader="dot" w:pos="9060"/>
            </w:tabs>
            <w:rPr>
              <w:rFonts w:asciiTheme="minorHAnsi" w:eastAsiaTheme="minorEastAsia" w:hAnsiTheme="minorHAnsi"/>
              <w:noProof/>
              <w:color w:val="auto"/>
              <w:sz w:val="22"/>
              <w:szCs w:val="22"/>
              <w:lang w:val="en-US"/>
            </w:rPr>
          </w:pPr>
          <w:hyperlink w:anchor="_Toc136343113" w:history="1">
            <w:r w:rsidR="007B0958" w:rsidRPr="003C384E">
              <w:rPr>
                <w:rStyle w:val="Hyperlink"/>
                <w:noProof/>
                <w:lang w:val="en-GB"/>
              </w:rPr>
              <w:t>Pillar 2. Golden Triangle</w:t>
            </w:r>
            <w:r w:rsidR="007B0958">
              <w:rPr>
                <w:noProof/>
                <w:webHidden/>
              </w:rPr>
              <w:tab/>
            </w:r>
            <w:r w:rsidR="007B0958">
              <w:rPr>
                <w:noProof/>
                <w:webHidden/>
              </w:rPr>
              <w:fldChar w:fldCharType="begin"/>
            </w:r>
            <w:r w:rsidR="007B0958">
              <w:rPr>
                <w:noProof/>
                <w:webHidden/>
              </w:rPr>
              <w:instrText xml:space="preserve"> PAGEREF _Toc136343113 \h </w:instrText>
            </w:r>
            <w:r w:rsidR="007B0958">
              <w:rPr>
                <w:noProof/>
                <w:webHidden/>
              </w:rPr>
            </w:r>
            <w:r w:rsidR="007B0958">
              <w:rPr>
                <w:noProof/>
                <w:webHidden/>
              </w:rPr>
              <w:fldChar w:fldCharType="separate"/>
            </w:r>
            <w:r w:rsidR="007B0958">
              <w:rPr>
                <w:noProof/>
                <w:webHidden/>
              </w:rPr>
              <w:t>5</w:t>
            </w:r>
            <w:r w:rsidR="007B0958">
              <w:rPr>
                <w:noProof/>
                <w:webHidden/>
              </w:rPr>
              <w:fldChar w:fldCharType="end"/>
            </w:r>
          </w:hyperlink>
        </w:p>
        <w:p w14:paraId="4FEFB009" w14:textId="0C30EA5E"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14" w:history="1">
            <w:r w:rsidR="007B0958" w:rsidRPr="003C384E">
              <w:rPr>
                <w:rStyle w:val="Hyperlink"/>
                <w:noProof/>
                <w:lang w:val="en-GB"/>
              </w:rPr>
              <w:t>Employee</w:t>
            </w:r>
            <w:r w:rsidR="007B0958">
              <w:rPr>
                <w:noProof/>
                <w:webHidden/>
              </w:rPr>
              <w:tab/>
            </w:r>
            <w:r w:rsidR="007B0958">
              <w:rPr>
                <w:noProof/>
                <w:webHidden/>
              </w:rPr>
              <w:fldChar w:fldCharType="begin"/>
            </w:r>
            <w:r w:rsidR="007B0958">
              <w:rPr>
                <w:noProof/>
                <w:webHidden/>
              </w:rPr>
              <w:instrText xml:space="preserve"> PAGEREF _Toc136343114 \h </w:instrText>
            </w:r>
            <w:r w:rsidR="007B0958">
              <w:rPr>
                <w:noProof/>
                <w:webHidden/>
              </w:rPr>
            </w:r>
            <w:r w:rsidR="007B0958">
              <w:rPr>
                <w:noProof/>
                <w:webHidden/>
              </w:rPr>
              <w:fldChar w:fldCharType="separate"/>
            </w:r>
            <w:r w:rsidR="007B0958">
              <w:rPr>
                <w:noProof/>
                <w:webHidden/>
              </w:rPr>
              <w:t>6</w:t>
            </w:r>
            <w:r w:rsidR="007B0958">
              <w:rPr>
                <w:noProof/>
                <w:webHidden/>
              </w:rPr>
              <w:fldChar w:fldCharType="end"/>
            </w:r>
          </w:hyperlink>
        </w:p>
        <w:p w14:paraId="394131CC" w14:textId="7D79C0A1"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15" w:history="1">
            <w:r w:rsidR="007B0958" w:rsidRPr="003C384E">
              <w:rPr>
                <w:rStyle w:val="Hyperlink"/>
                <w:noProof/>
                <w:lang w:val="en-GB"/>
              </w:rPr>
              <w:t>Facilitator</w:t>
            </w:r>
            <w:r w:rsidR="007B0958">
              <w:rPr>
                <w:noProof/>
                <w:webHidden/>
              </w:rPr>
              <w:tab/>
            </w:r>
            <w:r w:rsidR="007B0958">
              <w:rPr>
                <w:noProof/>
                <w:webHidden/>
              </w:rPr>
              <w:fldChar w:fldCharType="begin"/>
            </w:r>
            <w:r w:rsidR="007B0958">
              <w:rPr>
                <w:noProof/>
                <w:webHidden/>
              </w:rPr>
              <w:instrText xml:space="preserve"> PAGEREF _Toc136343115 \h </w:instrText>
            </w:r>
            <w:r w:rsidR="007B0958">
              <w:rPr>
                <w:noProof/>
                <w:webHidden/>
              </w:rPr>
            </w:r>
            <w:r w:rsidR="007B0958">
              <w:rPr>
                <w:noProof/>
                <w:webHidden/>
              </w:rPr>
              <w:fldChar w:fldCharType="separate"/>
            </w:r>
            <w:r w:rsidR="007B0958">
              <w:rPr>
                <w:noProof/>
                <w:webHidden/>
              </w:rPr>
              <w:t>6</w:t>
            </w:r>
            <w:r w:rsidR="007B0958">
              <w:rPr>
                <w:noProof/>
                <w:webHidden/>
              </w:rPr>
              <w:fldChar w:fldCharType="end"/>
            </w:r>
          </w:hyperlink>
        </w:p>
        <w:p w14:paraId="15202180" w14:textId="7655F76D"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16" w:history="1">
            <w:r w:rsidR="007B0958" w:rsidRPr="003C384E">
              <w:rPr>
                <w:rStyle w:val="Hyperlink"/>
                <w:noProof/>
                <w:lang w:val="en-US"/>
              </w:rPr>
              <w:t>Annual steps and promotion</w:t>
            </w:r>
            <w:r w:rsidR="007B0958">
              <w:rPr>
                <w:noProof/>
                <w:webHidden/>
              </w:rPr>
              <w:tab/>
            </w:r>
            <w:r w:rsidR="007B0958">
              <w:rPr>
                <w:noProof/>
                <w:webHidden/>
              </w:rPr>
              <w:fldChar w:fldCharType="begin"/>
            </w:r>
            <w:r w:rsidR="007B0958">
              <w:rPr>
                <w:noProof/>
                <w:webHidden/>
              </w:rPr>
              <w:instrText xml:space="preserve"> PAGEREF _Toc136343116 \h </w:instrText>
            </w:r>
            <w:r w:rsidR="007B0958">
              <w:rPr>
                <w:noProof/>
                <w:webHidden/>
              </w:rPr>
            </w:r>
            <w:r w:rsidR="007B0958">
              <w:rPr>
                <w:noProof/>
                <w:webHidden/>
              </w:rPr>
              <w:fldChar w:fldCharType="separate"/>
            </w:r>
            <w:r w:rsidR="007B0958">
              <w:rPr>
                <w:noProof/>
                <w:webHidden/>
              </w:rPr>
              <w:t>6</w:t>
            </w:r>
            <w:r w:rsidR="007B0958">
              <w:rPr>
                <w:noProof/>
                <w:webHidden/>
              </w:rPr>
              <w:fldChar w:fldCharType="end"/>
            </w:r>
          </w:hyperlink>
        </w:p>
        <w:p w14:paraId="0CB1DC6E" w14:textId="3944AE8C"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17" w:history="1">
            <w:r w:rsidR="007B0958" w:rsidRPr="003C384E">
              <w:rPr>
                <w:rStyle w:val="Hyperlink"/>
                <w:noProof/>
                <w:lang w:val="en-GB"/>
              </w:rPr>
              <w:t>Feedback</w:t>
            </w:r>
            <w:r w:rsidR="007B0958">
              <w:rPr>
                <w:noProof/>
                <w:webHidden/>
              </w:rPr>
              <w:tab/>
            </w:r>
            <w:r w:rsidR="007B0958">
              <w:rPr>
                <w:noProof/>
                <w:webHidden/>
              </w:rPr>
              <w:fldChar w:fldCharType="begin"/>
            </w:r>
            <w:r w:rsidR="007B0958">
              <w:rPr>
                <w:noProof/>
                <w:webHidden/>
              </w:rPr>
              <w:instrText xml:space="preserve"> PAGEREF _Toc136343117 \h </w:instrText>
            </w:r>
            <w:r w:rsidR="007B0958">
              <w:rPr>
                <w:noProof/>
                <w:webHidden/>
              </w:rPr>
            </w:r>
            <w:r w:rsidR="007B0958">
              <w:rPr>
                <w:noProof/>
                <w:webHidden/>
              </w:rPr>
              <w:fldChar w:fldCharType="separate"/>
            </w:r>
            <w:r w:rsidR="007B0958">
              <w:rPr>
                <w:noProof/>
                <w:webHidden/>
              </w:rPr>
              <w:t>6</w:t>
            </w:r>
            <w:r w:rsidR="007B0958">
              <w:rPr>
                <w:noProof/>
                <w:webHidden/>
              </w:rPr>
              <w:fldChar w:fldCharType="end"/>
            </w:r>
          </w:hyperlink>
        </w:p>
        <w:p w14:paraId="1E6232E4" w14:textId="60C0D49A"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18" w:history="1">
            <w:r w:rsidR="007B0958" w:rsidRPr="003C384E">
              <w:rPr>
                <w:rStyle w:val="Hyperlink"/>
                <w:noProof/>
                <w:lang w:val="en-GB"/>
              </w:rPr>
              <w:t>Reflection</w:t>
            </w:r>
            <w:r w:rsidR="007B0958">
              <w:rPr>
                <w:noProof/>
                <w:webHidden/>
              </w:rPr>
              <w:tab/>
            </w:r>
            <w:r w:rsidR="007B0958">
              <w:rPr>
                <w:noProof/>
                <w:webHidden/>
              </w:rPr>
              <w:fldChar w:fldCharType="begin"/>
            </w:r>
            <w:r w:rsidR="007B0958">
              <w:rPr>
                <w:noProof/>
                <w:webHidden/>
              </w:rPr>
              <w:instrText xml:space="preserve"> PAGEREF _Toc136343118 \h </w:instrText>
            </w:r>
            <w:r w:rsidR="007B0958">
              <w:rPr>
                <w:noProof/>
                <w:webHidden/>
              </w:rPr>
            </w:r>
            <w:r w:rsidR="007B0958">
              <w:rPr>
                <w:noProof/>
                <w:webHidden/>
              </w:rPr>
              <w:fldChar w:fldCharType="separate"/>
            </w:r>
            <w:r w:rsidR="007B0958">
              <w:rPr>
                <w:noProof/>
                <w:webHidden/>
              </w:rPr>
              <w:t>7</w:t>
            </w:r>
            <w:r w:rsidR="007B0958">
              <w:rPr>
                <w:noProof/>
                <w:webHidden/>
              </w:rPr>
              <w:fldChar w:fldCharType="end"/>
            </w:r>
          </w:hyperlink>
        </w:p>
        <w:p w14:paraId="384720E2" w14:textId="69E9807B" w:rsidR="007B0958" w:rsidRDefault="00722144">
          <w:pPr>
            <w:pStyle w:val="TOC2"/>
            <w:tabs>
              <w:tab w:val="right" w:leader="dot" w:pos="9060"/>
            </w:tabs>
            <w:rPr>
              <w:rFonts w:asciiTheme="minorHAnsi" w:eastAsiaTheme="minorEastAsia" w:hAnsiTheme="minorHAnsi"/>
              <w:noProof/>
              <w:color w:val="auto"/>
              <w:sz w:val="22"/>
              <w:szCs w:val="22"/>
              <w:lang w:val="en-US"/>
            </w:rPr>
          </w:pPr>
          <w:hyperlink w:anchor="_Toc136343119" w:history="1">
            <w:r w:rsidR="007B0958" w:rsidRPr="003C384E">
              <w:rPr>
                <w:rStyle w:val="Hyperlink"/>
                <w:noProof/>
                <w:lang w:val="en-GB"/>
              </w:rPr>
              <w:t>Pillar 3. Training</w:t>
            </w:r>
            <w:r w:rsidR="007B0958">
              <w:rPr>
                <w:noProof/>
                <w:webHidden/>
              </w:rPr>
              <w:tab/>
            </w:r>
            <w:r w:rsidR="007B0958">
              <w:rPr>
                <w:noProof/>
                <w:webHidden/>
              </w:rPr>
              <w:fldChar w:fldCharType="begin"/>
            </w:r>
            <w:r w:rsidR="007B0958">
              <w:rPr>
                <w:noProof/>
                <w:webHidden/>
              </w:rPr>
              <w:instrText xml:space="preserve"> PAGEREF _Toc136343119 \h </w:instrText>
            </w:r>
            <w:r w:rsidR="007B0958">
              <w:rPr>
                <w:noProof/>
                <w:webHidden/>
              </w:rPr>
            </w:r>
            <w:r w:rsidR="007B0958">
              <w:rPr>
                <w:noProof/>
                <w:webHidden/>
              </w:rPr>
              <w:fldChar w:fldCharType="separate"/>
            </w:r>
            <w:r w:rsidR="007B0958">
              <w:rPr>
                <w:noProof/>
                <w:webHidden/>
              </w:rPr>
              <w:t>7</w:t>
            </w:r>
            <w:r w:rsidR="007B0958">
              <w:rPr>
                <w:noProof/>
                <w:webHidden/>
              </w:rPr>
              <w:fldChar w:fldCharType="end"/>
            </w:r>
          </w:hyperlink>
        </w:p>
        <w:p w14:paraId="1BC53F97" w14:textId="4200D5F3"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20" w:history="1">
            <w:r w:rsidR="007B0958" w:rsidRPr="003C384E">
              <w:rPr>
                <w:rStyle w:val="Hyperlink"/>
                <w:noProof/>
                <w:lang w:val="en-GB"/>
              </w:rPr>
              <w:t>Digital Power Academy</w:t>
            </w:r>
            <w:r w:rsidR="007B0958">
              <w:rPr>
                <w:noProof/>
                <w:webHidden/>
              </w:rPr>
              <w:tab/>
            </w:r>
            <w:r w:rsidR="007B0958">
              <w:rPr>
                <w:noProof/>
                <w:webHidden/>
              </w:rPr>
              <w:fldChar w:fldCharType="begin"/>
            </w:r>
            <w:r w:rsidR="007B0958">
              <w:rPr>
                <w:noProof/>
                <w:webHidden/>
              </w:rPr>
              <w:instrText xml:space="preserve"> PAGEREF _Toc136343120 \h </w:instrText>
            </w:r>
            <w:r w:rsidR="007B0958">
              <w:rPr>
                <w:noProof/>
                <w:webHidden/>
              </w:rPr>
            </w:r>
            <w:r w:rsidR="007B0958">
              <w:rPr>
                <w:noProof/>
                <w:webHidden/>
              </w:rPr>
              <w:fldChar w:fldCharType="separate"/>
            </w:r>
            <w:r w:rsidR="007B0958">
              <w:rPr>
                <w:noProof/>
                <w:webHidden/>
              </w:rPr>
              <w:t>7</w:t>
            </w:r>
            <w:r w:rsidR="007B0958">
              <w:rPr>
                <w:noProof/>
                <w:webHidden/>
              </w:rPr>
              <w:fldChar w:fldCharType="end"/>
            </w:r>
          </w:hyperlink>
        </w:p>
        <w:p w14:paraId="79255440" w14:textId="37CD03AD"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21" w:history="1">
            <w:r w:rsidR="007B0958" w:rsidRPr="003C384E">
              <w:rPr>
                <w:rStyle w:val="Hyperlink"/>
                <w:noProof/>
                <w:lang w:val="en-GB"/>
              </w:rPr>
              <w:t>Internal and external</w:t>
            </w:r>
            <w:r w:rsidR="007B0958">
              <w:rPr>
                <w:noProof/>
                <w:webHidden/>
              </w:rPr>
              <w:tab/>
            </w:r>
            <w:r w:rsidR="007B0958">
              <w:rPr>
                <w:noProof/>
                <w:webHidden/>
              </w:rPr>
              <w:fldChar w:fldCharType="begin"/>
            </w:r>
            <w:r w:rsidR="007B0958">
              <w:rPr>
                <w:noProof/>
                <w:webHidden/>
              </w:rPr>
              <w:instrText xml:space="preserve"> PAGEREF _Toc136343121 \h </w:instrText>
            </w:r>
            <w:r w:rsidR="007B0958">
              <w:rPr>
                <w:noProof/>
                <w:webHidden/>
              </w:rPr>
            </w:r>
            <w:r w:rsidR="007B0958">
              <w:rPr>
                <w:noProof/>
                <w:webHidden/>
              </w:rPr>
              <w:fldChar w:fldCharType="separate"/>
            </w:r>
            <w:r w:rsidR="007B0958">
              <w:rPr>
                <w:noProof/>
                <w:webHidden/>
              </w:rPr>
              <w:t>7</w:t>
            </w:r>
            <w:r w:rsidR="007B0958">
              <w:rPr>
                <w:noProof/>
                <w:webHidden/>
              </w:rPr>
              <w:fldChar w:fldCharType="end"/>
            </w:r>
          </w:hyperlink>
        </w:p>
        <w:p w14:paraId="281E17A2" w14:textId="3DC99442"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22" w:history="1">
            <w:r w:rsidR="007B0958" w:rsidRPr="003C384E">
              <w:rPr>
                <w:rStyle w:val="Hyperlink"/>
                <w:noProof/>
                <w:lang w:val="en-GB"/>
              </w:rPr>
              <w:t>Development budget</w:t>
            </w:r>
            <w:r w:rsidR="007B0958">
              <w:rPr>
                <w:noProof/>
                <w:webHidden/>
              </w:rPr>
              <w:tab/>
            </w:r>
            <w:r w:rsidR="007B0958">
              <w:rPr>
                <w:noProof/>
                <w:webHidden/>
              </w:rPr>
              <w:fldChar w:fldCharType="begin"/>
            </w:r>
            <w:r w:rsidR="007B0958">
              <w:rPr>
                <w:noProof/>
                <w:webHidden/>
              </w:rPr>
              <w:instrText xml:space="preserve"> PAGEREF _Toc136343122 \h </w:instrText>
            </w:r>
            <w:r w:rsidR="007B0958">
              <w:rPr>
                <w:noProof/>
                <w:webHidden/>
              </w:rPr>
            </w:r>
            <w:r w:rsidR="007B0958">
              <w:rPr>
                <w:noProof/>
                <w:webHidden/>
              </w:rPr>
              <w:fldChar w:fldCharType="separate"/>
            </w:r>
            <w:r w:rsidR="007B0958">
              <w:rPr>
                <w:noProof/>
                <w:webHidden/>
              </w:rPr>
              <w:t>7</w:t>
            </w:r>
            <w:r w:rsidR="007B0958">
              <w:rPr>
                <w:noProof/>
                <w:webHidden/>
              </w:rPr>
              <w:fldChar w:fldCharType="end"/>
            </w:r>
          </w:hyperlink>
        </w:p>
        <w:p w14:paraId="257D6969" w14:textId="612962EF" w:rsidR="007B0958" w:rsidRDefault="00722144">
          <w:pPr>
            <w:pStyle w:val="TOC2"/>
            <w:tabs>
              <w:tab w:val="right" w:leader="dot" w:pos="9060"/>
            </w:tabs>
            <w:rPr>
              <w:rFonts w:asciiTheme="minorHAnsi" w:eastAsiaTheme="minorEastAsia" w:hAnsiTheme="minorHAnsi"/>
              <w:noProof/>
              <w:color w:val="auto"/>
              <w:sz w:val="22"/>
              <w:szCs w:val="22"/>
              <w:lang w:val="en-US"/>
            </w:rPr>
          </w:pPr>
          <w:hyperlink w:anchor="_Toc136343123" w:history="1">
            <w:r w:rsidR="007B0958" w:rsidRPr="003C384E">
              <w:rPr>
                <w:rStyle w:val="Hyperlink"/>
                <w:noProof/>
                <w:lang w:val="en-GB"/>
              </w:rPr>
              <w:t>Pillar 4. Learning together</w:t>
            </w:r>
            <w:r w:rsidR="007B0958">
              <w:rPr>
                <w:noProof/>
                <w:webHidden/>
              </w:rPr>
              <w:tab/>
            </w:r>
            <w:r w:rsidR="007B0958">
              <w:rPr>
                <w:noProof/>
                <w:webHidden/>
              </w:rPr>
              <w:fldChar w:fldCharType="begin"/>
            </w:r>
            <w:r w:rsidR="007B0958">
              <w:rPr>
                <w:noProof/>
                <w:webHidden/>
              </w:rPr>
              <w:instrText xml:space="preserve"> PAGEREF _Toc136343123 \h </w:instrText>
            </w:r>
            <w:r w:rsidR="007B0958">
              <w:rPr>
                <w:noProof/>
                <w:webHidden/>
              </w:rPr>
            </w:r>
            <w:r w:rsidR="007B0958">
              <w:rPr>
                <w:noProof/>
                <w:webHidden/>
              </w:rPr>
              <w:fldChar w:fldCharType="separate"/>
            </w:r>
            <w:r w:rsidR="007B0958">
              <w:rPr>
                <w:noProof/>
                <w:webHidden/>
              </w:rPr>
              <w:t>8</w:t>
            </w:r>
            <w:r w:rsidR="007B0958">
              <w:rPr>
                <w:noProof/>
                <w:webHidden/>
              </w:rPr>
              <w:fldChar w:fldCharType="end"/>
            </w:r>
          </w:hyperlink>
        </w:p>
        <w:p w14:paraId="5741A687" w14:textId="247A7728"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24" w:history="1">
            <w:r w:rsidR="007B0958" w:rsidRPr="003C384E">
              <w:rPr>
                <w:rStyle w:val="Hyperlink"/>
                <w:noProof/>
                <w:lang w:val="en-GB"/>
              </w:rPr>
              <w:t>Internal meet-ups</w:t>
            </w:r>
            <w:r w:rsidR="007B0958">
              <w:rPr>
                <w:noProof/>
                <w:webHidden/>
              </w:rPr>
              <w:tab/>
            </w:r>
            <w:r w:rsidR="007B0958">
              <w:rPr>
                <w:noProof/>
                <w:webHidden/>
              </w:rPr>
              <w:fldChar w:fldCharType="begin"/>
            </w:r>
            <w:r w:rsidR="007B0958">
              <w:rPr>
                <w:noProof/>
                <w:webHidden/>
              </w:rPr>
              <w:instrText xml:space="preserve"> PAGEREF _Toc136343124 \h </w:instrText>
            </w:r>
            <w:r w:rsidR="007B0958">
              <w:rPr>
                <w:noProof/>
                <w:webHidden/>
              </w:rPr>
            </w:r>
            <w:r w:rsidR="007B0958">
              <w:rPr>
                <w:noProof/>
                <w:webHidden/>
              </w:rPr>
              <w:fldChar w:fldCharType="separate"/>
            </w:r>
            <w:r w:rsidR="007B0958">
              <w:rPr>
                <w:noProof/>
                <w:webHidden/>
              </w:rPr>
              <w:t>8</w:t>
            </w:r>
            <w:r w:rsidR="007B0958">
              <w:rPr>
                <w:noProof/>
                <w:webHidden/>
              </w:rPr>
              <w:fldChar w:fldCharType="end"/>
            </w:r>
          </w:hyperlink>
        </w:p>
        <w:p w14:paraId="0C9E6A87" w14:textId="467BB262"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25" w:history="1">
            <w:r w:rsidR="007B0958" w:rsidRPr="003C384E">
              <w:rPr>
                <w:rStyle w:val="Hyperlink"/>
                <w:noProof/>
                <w:lang w:val="en-GB"/>
              </w:rPr>
              <w:t>Events</w:t>
            </w:r>
            <w:r w:rsidR="007B0958">
              <w:rPr>
                <w:noProof/>
                <w:webHidden/>
              </w:rPr>
              <w:tab/>
            </w:r>
            <w:r w:rsidR="007B0958">
              <w:rPr>
                <w:noProof/>
                <w:webHidden/>
              </w:rPr>
              <w:fldChar w:fldCharType="begin"/>
            </w:r>
            <w:r w:rsidR="007B0958">
              <w:rPr>
                <w:noProof/>
                <w:webHidden/>
              </w:rPr>
              <w:instrText xml:space="preserve"> PAGEREF _Toc136343125 \h </w:instrText>
            </w:r>
            <w:r w:rsidR="007B0958">
              <w:rPr>
                <w:noProof/>
                <w:webHidden/>
              </w:rPr>
            </w:r>
            <w:r w:rsidR="007B0958">
              <w:rPr>
                <w:noProof/>
                <w:webHidden/>
              </w:rPr>
              <w:fldChar w:fldCharType="separate"/>
            </w:r>
            <w:r w:rsidR="007B0958">
              <w:rPr>
                <w:noProof/>
                <w:webHidden/>
              </w:rPr>
              <w:t>8</w:t>
            </w:r>
            <w:r w:rsidR="007B0958">
              <w:rPr>
                <w:noProof/>
                <w:webHidden/>
              </w:rPr>
              <w:fldChar w:fldCharType="end"/>
            </w:r>
          </w:hyperlink>
        </w:p>
        <w:p w14:paraId="34697C95" w14:textId="7695293C" w:rsidR="007B0958" w:rsidRDefault="00722144">
          <w:pPr>
            <w:pStyle w:val="TOC3"/>
            <w:tabs>
              <w:tab w:val="right" w:leader="dot" w:pos="9060"/>
            </w:tabs>
            <w:rPr>
              <w:rFonts w:asciiTheme="minorHAnsi" w:eastAsiaTheme="minorEastAsia" w:hAnsiTheme="minorHAnsi"/>
              <w:noProof/>
              <w:color w:val="auto"/>
              <w:sz w:val="22"/>
              <w:szCs w:val="22"/>
              <w:lang w:val="en-US"/>
            </w:rPr>
          </w:pPr>
          <w:hyperlink w:anchor="_Toc136343126" w:history="1">
            <w:r w:rsidR="007B0958" w:rsidRPr="003C384E">
              <w:rPr>
                <w:rStyle w:val="Hyperlink"/>
                <w:noProof/>
                <w:lang w:val="en-GB"/>
              </w:rPr>
              <w:t>The whole Digital Power team</w:t>
            </w:r>
            <w:r w:rsidR="007B0958">
              <w:rPr>
                <w:noProof/>
                <w:webHidden/>
              </w:rPr>
              <w:tab/>
            </w:r>
            <w:r w:rsidR="007B0958">
              <w:rPr>
                <w:noProof/>
                <w:webHidden/>
              </w:rPr>
              <w:fldChar w:fldCharType="begin"/>
            </w:r>
            <w:r w:rsidR="007B0958">
              <w:rPr>
                <w:noProof/>
                <w:webHidden/>
              </w:rPr>
              <w:instrText xml:space="preserve"> PAGEREF _Toc136343126 \h </w:instrText>
            </w:r>
            <w:r w:rsidR="007B0958">
              <w:rPr>
                <w:noProof/>
                <w:webHidden/>
              </w:rPr>
            </w:r>
            <w:r w:rsidR="007B0958">
              <w:rPr>
                <w:noProof/>
                <w:webHidden/>
              </w:rPr>
              <w:fldChar w:fldCharType="separate"/>
            </w:r>
            <w:r w:rsidR="007B0958">
              <w:rPr>
                <w:noProof/>
                <w:webHidden/>
              </w:rPr>
              <w:t>8</w:t>
            </w:r>
            <w:r w:rsidR="007B0958">
              <w:rPr>
                <w:noProof/>
                <w:webHidden/>
              </w:rPr>
              <w:fldChar w:fldCharType="end"/>
            </w:r>
          </w:hyperlink>
        </w:p>
        <w:p w14:paraId="141AC17C" w14:textId="4DDD3B2B" w:rsidR="00A72292" w:rsidRDefault="00A72292">
          <w:r>
            <w:rPr>
              <w:b/>
              <w:bCs/>
              <w:noProof/>
            </w:rPr>
            <w:fldChar w:fldCharType="end"/>
          </w:r>
        </w:p>
      </w:sdtContent>
    </w:sdt>
    <w:p w14:paraId="1F0E89C5" w14:textId="77777777" w:rsidR="00A72292" w:rsidRDefault="00A72292">
      <w:pPr>
        <w:spacing w:after="0" w:line="240" w:lineRule="auto"/>
        <w:rPr>
          <w:rFonts w:eastAsiaTheme="majorEastAsia" w:cstheme="majorBidi"/>
          <w:b/>
          <w:color w:val="005413"/>
          <w:sz w:val="48"/>
          <w:szCs w:val="32"/>
          <w:lang w:val="en-GB"/>
        </w:rPr>
      </w:pPr>
      <w:r>
        <w:rPr>
          <w:lang w:val="en-GB"/>
        </w:rPr>
        <w:br w:type="page"/>
      </w:r>
    </w:p>
    <w:p w14:paraId="3198CAA2" w14:textId="0EF85521" w:rsidR="00025579" w:rsidRDefault="00025579" w:rsidP="00056051">
      <w:pPr>
        <w:pStyle w:val="Heading1"/>
        <w:rPr>
          <w:lang w:val="en-GB"/>
        </w:rPr>
      </w:pPr>
      <w:bookmarkStart w:id="1" w:name="_Toc136343107"/>
      <w:r w:rsidRPr="0FE935C4">
        <w:rPr>
          <w:lang w:val="en-GB"/>
        </w:rPr>
        <w:lastRenderedPageBreak/>
        <w:t>Mission</w:t>
      </w:r>
      <w:r w:rsidR="00943A1D" w:rsidRPr="0FE935C4">
        <w:rPr>
          <w:lang w:val="en-GB"/>
        </w:rPr>
        <w:t xml:space="preserve"> &amp; vision</w:t>
      </w:r>
      <w:bookmarkEnd w:id="1"/>
    </w:p>
    <w:p w14:paraId="1414FB5E" w14:textId="77777777" w:rsidR="00943A1D" w:rsidRPr="00943A1D" w:rsidRDefault="00943A1D" w:rsidP="00943A1D">
      <w:pPr>
        <w:rPr>
          <w:lang w:val="en-GB"/>
        </w:rPr>
      </w:pPr>
    </w:p>
    <w:p w14:paraId="62BC3682" w14:textId="3CCBD283" w:rsidR="00F90618" w:rsidRPr="00943A1D" w:rsidRDefault="00F90618" w:rsidP="00025579">
      <w:pPr>
        <w:rPr>
          <w:b/>
          <w:bCs/>
          <w:sz w:val="28"/>
          <w:szCs w:val="28"/>
          <w:lang w:val="en-GB"/>
        </w:rPr>
      </w:pPr>
      <w:r w:rsidRPr="54E96D59">
        <w:rPr>
          <w:b/>
          <w:bCs/>
          <w:sz w:val="28"/>
          <w:szCs w:val="28"/>
          <w:lang w:val="en-GB"/>
        </w:rPr>
        <w:t>Enabling everyone at Digital Power to develop themselves fully, in a way that suits them best</w:t>
      </w:r>
      <w:r w:rsidR="005A73ED" w:rsidRPr="54E96D59">
        <w:rPr>
          <w:b/>
          <w:bCs/>
          <w:sz w:val="28"/>
          <w:szCs w:val="28"/>
          <w:lang w:val="en-GB"/>
        </w:rPr>
        <w:t>, while adding value to our organisation</w:t>
      </w:r>
    </w:p>
    <w:p w14:paraId="29322EFB" w14:textId="5C750ED8" w:rsidR="00056051" w:rsidRPr="0089570E" w:rsidRDefault="43CC6F23" w:rsidP="00056051">
      <w:pPr>
        <w:rPr>
          <w:lang w:val="en-GB"/>
        </w:rPr>
      </w:pPr>
      <w:r w:rsidRPr="54E96D59">
        <w:rPr>
          <w:lang w:val="en-GB"/>
        </w:rPr>
        <w:t xml:space="preserve">Our core business is </w:t>
      </w:r>
      <w:r w:rsidR="5EF749E3" w:rsidRPr="54E96D59">
        <w:rPr>
          <w:lang w:val="en-GB"/>
        </w:rPr>
        <w:t xml:space="preserve">adding value for our clients </w:t>
      </w:r>
      <w:r w:rsidR="5CF8280F" w:rsidRPr="54E96D59">
        <w:rPr>
          <w:lang w:val="en-GB"/>
        </w:rPr>
        <w:t xml:space="preserve">by </w:t>
      </w:r>
      <w:r w:rsidR="13309D18" w:rsidRPr="54E96D59">
        <w:rPr>
          <w:lang w:val="en-GB"/>
        </w:rPr>
        <w:t>translating</w:t>
      </w:r>
      <w:r w:rsidR="23D6560E" w:rsidRPr="54E96D59">
        <w:rPr>
          <w:lang w:val="en-GB"/>
        </w:rPr>
        <w:t xml:space="preserve"> our </w:t>
      </w:r>
      <w:r w:rsidRPr="54E96D59">
        <w:rPr>
          <w:lang w:val="en-GB"/>
        </w:rPr>
        <w:t xml:space="preserve">knowledge </w:t>
      </w:r>
      <w:r w:rsidR="23D6560E" w:rsidRPr="54E96D59">
        <w:rPr>
          <w:lang w:val="en-GB"/>
        </w:rPr>
        <w:t xml:space="preserve">and expertise into their </w:t>
      </w:r>
      <w:r w:rsidR="00E74FC7">
        <w:rPr>
          <w:lang w:val="en-GB"/>
        </w:rPr>
        <w:t>business</w:t>
      </w:r>
      <w:r w:rsidRPr="54E96D59">
        <w:rPr>
          <w:lang w:val="en-GB"/>
        </w:rPr>
        <w:t xml:space="preserve">. We offer our customers </w:t>
      </w:r>
      <w:r w:rsidR="115E9B27" w:rsidRPr="54E96D59">
        <w:rPr>
          <w:lang w:val="en-GB"/>
        </w:rPr>
        <w:t>data knowledge</w:t>
      </w:r>
      <w:r w:rsidR="56876C21" w:rsidRPr="54E96D59">
        <w:rPr>
          <w:lang w:val="en-GB"/>
        </w:rPr>
        <w:t xml:space="preserve"> and expertise</w:t>
      </w:r>
      <w:r w:rsidR="6B4851CB" w:rsidRPr="54E96D59">
        <w:rPr>
          <w:lang w:val="en-GB"/>
        </w:rPr>
        <w:t xml:space="preserve"> which they don’t have </w:t>
      </w:r>
      <w:r w:rsidR="226B6289" w:rsidRPr="54E96D59">
        <w:rPr>
          <w:lang w:val="en-GB"/>
        </w:rPr>
        <w:t>themselves or</w:t>
      </w:r>
      <w:r w:rsidR="4EB763A4" w:rsidRPr="54E96D59">
        <w:rPr>
          <w:lang w:val="en-GB"/>
        </w:rPr>
        <w:t xml:space="preserve"> </w:t>
      </w:r>
      <w:r w:rsidR="078B34D1" w:rsidRPr="54E96D59">
        <w:rPr>
          <w:lang w:val="en-GB"/>
        </w:rPr>
        <w:t>help them achieve the</w:t>
      </w:r>
      <w:r w:rsidR="4EB763A4" w:rsidRPr="54E96D59">
        <w:rPr>
          <w:lang w:val="en-GB"/>
        </w:rPr>
        <w:t xml:space="preserve"> next level</w:t>
      </w:r>
      <w:r w:rsidR="078B34D1" w:rsidRPr="54E96D59">
        <w:rPr>
          <w:lang w:val="en-GB"/>
        </w:rPr>
        <w:t xml:space="preserve"> in their data maturity</w:t>
      </w:r>
      <w:r w:rsidR="4EB763A4" w:rsidRPr="54E96D59">
        <w:rPr>
          <w:lang w:val="en-GB"/>
        </w:rPr>
        <w:t xml:space="preserve">. </w:t>
      </w:r>
      <w:r w:rsidR="0035506F" w:rsidRPr="54E96D59">
        <w:rPr>
          <w:lang w:val="en-GB"/>
        </w:rPr>
        <w:t>To</w:t>
      </w:r>
      <w:r w:rsidR="617D8A0B" w:rsidRPr="54E96D59">
        <w:rPr>
          <w:lang w:val="en-GB"/>
        </w:rPr>
        <w:t xml:space="preserve"> stay</w:t>
      </w:r>
      <w:r w:rsidR="23A81159" w:rsidRPr="54E96D59">
        <w:rPr>
          <w:lang w:val="en-GB"/>
        </w:rPr>
        <w:t xml:space="preserve"> </w:t>
      </w:r>
      <w:r w:rsidR="12317BAE" w:rsidRPr="54E96D59">
        <w:rPr>
          <w:lang w:val="en-GB"/>
        </w:rPr>
        <w:t>relevant and ahead of our c</w:t>
      </w:r>
      <w:r w:rsidR="747595B5" w:rsidRPr="54E96D59">
        <w:rPr>
          <w:lang w:val="en-GB"/>
        </w:rPr>
        <w:t xml:space="preserve">ustomers and competitors, </w:t>
      </w:r>
      <w:r w:rsidR="7B0E3AEA" w:rsidRPr="54E96D59">
        <w:rPr>
          <w:lang w:val="en-GB"/>
        </w:rPr>
        <w:t>it is vital that we</w:t>
      </w:r>
      <w:r w:rsidR="7E61F18E" w:rsidRPr="54E96D59">
        <w:rPr>
          <w:lang w:val="en-GB"/>
        </w:rPr>
        <w:t xml:space="preserve"> continuously</w:t>
      </w:r>
      <w:r w:rsidR="7B0E3AEA" w:rsidRPr="54E96D59">
        <w:rPr>
          <w:lang w:val="en-GB"/>
        </w:rPr>
        <w:t xml:space="preserve"> invest</w:t>
      </w:r>
      <w:r w:rsidR="37A1B583" w:rsidRPr="54E96D59">
        <w:rPr>
          <w:lang w:val="en-GB"/>
        </w:rPr>
        <w:t xml:space="preserve"> in our own development</w:t>
      </w:r>
      <w:r w:rsidR="747595B5" w:rsidRPr="54E96D59">
        <w:rPr>
          <w:lang w:val="en-GB"/>
        </w:rPr>
        <w:t xml:space="preserve">. </w:t>
      </w:r>
      <w:r w:rsidR="1589EA2B" w:rsidRPr="54E96D59">
        <w:rPr>
          <w:lang w:val="en-GB"/>
        </w:rPr>
        <w:t xml:space="preserve">If we </w:t>
      </w:r>
      <w:r w:rsidR="68ECB715" w:rsidRPr="54E96D59">
        <w:rPr>
          <w:lang w:val="en-GB"/>
        </w:rPr>
        <w:t xml:space="preserve">manage to do this, we </w:t>
      </w:r>
      <w:r w:rsidR="3D801C35" w:rsidRPr="54E96D59">
        <w:rPr>
          <w:lang w:val="en-GB"/>
        </w:rPr>
        <w:t>keep adding</w:t>
      </w:r>
      <w:r w:rsidR="5E7AFCDB" w:rsidRPr="54E96D59">
        <w:rPr>
          <w:lang w:val="en-GB"/>
        </w:rPr>
        <w:t xml:space="preserve"> value </w:t>
      </w:r>
      <w:r w:rsidR="7A459614" w:rsidRPr="54E96D59">
        <w:rPr>
          <w:lang w:val="en-GB"/>
        </w:rPr>
        <w:t>for our customers</w:t>
      </w:r>
      <w:r w:rsidR="07996044" w:rsidRPr="54E96D59">
        <w:rPr>
          <w:lang w:val="en-GB"/>
        </w:rPr>
        <w:t xml:space="preserve">. </w:t>
      </w:r>
      <w:r w:rsidR="4A46895F" w:rsidRPr="54E96D59">
        <w:rPr>
          <w:lang w:val="en-GB"/>
        </w:rPr>
        <w:t>We help them to</w:t>
      </w:r>
      <w:r w:rsidR="6B0B1AB3" w:rsidRPr="54E96D59">
        <w:rPr>
          <w:lang w:val="en-GB"/>
        </w:rPr>
        <w:t xml:space="preserve"> stay innovative and </w:t>
      </w:r>
      <w:r w:rsidR="00E10589">
        <w:rPr>
          <w:lang w:val="en-GB"/>
        </w:rPr>
        <w:t>get value from their data</w:t>
      </w:r>
      <w:r w:rsidR="3E84E8F7" w:rsidRPr="54E96D59">
        <w:rPr>
          <w:lang w:val="en-GB"/>
        </w:rPr>
        <w:t xml:space="preserve">. </w:t>
      </w:r>
      <w:r w:rsidR="2F487607" w:rsidRPr="54E96D59">
        <w:rPr>
          <w:lang w:val="en-GB"/>
        </w:rPr>
        <w:t>This way, we</w:t>
      </w:r>
      <w:r w:rsidR="5284999C" w:rsidRPr="54E96D59">
        <w:rPr>
          <w:lang w:val="en-GB"/>
        </w:rPr>
        <w:t xml:space="preserve"> become</w:t>
      </w:r>
      <w:r w:rsidR="06FA02F4" w:rsidRPr="54E96D59">
        <w:rPr>
          <w:lang w:val="en-GB"/>
        </w:rPr>
        <w:t>, and stay,</w:t>
      </w:r>
      <w:r w:rsidR="5284999C" w:rsidRPr="54E96D59">
        <w:rPr>
          <w:lang w:val="en-GB"/>
        </w:rPr>
        <w:t xml:space="preserve"> the highly valued data partner</w:t>
      </w:r>
      <w:r w:rsidR="551011F1" w:rsidRPr="54E96D59">
        <w:rPr>
          <w:lang w:val="en-GB"/>
        </w:rPr>
        <w:t xml:space="preserve"> they can’t do without. </w:t>
      </w:r>
      <w:r w:rsidR="717854FD" w:rsidRPr="4908473E">
        <w:rPr>
          <w:lang w:val="en-GB"/>
        </w:rPr>
        <w:t>I</w:t>
      </w:r>
      <w:r w:rsidR="00D31B80" w:rsidRPr="4908473E">
        <w:rPr>
          <w:lang w:val="en-GB"/>
        </w:rPr>
        <w:t>n</w:t>
      </w:r>
      <w:r w:rsidR="00D31B80">
        <w:rPr>
          <w:lang w:val="en-GB"/>
        </w:rPr>
        <w:t xml:space="preserve"> order to support the organisation </w:t>
      </w:r>
      <w:r w:rsidR="00FA74B7">
        <w:rPr>
          <w:lang w:val="en-GB"/>
        </w:rPr>
        <w:t xml:space="preserve">in reaching their goals we </w:t>
      </w:r>
      <w:r w:rsidR="1587D7D8" w:rsidRPr="4908473E">
        <w:rPr>
          <w:lang w:val="en-GB"/>
        </w:rPr>
        <w:t xml:space="preserve">also </w:t>
      </w:r>
      <w:r w:rsidR="00FA74B7">
        <w:rPr>
          <w:lang w:val="en-GB"/>
        </w:rPr>
        <w:t>requi</w:t>
      </w:r>
      <w:r w:rsidR="00A16AB8">
        <w:rPr>
          <w:lang w:val="en-GB"/>
        </w:rPr>
        <w:t>re a great staff</w:t>
      </w:r>
      <w:r w:rsidR="00A16AB8" w:rsidRPr="4908473E">
        <w:rPr>
          <w:lang w:val="en-GB"/>
        </w:rPr>
        <w:t>.</w:t>
      </w:r>
      <w:r w:rsidR="00A16AB8">
        <w:rPr>
          <w:lang w:val="en-GB"/>
        </w:rPr>
        <w:t xml:space="preserve"> </w:t>
      </w:r>
      <w:r w:rsidR="002F3C53">
        <w:rPr>
          <w:lang w:val="en-GB"/>
        </w:rPr>
        <w:t xml:space="preserve">Some parts of this document state the current situation, and some will need to be </w:t>
      </w:r>
      <w:r w:rsidR="004D3498">
        <w:rPr>
          <w:lang w:val="en-GB"/>
        </w:rPr>
        <w:t>implemented</w:t>
      </w:r>
      <w:r w:rsidR="007E1C58">
        <w:rPr>
          <w:lang w:val="en-GB"/>
        </w:rPr>
        <w:t xml:space="preserve"> in the near future</w:t>
      </w:r>
      <w:r w:rsidR="004D3498">
        <w:rPr>
          <w:lang w:val="en-GB"/>
        </w:rPr>
        <w:t xml:space="preserve">. </w:t>
      </w:r>
    </w:p>
    <w:p w14:paraId="3D1E77B7" w14:textId="465BF243" w:rsidR="00277BA4" w:rsidRDefault="00056051" w:rsidP="00D5563D">
      <w:pPr>
        <w:pStyle w:val="Heading1"/>
        <w:rPr>
          <w:lang w:val="en-GB"/>
        </w:rPr>
      </w:pPr>
      <w:bookmarkStart w:id="2" w:name="_Toc136343108"/>
      <w:r>
        <w:rPr>
          <w:lang w:val="en-GB"/>
        </w:rPr>
        <w:t>Impact</w:t>
      </w:r>
      <w:r w:rsidR="00521031">
        <w:rPr>
          <w:lang w:val="en-GB"/>
        </w:rPr>
        <w:t xml:space="preserve"> for staff</w:t>
      </w:r>
      <w:bookmarkEnd w:id="2"/>
    </w:p>
    <w:p w14:paraId="57365E05" w14:textId="77777777" w:rsidR="00CD6C29" w:rsidRPr="00CD6C29" w:rsidRDefault="00CD6C29" w:rsidP="00CD6C29">
      <w:pPr>
        <w:rPr>
          <w:lang w:val="en-GB"/>
        </w:rPr>
      </w:pPr>
    </w:p>
    <w:p w14:paraId="0DEB91E8" w14:textId="5E192974" w:rsidR="0099059C" w:rsidRPr="00514044" w:rsidRDefault="00514044" w:rsidP="00514044">
      <w:pPr>
        <w:pStyle w:val="UnorderedLists"/>
        <w:spacing w:line="360" w:lineRule="auto"/>
        <w:rPr>
          <w:lang w:val="en-GB"/>
        </w:rPr>
      </w:pPr>
      <w:r w:rsidRPr="54E96D59">
        <w:rPr>
          <w:b/>
          <w:bCs/>
        </w:rPr>
        <w:t xml:space="preserve">We learn </w:t>
      </w:r>
      <w:r w:rsidR="00CD6C29" w:rsidRPr="54E96D59">
        <w:rPr>
          <w:b/>
          <w:bCs/>
        </w:rPr>
        <w:t>by doing</w:t>
      </w:r>
      <w:r>
        <w:br/>
      </w:r>
      <w:r w:rsidR="00BE2474">
        <w:rPr>
          <w:lang w:val="en-GB"/>
        </w:rPr>
        <w:t xml:space="preserve">Being the expert in your specific field means you need to stay on top of what is new in </w:t>
      </w:r>
      <w:r w:rsidR="009C7401">
        <w:rPr>
          <w:lang w:val="en-GB"/>
        </w:rPr>
        <w:t xml:space="preserve">your area of expertise. Learn by doing </w:t>
      </w:r>
      <w:r w:rsidR="00D91063">
        <w:rPr>
          <w:lang w:val="en-GB"/>
        </w:rPr>
        <w:t xml:space="preserve">means you continuously look for ways to improve your </w:t>
      </w:r>
      <w:r w:rsidR="007B26D3">
        <w:rPr>
          <w:lang w:val="en-GB"/>
        </w:rPr>
        <w:t>tasks and learn of new ways to do this</w:t>
      </w:r>
      <w:r w:rsidR="001B1CA0">
        <w:rPr>
          <w:lang w:val="en-GB"/>
        </w:rPr>
        <w:t>.</w:t>
      </w:r>
      <w:r w:rsidR="003D3F1D">
        <w:rPr>
          <w:lang w:val="en-GB"/>
        </w:rPr>
        <w:t xml:space="preserve"> </w:t>
      </w:r>
      <w:r w:rsidR="004C6AA9">
        <w:rPr>
          <w:lang w:val="en-GB"/>
        </w:rPr>
        <w:t xml:space="preserve"> </w:t>
      </w:r>
    </w:p>
    <w:p w14:paraId="788D128B" w14:textId="572FF3AA" w:rsidR="00277BA4" w:rsidRPr="00514044" w:rsidRDefault="00215A41" w:rsidP="00514044">
      <w:pPr>
        <w:pStyle w:val="UnorderedLists"/>
        <w:spacing w:line="360" w:lineRule="auto"/>
        <w:rPr>
          <w:lang w:val="en-GB"/>
        </w:rPr>
      </w:pPr>
      <w:r w:rsidRPr="54E96D59">
        <w:rPr>
          <w:b/>
          <w:bCs/>
          <w:lang w:val="en-GB"/>
        </w:rPr>
        <w:t>You</w:t>
      </w:r>
      <w:r w:rsidR="0099059C" w:rsidRPr="54E96D59">
        <w:rPr>
          <w:b/>
          <w:bCs/>
          <w:lang w:val="en-GB"/>
        </w:rPr>
        <w:t xml:space="preserve"> are</w:t>
      </w:r>
      <w:r w:rsidR="00306778" w:rsidRPr="54E96D59">
        <w:rPr>
          <w:b/>
          <w:bCs/>
          <w:lang w:val="en-GB"/>
        </w:rPr>
        <w:t xml:space="preserve"> in the lead</w:t>
      </w:r>
      <w:r w:rsidR="0099059C" w:rsidRPr="54E96D59">
        <w:rPr>
          <w:b/>
          <w:bCs/>
          <w:lang w:val="en-GB"/>
        </w:rPr>
        <w:t xml:space="preserve"> of </w:t>
      </w:r>
      <w:r w:rsidR="0099059C" w:rsidRPr="54E96D59">
        <w:rPr>
          <w:b/>
          <w:bCs/>
        </w:rPr>
        <w:t>your</w:t>
      </w:r>
      <w:r w:rsidR="0099059C" w:rsidRPr="54E96D59">
        <w:rPr>
          <w:b/>
          <w:bCs/>
          <w:lang w:val="en-GB"/>
        </w:rPr>
        <w:t xml:space="preserve"> own development</w:t>
      </w:r>
      <w:r>
        <w:br/>
      </w:r>
      <w:r w:rsidR="0054629D">
        <w:rPr>
          <w:lang w:val="en-GB"/>
        </w:rPr>
        <w:t>You are responsible and in charge of your own development.</w:t>
      </w:r>
      <w:r w:rsidR="00081BBB">
        <w:rPr>
          <w:lang w:val="en-GB"/>
        </w:rPr>
        <w:t xml:space="preserve"> You are best suited to discover what you want to develop and where there are areas you want to explore. </w:t>
      </w:r>
      <w:r w:rsidR="00306778" w:rsidRPr="54E96D59">
        <w:rPr>
          <w:lang w:val="en-GB"/>
        </w:rPr>
        <w:t xml:space="preserve">We listen to what you </w:t>
      </w:r>
      <w:r w:rsidR="031C71CA" w:rsidRPr="54E96D59">
        <w:rPr>
          <w:lang w:val="en-GB"/>
        </w:rPr>
        <w:t>want and</w:t>
      </w:r>
      <w:r w:rsidR="00BC1674" w:rsidRPr="54E96D59">
        <w:rPr>
          <w:lang w:val="en-GB"/>
        </w:rPr>
        <w:t xml:space="preserve"> facilitate you in achieving your goals. We coach you</w:t>
      </w:r>
      <w:r w:rsidR="00EE4C41" w:rsidRPr="54E96D59">
        <w:rPr>
          <w:lang w:val="en-GB"/>
        </w:rPr>
        <w:t xml:space="preserve">, help you select the right training courses, and will try to </w:t>
      </w:r>
      <w:r w:rsidR="003D3F1D">
        <w:rPr>
          <w:lang w:val="en-GB"/>
        </w:rPr>
        <w:t>help you</w:t>
      </w:r>
      <w:r w:rsidR="00EE4C41" w:rsidRPr="54E96D59">
        <w:rPr>
          <w:lang w:val="en-GB"/>
        </w:rPr>
        <w:t xml:space="preserve"> apply </w:t>
      </w:r>
      <w:r w:rsidR="00EE4C41" w:rsidRPr="4908473E">
        <w:rPr>
          <w:lang w:val="en-GB"/>
        </w:rPr>
        <w:t>the</w:t>
      </w:r>
      <w:r w:rsidR="00EE4C41" w:rsidRPr="54E96D59">
        <w:rPr>
          <w:lang w:val="en-GB"/>
        </w:rPr>
        <w:t xml:space="preserve"> skills you want to improve</w:t>
      </w:r>
      <w:r w:rsidR="009A7F81" w:rsidRPr="54E96D59">
        <w:rPr>
          <w:lang w:val="en-GB"/>
        </w:rPr>
        <w:t xml:space="preserve"> or the tools you want to master</w:t>
      </w:r>
      <w:r w:rsidR="003D3F1D">
        <w:rPr>
          <w:lang w:val="en-GB"/>
        </w:rPr>
        <w:t xml:space="preserve"> in your work</w:t>
      </w:r>
      <w:r w:rsidR="009A7F81" w:rsidRPr="54E96D59">
        <w:rPr>
          <w:lang w:val="en-GB"/>
        </w:rPr>
        <w:t>.</w:t>
      </w:r>
      <w:r w:rsidR="00B57BEA">
        <w:rPr>
          <w:lang w:val="en-GB"/>
        </w:rPr>
        <w:t xml:space="preserve"> </w:t>
      </w:r>
    </w:p>
    <w:p w14:paraId="60201C94" w14:textId="2302C497" w:rsidR="005C1F9E" w:rsidRPr="00514044" w:rsidRDefault="00514044" w:rsidP="00514044">
      <w:pPr>
        <w:pStyle w:val="UnorderedLists"/>
        <w:spacing w:line="360" w:lineRule="auto"/>
        <w:rPr>
          <w:lang w:val="en-GB"/>
        </w:rPr>
      </w:pPr>
      <w:r w:rsidRPr="54E96D59">
        <w:rPr>
          <w:b/>
          <w:bCs/>
        </w:rPr>
        <w:t>Everyone follows their own</w:t>
      </w:r>
      <w:r w:rsidR="00174B55" w:rsidRPr="54E96D59">
        <w:rPr>
          <w:b/>
          <w:bCs/>
        </w:rPr>
        <w:t>, unique development path</w:t>
      </w:r>
      <w:r>
        <w:br/>
      </w:r>
      <w:r w:rsidR="005C1F9E" w:rsidRPr="54E96D59">
        <w:rPr>
          <w:lang w:val="en-GB"/>
        </w:rPr>
        <w:t xml:space="preserve">Our development paths </w:t>
      </w:r>
      <w:r w:rsidR="3E47A7C7" w:rsidRPr="54E96D59">
        <w:rPr>
          <w:lang w:val="en-GB"/>
        </w:rPr>
        <w:t>are not</w:t>
      </w:r>
      <w:r w:rsidR="005C1F9E" w:rsidRPr="54E96D59">
        <w:rPr>
          <w:lang w:val="en-GB"/>
        </w:rPr>
        <w:t xml:space="preserve"> static</w:t>
      </w:r>
      <w:r w:rsidR="00F07395" w:rsidRPr="54E96D59">
        <w:rPr>
          <w:lang w:val="en-GB"/>
        </w:rPr>
        <w:t xml:space="preserve"> or</w:t>
      </w:r>
      <w:r w:rsidR="005C1F9E" w:rsidRPr="54E96D59">
        <w:rPr>
          <w:lang w:val="en-GB"/>
        </w:rPr>
        <w:t xml:space="preserve"> fixed for </w:t>
      </w:r>
      <w:r w:rsidR="007F53E1">
        <w:rPr>
          <w:lang w:val="en-GB"/>
        </w:rPr>
        <w:t>any staff team</w:t>
      </w:r>
      <w:r w:rsidR="005C1F9E" w:rsidRPr="54E96D59">
        <w:rPr>
          <w:lang w:val="en-GB"/>
        </w:rPr>
        <w:t xml:space="preserve">. </w:t>
      </w:r>
      <w:r w:rsidR="00FD268B">
        <w:rPr>
          <w:lang w:val="en-GB"/>
        </w:rPr>
        <w:t xml:space="preserve">This will </w:t>
      </w:r>
      <w:r w:rsidR="00950A5D">
        <w:rPr>
          <w:lang w:val="en-GB"/>
        </w:rPr>
        <w:t xml:space="preserve">be done </w:t>
      </w:r>
      <w:r w:rsidR="00A33CDA">
        <w:rPr>
          <w:lang w:val="en-GB"/>
        </w:rPr>
        <w:t xml:space="preserve">making use of the </w:t>
      </w:r>
      <w:r w:rsidR="009C68E8">
        <w:rPr>
          <w:lang w:val="en-GB"/>
        </w:rPr>
        <w:t>facil</w:t>
      </w:r>
      <w:r w:rsidR="009174C6">
        <w:rPr>
          <w:lang w:val="en-GB"/>
        </w:rPr>
        <w:t xml:space="preserve">itators </w:t>
      </w:r>
      <w:r w:rsidR="000B6B49">
        <w:rPr>
          <w:lang w:val="en-GB"/>
        </w:rPr>
        <w:t xml:space="preserve">within the golden triangle. </w:t>
      </w:r>
      <w:r w:rsidR="00000902" w:rsidRPr="00000902">
        <w:rPr>
          <w:lang w:val="en-GB"/>
        </w:rPr>
        <w:t xml:space="preserve">As a staff member it is important to share your development goals and to spot </w:t>
      </w:r>
      <w:r w:rsidR="00000902" w:rsidRPr="2634DBB5">
        <w:rPr>
          <w:lang w:val="en-GB"/>
        </w:rPr>
        <w:t>opportunit</w:t>
      </w:r>
      <w:r w:rsidR="1D1F5928" w:rsidRPr="2634DBB5">
        <w:rPr>
          <w:lang w:val="en-GB"/>
        </w:rPr>
        <w:t>ies</w:t>
      </w:r>
      <w:r w:rsidR="00000902" w:rsidRPr="00000902">
        <w:rPr>
          <w:lang w:val="en-GB"/>
        </w:rPr>
        <w:t xml:space="preserve"> inside or outside your field expertise. Make sure to discuss opportunities with your manager.</w:t>
      </w:r>
    </w:p>
    <w:p w14:paraId="2D2614D3" w14:textId="48014E68" w:rsidR="00E107FD" w:rsidRPr="00514044" w:rsidRDefault="006B6F6B" w:rsidP="00514044">
      <w:pPr>
        <w:pStyle w:val="UnorderedLists"/>
        <w:spacing w:line="360" w:lineRule="auto"/>
        <w:rPr>
          <w:lang w:val="en-GB"/>
        </w:rPr>
      </w:pPr>
      <w:r w:rsidRPr="54E96D59">
        <w:rPr>
          <w:b/>
          <w:bCs/>
        </w:rPr>
        <w:t>We grow a team you want to be part of, and work with</w:t>
      </w:r>
      <w:r>
        <w:br/>
      </w:r>
      <w:r w:rsidR="00E107FD" w:rsidRPr="54E96D59">
        <w:rPr>
          <w:lang w:val="en-GB"/>
        </w:rPr>
        <w:t xml:space="preserve">By positioning ourselves as a development-oriented organisation, we </w:t>
      </w:r>
      <w:r w:rsidR="00917234" w:rsidRPr="54E96D59">
        <w:rPr>
          <w:lang w:val="en-GB"/>
        </w:rPr>
        <w:t>hope to be</w:t>
      </w:r>
      <w:r w:rsidR="00E107FD" w:rsidRPr="54E96D59">
        <w:rPr>
          <w:lang w:val="en-GB"/>
        </w:rPr>
        <w:t xml:space="preserve"> seen as </w:t>
      </w:r>
      <w:r w:rsidR="4A9A47BC" w:rsidRPr="54E96D59">
        <w:rPr>
          <w:lang w:val="en-GB"/>
        </w:rPr>
        <w:t>an attractive</w:t>
      </w:r>
      <w:r w:rsidR="00E107FD" w:rsidRPr="54E96D59">
        <w:rPr>
          <w:lang w:val="en-GB"/>
        </w:rPr>
        <w:t xml:space="preserve"> employer.</w:t>
      </w:r>
      <w:r w:rsidR="009F51EF" w:rsidRPr="54E96D59">
        <w:rPr>
          <w:lang w:val="en-GB"/>
        </w:rPr>
        <w:t xml:space="preserve"> Our growing team consists of intelligent people</w:t>
      </w:r>
      <w:r w:rsidR="0052541A">
        <w:rPr>
          <w:lang w:val="en-GB"/>
        </w:rPr>
        <w:t xml:space="preserve"> that</w:t>
      </w:r>
      <w:r w:rsidR="002C5F62" w:rsidRPr="54E96D59">
        <w:rPr>
          <w:lang w:val="en-GB"/>
        </w:rPr>
        <w:t xml:space="preserve"> get things done</w:t>
      </w:r>
      <w:r w:rsidR="006E1024" w:rsidRPr="54E96D59">
        <w:rPr>
          <w:lang w:val="en-GB"/>
        </w:rPr>
        <w:t>.</w:t>
      </w:r>
      <w:r w:rsidR="002F4DC3" w:rsidRPr="54E96D59">
        <w:rPr>
          <w:lang w:val="en-GB"/>
        </w:rPr>
        <w:t xml:space="preserve"> </w:t>
      </w:r>
    </w:p>
    <w:p w14:paraId="5C9C0DE2" w14:textId="1C6FB104" w:rsidR="00514044" w:rsidRPr="00514044" w:rsidRDefault="006B6F6B" w:rsidP="00514044">
      <w:pPr>
        <w:pStyle w:val="UnorderedLists"/>
        <w:spacing w:line="360" w:lineRule="auto"/>
        <w:rPr>
          <w:lang w:val="en-GB"/>
        </w:rPr>
      </w:pPr>
      <w:r w:rsidRPr="54E96D59">
        <w:rPr>
          <w:b/>
          <w:bCs/>
        </w:rPr>
        <w:t xml:space="preserve">Digital Power is seen as a </w:t>
      </w:r>
      <w:r w:rsidR="46BAA841" w:rsidRPr="54A4F420">
        <w:rPr>
          <w:b/>
          <w:bCs/>
        </w:rPr>
        <w:t>though</w:t>
      </w:r>
      <w:r w:rsidR="58704FAD" w:rsidRPr="54A4F420">
        <w:rPr>
          <w:b/>
          <w:bCs/>
        </w:rPr>
        <w:t>t</w:t>
      </w:r>
      <w:r w:rsidRPr="54E96D59">
        <w:rPr>
          <w:b/>
          <w:bCs/>
        </w:rPr>
        <w:t xml:space="preserve"> leader</w:t>
      </w:r>
      <w:r>
        <w:br/>
      </w:r>
      <w:r w:rsidR="006C3380" w:rsidRPr="54E96D59">
        <w:rPr>
          <w:lang w:val="en-GB"/>
        </w:rPr>
        <w:t>By continuously</w:t>
      </w:r>
      <w:r w:rsidR="00514044" w:rsidRPr="54E96D59">
        <w:rPr>
          <w:lang w:val="en-GB"/>
        </w:rPr>
        <w:t xml:space="preserve"> developing ourselves, </w:t>
      </w:r>
      <w:r w:rsidR="006C3380" w:rsidRPr="54E96D59">
        <w:rPr>
          <w:lang w:val="en-GB"/>
        </w:rPr>
        <w:t xml:space="preserve">we </w:t>
      </w:r>
      <w:r w:rsidR="0052541A">
        <w:rPr>
          <w:lang w:val="en-GB"/>
        </w:rPr>
        <w:t>want</w:t>
      </w:r>
      <w:r w:rsidR="006C3380" w:rsidRPr="54E96D59">
        <w:rPr>
          <w:lang w:val="en-GB"/>
        </w:rPr>
        <w:t xml:space="preserve"> to achieve that </w:t>
      </w:r>
      <w:r w:rsidR="00514044" w:rsidRPr="54E96D59">
        <w:rPr>
          <w:lang w:val="en-GB"/>
        </w:rPr>
        <w:t xml:space="preserve">Digital Power as a company will </w:t>
      </w:r>
      <w:r w:rsidR="000C4625">
        <w:rPr>
          <w:lang w:val="en-GB"/>
        </w:rPr>
        <w:t xml:space="preserve">prove itself </w:t>
      </w:r>
      <w:r w:rsidR="00374CEF">
        <w:rPr>
          <w:lang w:val="en-GB"/>
        </w:rPr>
        <w:t>being a</w:t>
      </w:r>
      <w:r w:rsidR="00514044" w:rsidRPr="54E96D59">
        <w:rPr>
          <w:lang w:val="en-GB"/>
        </w:rPr>
        <w:t xml:space="preserve"> thought leader in the field of data. </w:t>
      </w:r>
      <w:r w:rsidR="00860812">
        <w:rPr>
          <w:lang w:val="en-GB"/>
        </w:rPr>
        <w:t xml:space="preserve">This is based on the motivation of </w:t>
      </w:r>
      <w:r w:rsidR="00860812">
        <w:rPr>
          <w:lang w:val="en-GB"/>
        </w:rPr>
        <w:lastRenderedPageBreak/>
        <w:t>our individual</w:t>
      </w:r>
      <w:r w:rsidR="004B4E9B">
        <w:rPr>
          <w:lang w:val="en-GB"/>
        </w:rPr>
        <w:t xml:space="preserve"> employees</w:t>
      </w:r>
      <w:r w:rsidR="003D14E7">
        <w:rPr>
          <w:lang w:val="en-GB"/>
        </w:rPr>
        <w:t xml:space="preserve"> and not limited to just our consultants</w:t>
      </w:r>
      <w:r w:rsidR="00F237AD">
        <w:rPr>
          <w:lang w:val="en-GB"/>
        </w:rPr>
        <w:t xml:space="preserve">. </w:t>
      </w:r>
      <w:r w:rsidR="00903156">
        <w:rPr>
          <w:lang w:val="en-GB"/>
        </w:rPr>
        <w:t xml:space="preserve">As staff </w:t>
      </w:r>
      <w:r w:rsidR="3F9FD971" w:rsidRPr="4908473E">
        <w:rPr>
          <w:lang w:val="en-GB"/>
        </w:rPr>
        <w:t>you</w:t>
      </w:r>
      <w:r w:rsidR="00903156">
        <w:rPr>
          <w:lang w:val="en-GB"/>
        </w:rPr>
        <w:t xml:space="preserve"> play a vital role in enabling </w:t>
      </w:r>
      <w:r w:rsidR="007F53E1">
        <w:rPr>
          <w:lang w:val="en-GB"/>
        </w:rPr>
        <w:t xml:space="preserve">the success and growth of </w:t>
      </w:r>
      <w:r w:rsidR="00903156">
        <w:rPr>
          <w:lang w:val="en-GB"/>
        </w:rPr>
        <w:t xml:space="preserve">our organisation. </w:t>
      </w:r>
      <w:r w:rsidR="009C4EB6" w:rsidRPr="009C4EB6">
        <w:rPr>
          <w:lang w:val="en-GB"/>
        </w:rPr>
        <w:t>If you have experiences and knowledge from which other colleagues can benefit, don't hes</w:t>
      </w:r>
      <w:r w:rsidR="009C4EB6">
        <w:rPr>
          <w:lang w:val="en-GB"/>
        </w:rPr>
        <w:t>i</w:t>
      </w:r>
      <w:r w:rsidR="009C4EB6" w:rsidRPr="009C4EB6">
        <w:rPr>
          <w:lang w:val="en-GB"/>
        </w:rPr>
        <w:t xml:space="preserve">tate to </w:t>
      </w:r>
      <w:r w:rsidR="007F53E1">
        <w:rPr>
          <w:lang w:val="en-GB"/>
        </w:rPr>
        <w:t xml:space="preserve">share </w:t>
      </w:r>
      <w:r w:rsidR="000B25C4">
        <w:rPr>
          <w:lang w:val="en-GB"/>
        </w:rPr>
        <w:t>these</w:t>
      </w:r>
      <w:r w:rsidR="009C4EB6" w:rsidRPr="009C4EB6">
        <w:rPr>
          <w:lang w:val="en-GB"/>
        </w:rPr>
        <w:t>.</w:t>
      </w:r>
    </w:p>
    <w:p w14:paraId="46EEF354" w14:textId="58FE74A8" w:rsidR="00056051" w:rsidRDefault="00056051" w:rsidP="00056051">
      <w:pPr>
        <w:pStyle w:val="Heading1"/>
        <w:rPr>
          <w:lang w:val="en-GB"/>
        </w:rPr>
      </w:pPr>
      <w:bookmarkStart w:id="3" w:name="_Toc136343109"/>
      <w:r>
        <w:rPr>
          <w:lang w:val="en-GB"/>
        </w:rPr>
        <w:t>Success factors</w:t>
      </w:r>
      <w:bookmarkEnd w:id="3"/>
    </w:p>
    <w:p w14:paraId="712056C8" w14:textId="128F8D82" w:rsidR="002A33DB" w:rsidRPr="00B367C4" w:rsidRDefault="439C97D7" w:rsidP="006B4B19">
      <w:pPr>
        <w:rPr>
          <w:rFonts w:ascii="Segoe UI" w:hAnsi="Segoe UI" w:cs="Segoe UI"/>
          <w:color w:val="374151"/>
          <w:shd w:val="clear" w:color="auto" w:fill="F7F7F8"/>
          <w:lang w:val="en-GB"/>
        </w:rPr>
      </w:pPr>
      <w:r w:rsidRPr="00A315EA">
        <w:rPr>
          <w:b/>
          <w:bCs/>
          <w:u w:val="single"/>
          <w:lang w:val="en-GB"/>
        </w:rPr>
        <w:t>It is</w:t>
      </w:r>
      <w:r w:rsidR="00120C69" w:rsidRPr="00A315EA">
        <w:rPr>
          <w:b/>
          <w:bCs/>
          <w:u w:val="single"/>
          <w:lang w:val="en-GB"/>
        </w:rPr>
        <w:t xml:space="preserve"> crucial that you take initiative as well.</w:t>
      </w:r>
      <w:r w:rsidR="00A315EA">
        <w:rPr>
          <w:rFonts w:ascii="Segoe UI" w:hAnsi="Segoe UI" w:cs="Segoe UI"/>
          <w:color w:val="374151"/>
          <w:shd w:val="clear" w:color="auto" w:fill="F7F7F8"/>
          <w:lang w:val="en-GB"/>
        </w:rPr>
        <w:t xml:space="preserve"> </w:t>
      </w:r>
      <w:r w:rsidR="00824674">
        <w:rPr>
          <w:lang w:val="en-GB"/>
        </w:rPr>
        <w:t>When</w:t>
      </w:r>
      <w:r w:rsidR="0013403B" w:rsidRPr="00A315EA">
        <w:rPr>
          <w:lang w:val="en-GB"/>
        </w:rPr>
        <w:t xml:space="preserve"> you discover any new opportunities </w:t>
      </w:r>
      <w:r w:rsidR="00B367C4">
        <w:rPr>
          <w:lang w:val="en-GB"/>
        </w:rPr>
        <w:t xml:space="preserve">through interactions or </w:t>
      </w:r>
      <w:r w:rsidR="00824674">
        <w:rPr>
          <w:lang w:val="en-GB"/>
        </w:rPr>
        <w:t>your regular tasks, take action</w:t>
      </w:r>
      <w:r w:rsidR="00EF323F">
        <w:rPr>
          <w:lang w:val="en-GB"/>
        </w:rPr>
        <w:t xml:space="preserve">. Share your knowledge or ideas, discuss these with colleagues and present these as projects. </w:t>
      </w:r>
      <w:r w:rsidR="00FA7F82">
        <w:rPr>
          <w:lang w:val="en-GB"/>
        </w:rPr>
        <w:t xml:space="preserve">We strongly believe in your own initiative when it comes to personal development. </w:t>
      </w:r>
    </w:p>
    <w:p w14:paraId="24F82DC4" w14:textId="78DAF5DD" w:rsidR="0076329E" w:rsidRPr="006A3886" w:rsidRDefault="00425F84" w:rsidP="006B4B19">
      <w:pPr>
        <w:rPr>
          <w:b/>
          <w:bCs/>
          <w:u w:val="single"/>
          <w:lang w:val="en-GB"/>
        </w:rPr>
      </w:pPr>
      <w:r w:rsidRPr="54E96D59">
        <w:rPr>
          <w:b/>
          <w:bCs/>
          <w:u w:val="single"/>
          <w:lang w:val="en-GB"/>
        </w:rPr>
        <w:t>You need to set clear objectives</w:t>
      </w:r>
      <w:r w:rsidR="001A45DD" w:rsidRPr="54E96D59">
        <w:rPr>
          <w:b/>
          <w:bCs/>
          <w:u w:val="single"/>
          <w:lang w:val="en-GB"/>
        </w:rPr>
        <w:t xml:space="preserve"> and monitor your progress closely. </w:t>
      </w:r>
      <w:r w:rsidR="0085180C" w:rsidRPr="54E96D59">
        <w:rPr>
          <w:b/>
          <w:bCs/>
          <w:u w:val="single"/>
          <w:lang w:val="en-GB"/>
        </w:rPr>
        <w:t>Surround yourself with people you can learn from, g</w:t>
      </w:r>
      <w:r w:rsidR="0018666E" w:rsidRPr="54E96D59">
        <w:rPr>
          <w:b/>
          <w:bCs/>
          <w:u w:val="single"/>
          <w:lang w:val="en-GB"/>
        </w:rPr>
        <w:t xml:space="preserve">ather feedback, and </w:t>
      </w:r>
      <w:r w:rsidR="00F65D04">
        <w:rPr>
          <w:b/>
          <w:bCs/>
          <w:u w:val="single"/>
          <w:lang w:val="en-GB"/>
        </w:rPr>
        <w:t>continuously work on your development.</w:t>
      </w:r>
    </w:p>
    <w:p w14:paraId="34CE3C54" w14:textId="66ED408C" w:rsidR="00056051" w:rsidRPr="00B9285C" w:rsidRDefault="00056051" w:rsidP="00056051">
      <w:pPr>
        <w:rPr>
          <w:lang w:val="en-US"/>
        </w:rPr>
      </w:pPr>
    </w:p>
    <w:p w14:paraId="10AD6A0A" w14:textId="77777777" w:rsidR="00DC0033" w:rsidRDefault="00DC0033">
      <w:pPr>
        <w:spacing w:after="0" w:line="240" w:lineRule="auto"/>
        <w:rPr>
          <w:rFonts w:eastAsiaTheme="majorEastAsia" w:cstheme="majorBidi"/>
          <w:b/>
          <w:color w:val="005413"/>
          <w:sz w:val="48"/>
          <w:szCs w:val="32"/>
          <w:lang w:val="en-GB"/>
        </w:rPr>
      </w:pPr>
      <w:r>
        <w:rPr>
          <w:lang w:val="en-GB"/>
        </w:rPr>
        <w:br w:type="page"/>
      </w:r>
    </w:p>
    <w:p w14:paraId="36D2397D" w14:textId="0074820A" w:rsidR="00056051" w:rsidRPr="00E452EB" w:rsidRDefault="00877BD0" w:rsidP="00056051">
      <w:pPr>
        <w:pStyle w:val="Heading1"/>
        <w:rPr>
          <w:lang w:val="en-GB"/>
        </w:rPr>
      </w:pPr>
      <w:bookmarkStart w:id="4" w:name="_Toc136343110"/>
      <w:r w:rsidRPr="00E452EB">
        <w:rPr>
          <w:lang w:val="en-GB"/>
        </w:rPr>
        <w:lastRenderedPageBreak/>
        <w:t>Your development in</w:t>
      </w:r>
      <w:r w:rsidR="00056051" w:rsidRPr="00E452EB">
        <w:rPr>
          <w:lang w:val="en-GB"/>
        </w:rPr>
        <w:t xml:space="preserve"> practice</w:t>
      </w:r>
      <w:bookmarkEnd w:id="4"/>
    </w:p>
    <w:p w14:paraId="2BEF9BF3" w14:textId="4C89E9BC" w:rsidR="006319A3" w:rsidRDefault="0043444A" w:rsidP="0043444A">
      <w:pPr>
        <w:rPr>
          <w:lang w:val="en-GB"/>
        </w:rPr>
      </w:pPr>
      <w:r w:rsidRPr="0043444A">
        <w:rPr>
          <w:lang w:val="en-GB"/>
        </w:rPr>
        <w:t>We have a very d</w:t>
      </w:r>
      <w:r>
        <w:rPr>
          <w:lang w:val="en-GB"/>
        </w:rPr>
        <w:t>ynamic development structure</w:t>
      </w:r>
      <w:r w:rsidR="006E0BD7">
        <w:rPr>
          <w:lang w:val="en-GB"/>
        </w:rPr>
        <w:t xml:space="preserve"> based on these pillars:</w:t>
      </w:r>
    </w:p>
    <w:p w14:paraId="28255D59" w14:textId="1738E68D" w:rsidR="00056051" w:rsidRPr="004A3ABC" w:rsidRDefault="00722144" w:rsidP="0085748E">
      <w:pPr>
        <w:pStyle w:val="UnorderedLists"/>
        <w:numPr>
          <w:ilvl w:val="0"/>
          <w:numId w:val="10"/>
        </w:numPr>
      </w:pPr>
      <w:hyperlink w:anchor="_Pillar_2._Learning" w:history="1">
        <w:r w:rsidR="00166DAA" w:rsidRPr="00111B1F">
          <w:rPr>
            <w:rStyle w:val="Hyperlink"/>
          </w:rPr>
          <w:t>Learning on the job</w:t>
        </w:r>
      </w:hyperlink>
      <w:r w:rsidR="00166DAA" w:rsidRPr="004A3ABC">
        <w:t xml:space="preserve"> </w:t>
      </w:r>
    </w:p>
    <w:p w14:paraId="3C7ADD73" w14:textId="7CF162A8" w:rsidR="00056051" w:rsidRPr="004A3ABC" w:rsidRDefault="00722144" w:rsidP="0085748E">
      <w:pPr>
        <w:pStyle w:val="UnorderedLists"/>
        <w:numPr>
          <w:ilvl w:val="0"/>
          <w:numId w:val="10"/>
        </w:numPr>
      </w:pPr>
      <w:hyperlink w:anchor="_Pillar_1._Golden" w:history="1">
        <w:r w:rsidR="00166DAA" w:rsidRPr="00111B1F">
          <w:rPr>
            <w:rStyle w:val="Hyperlink"/>
          </w:rPr>
          <w:t>Golden Triangle</w:t>
        </w:r>
      </w:hyperlink>
    </w:p>
    <w:p w14:paraId="508E4E82" w14:textId="4C47AD71" w:rsidR="00056051" w:rsidRPr="004A3ABC" w:rsidRDefault="00722144" w:rsidP="0085748E">
      <w:pPr>
        <w:pStyle w:val="UnorderedLists"/>
        <w:numPr>
          <w:ilvl w:val="0"/>
          <w:numId w:val="10"/>
        </w:numPr>
      </w:pPr>
      <w:hyperlink w:anchor="_Pillar_3._Training" w:history="1">
        <w:r w:rsidR="00056051" w:rsidRPr="00111B1F">
          <w:rPr>
            <w:rStyle w:val="Hyperlink"/>
          </w:rPr>
          <w:t>Training</w:t>
        </w:r>
      </w:hyperlink>
    </w:p>
    <w:p w14:paraId="7A1D9611" w14:textId="5CE5C0BC" w:rsidR="00111B1F" w:rsidRPr="00111B1F" w:rsidRDefault="00722144" w:rsidP="0085748E">
      <w:pPr>
        <w:pStyle w:val="UnorderedLists"/>
        <w:numPr>
          <w:ilvl w:val="0"/>
          <w:numId w:val="10"/>
        </w:numPr>
      </w:pPr>
      <w:hyperlink w:anchor="_Pillar_4._Together" w:history="1">
        <w:r w:rsidR="00111B1F" w:rsidRPr="00111B1F">
          <w:rPr>
            <w:rStyle w:val="Hyperlink"/>
          </w:rPr>
          <w:t>Learning together</w:t>
        </w:r>
      </w:hyperlink>
    </w:p>
    <w:p w14:paraId="6BF1FDB8" w14:textId="33CA7CAC" w:rsidR="00111B1F" w:rsidRPr="00B9285C" w:rsidRDefault="00111B1F" w:rsidP="00111B1F">
      <w:pPr>
        <w:rPr>
          <w:lang w:val="en-US"/>
        </w:rPr>
      </w:pPr>
      <w:r>
        <w:rPr>
          <w:lang w:val="en-GB"/>
        </w:rPr>
        <w:t xml:space="preserve">We believe that these four pillars together offer the optimal support for your development. However, in specific individual cases, you are free to decide to focus on three or less pillars at a time. </w:t>
      </w:r>
    </w:p>
    <w:p w14:paraId="73FC54E0" w14:textId="77777777" w:rsidR="00111B1F" w:rsidRDefault="00111B1F" w:rsidP="00111B1F">
      <w:pPr>
        <w:pStyle w:val="UnorderedLists"/>
        <w:numPr>
          <w:ilvl w:val="0"/>
          <w:numId w:val="0"/>
        </w:numPr>
        <w:ind w:left="717" w:hanging="360"/>
      </w:pPr>
    </w:p>
    <w:p w14:paraId="1ABEBEC9" w14:textId="2E1E8D7E" w:rsidR="004D74BB" w:rsidRDefault="004D74BB" w:rsidP="004D74BB">
      <w:pPr>
        <w:pStyle w:val="Heading2"/>
        <w:rPr>
          <w:lang w:val="en-GB"/>
        </w:rPr>
      </w:pPr>
      <w:bookmarkStart w:id="5" w:name="_Toc136343111"/>
      <w:r w:rsidRPr="004A3ABC">
        <w:rPr>
          <w:lang w:val="en-GB"/>
        </w:rPr>
        <w:t xml:space="preserve">Pillar </w:t>
      </w:r>
      <w:r>
        <w:rPr>
          <w:lang w:val="en-GB"/>
        </w:rPr>
        <w:t>1</w:t>
      </w:r>
      <w:r w:rsidRPr="004A3ABC">
        <w:rPr>
          <w:lang w:val="en-GB"/>
        </w:rPr>
        <w:t>. Learning on the j</w:t>
      </w:r>
      <w:r>
        <w:rPr>
          <w:lang w:val="en-GB"/>
        </w:rPr>
        <w:t>ob</w:t>
      </w:r>
      <w:bookmarkEnd w:id="5"/>
    </w:p>
    <w:p w14:paraId="22A9E409" w14:textId="1871A271" w:rsidR="004D74BB" w:rsidRPr="004A3ABC" w:rsidRDefault="004D74BB" w:rsidP="004D74BB">
      <w:pPr>
        <w:rPr>
          <w:lang w:val="en-GB"/>
        </w:rPr>
      </w:pPr>
      <w:r>
        <w:rPr>
          <w:lang w:val="en-GB"/>
        </w:rPr>
        <w:t xml:space="preserve">From an early survey and continuous </w:t>
      </w:r>
      <w:r w:rsidR="00740344">
        <w:rPr>
          <w:lang w:val="en-GB"/>
        </w:rPr>
        <w:t xml:space="preserve">feedback </w:t>
      </w:r>
      <w:r w:rsidR="00326649">
        <w:rPr>
          <w:lang w:val="en-GB"/>
        </w:rPr>
        <w:t>from the organisation</w:t>
      </w:r>
      <w:r>
        <w:rPr>
          <w:lang w:val="en-GB"/>
        </w:rPr>
        <w:t xml:space="preserve"> </w:t>
      </w:r>
      <w:r w:rsidR="002B58B3">
        <w:rPr>
          <w:lang w:val="en-GB"/>
        </w:rPr>
        <w:t xml:space="preserve">we learned that </w:t>
      </w:r>
      <w:r>
        <w:rPr>
          <w:lang w:val="en-GB"/>
        </w:rPr>
        <w:t xml:space="preserve">around 80% of your development is taking place when executing your daily job. </w:t>
      </w:r>
      <w:r w:rsidRPr="00F27AD4">
        <w:rPr>
          <w:lang w:val="en-GB"/>
        </w:rPr>
        <w:t xml:space="preserve">You gain experience through your </w:t>
      </w:r>
      <w:r w:rsidR="00E10548">
        <w:rPr>
          <w:lang w:val="en-GB"/>
        </w:rPr>
        <w:t xml:space="preserve">daily </w:t>
      </w:r>
      <w:r w:rsidR="00AC1D32">
        <w:rPr>
          <w:lang w:val="en-GB"/>
        </w:rPr>
        <w:t>tasks or</w:t>
      </w:r>
      <w:r>
        <w:rPr>
          <w:lang w:val="en-GB"/>
        </w:rPr>
        <w:t xml:space="preserve"> when taking on challenges </w:t>
      </w:r>
      <w:r w:rsidR="00E21286">
        <w:rPr>
          <w:lang w:val="en-GB"/>
        </w:rPr>
        <w:t>in our organisation</w:t>
      </w:r>
      <w:r>
        <w:rPr>
          <w:lang w:val="en-GB"/>
        </w:rPr>
        <w:t xml:space="preserve">. This is where you apply your knowledge, where you experience what you should improve, and learn if you achieved your development goals. </w:t>
      </w:r>
      <w:r w:rsidRPr="00F27AD4">
        <w:rPr>
          <w:lang w:val="en-GB"/>
        </w:rPr>
        <w:t>Repeatedly experiencing specific situations leads to actual growth in development.</w:t>
      </w:r>
    </w:p>
    <w:p w14:paraId="1536ED4F" w14:textId="77777777" w:rsidR="004D74BB" w:rsidRDefault="004D74BB" w:rsidP="004D74BB">
      <w:pPr>
        <w:pStyle w:val="Heading3"/>
        <w:rPr>
          <w:lang w:val="en-GB"/>
        </w:rPr>
      </w:pPr>
      <w:bookmarkStart w:id="6" w:name="_Toc136343112"/>
      <w:r>
        <w:rPr>
          <w:lang w:val="en-GB"/>
        </w:rPr>
        <w:t>Hard and soft skills</w:t>
      </w:r>
      <w:bookmarkEnd w:id="6"/>
    </w:p>
    <w:p w14:paraId="773AB634" w14:textId="6D81CD77" w:rsidR="004D74BB" w:rsidRDefault="00AC1D32" w:rsidP="004D74BB">
      <w:pPr>
        <w:rPr>
          <w:b/>
          <w:bCs/>
          <w:sz w:val="22"/>
          <w:szCs w:val="22"/>
          <w:lang w:val="en-GB"/>
        </w:rPr>
      </w:pPr>
      <w:r>
        <w:rPr>
          <w:lang w:val="en-GB"/>
        </w:rPr>
        <w:t xml:space="preserve">Your daily tasks </w:t>
      </w:r>
      <w:r w:rsidR="004D74BB" w:rsidRPr="602C1E9A">
        <w:rPr>
          <w:lang w:val="en-GB"/>
        </w:rPr>
        <w:t xml:space="preserve">combine hard and soft skills. Seek opportunities within these skills to keep making progress. Be open to explore new directions in your development, and possibly choose to exclude some skills that </w:t>
      </w:r>
      <w:r w:rsidR="00272CA8" w:rsidRPr="602C1E9A">
        <w:rPr>
          <w:lang w:val="en-GB"/>
        </w:rPr>
        <w:t>you do not currently wish to develop</w:t>
      </w:r>
      <w:r w:rsidR="00FE6E7E" w:rsidRPr="602C1E9A">
        <w:rPr>
          <w:lang w:val="en-GB"/>
        </w:rPr>
        <w:t xml:space="preserve"> further</w:t>
      </w:r>
      <w:r w:rsidR="004D74BB" w:rsidRPr="602C1E9A">
        <w:rPr>
          <w:lang w:val="en-GB"/>
        </w:rPr>
        <w:t>. Keep monitoring your progress in your Golden Triangle, so you can make sure to timely adjust your approach through active feedback.</w:t>
      </w:r>
    </w:p>
    <w:p w14:paraId="42CBAD28" w14:textId="77777777" w:rsidR="004D74BB" w:rsidRPr="004D74BB" w:rsidRDefault="004D74BB" w:rsidP="00111B1F">
      <w:pPr>
        <w:pStyle w:val="UnorderedLists"/>
        <w:numPr>
          <w:ilvl w:val="0"/>
          <w:numId w:val="0"/>
        </w:numPr>
        <w:ind w:left="717" w:hanging="360"/>
        <w:rPr>
          <w:lang w:val="en-GB"/>
        </w:rPr>
      </w:pPr>
    </w:p>
    <w:p w14:paraId="68DA2BA1" w14:textId="7390CCEC" w:rsidR="00FB0EE7" w:rsidRPr="00134AD0" w:rsidRDefault="00FB0EE7" w:rsidP="00FB0EE7">
      <w:pPr>
        <w:pStyle w:val="Heading2"/>
        <w:rPr>
          <w:lang w:val="en-GB"/>
        </w:rPr>
      </w:pPr>
      <w:bookmarkStart w:id="7" w:name="_Toc136343113"/>
      <w:r w:rsidRPr="3765A1D9">
        <w:rPr>
          <w:lang w:val="en-GB"/>
        </w:rPr>
        <w:t xml:space="preserve">Pillar </w:t>
      </w:r>
      <w:r w:rsidR="004D74BB">
        <w:rPr>
          <w:lang w:val="en-GB"/>
        </w:rPr>
        <w:t>2</w:t>
      </w:r>
      <w:r w:rsidRPr="3765A1D9">
        <w:rPr>
          <w:lang w:val="en-GB"/>
        </w:rPr>
        <w:t>. Golden Triangle</w:t>
      </w:r>
      <w:bookmarkEnd w:id="7"/>
    </w:p>
    <w:p w14:paraId="7422DBD7" w14:textId="633BAEB1" w:rsidR="00F067E3" w:rsidRDefault="009F53A7" w:rsidP="00C14A98">
      <w:pPr>
        <w:rPr>
          <w:lang w:val="en-GB"/>
        </w:rPr>
      </w:pPr>
      <w:r w:rsidRPr="0FE935C4">
        <w:rPr>
          <w:lang w:val="en-GB"/>
        </w:rPr>
        <w:t xml:space="preserve">Your Golden Triangle is the foundation </w:t>
      </w:r>
      <w:r w:rsidR="00253770">
        <w:rPr>
          <w:lang w:val="en-GB"/>
        </w:rPr>
        <w:t>of</w:t>
      </w:r>
      <w:r w:rsidRPr="0FE935C4">
        <w:rPr>
          <w:lang w:val="en-GB"/>
        </w:rPr>
        <w:t xml:space="preserve"> </w:t>
      </w:r>
      <w:r w:rsidR="009B1649" w:rsidRPr="0FE935C4">
        <w:rPr>
          <w:lang w:val="en-GB"/>
        </w:rPr>
        <w:t xml:space="preserve">your </w:t>
      </w:r>
      <w:r w:rsidRPr="0FE935C4">
        <w:rPr>
          <w:lang w:val="en-GB"/>
        </w:rPr>
        <w:t xml:space="preserve">development within Digital Power. You </w:t>
      </w:r>
      <w:r w:rsidR="007D048C">
        <w:rPr>
          <w:lang w:val="en-GB"/>
        </w:rPr>
        <w:t>will</w:t>
      </w:r>
      <w:r w:rsidRPr="0FE935C4">
        <w:rPr>
          <w:lang w:val="en-GB"/>
        </w:rPr>
        <w:t xml:space="preserve"> start </w:t>
      </w:r>
      <w:r w:rsidR="00D45B00">
        <w:rPr>
          <w:lang w:val="en-GB"/>
        </w:rPr>
        <w:t xml:space="preserve">with one, </w:t>
      </w:r>
      <w:r w:rsidR="00FE3EA0">
        <w:rPr>
          <w:lang w:val="en-GB"/>
        </w:rPr>
        <w:t>about 2 m</w:t>
      </w:r>
      <w:r w:rsidR="00873465" w:rsidRPr="0FE935C4">
        <w:rPr>
          <w:lang w:val="en-GB"/>
        </w:rPr>
        <w:t xml:space="preserve">onths after </w:t>
      </w:r>
      <w:r w:rsidR="00170FB0" w:rsidRPr="0FE935C4">
        <w:rPr>
          <w:lang w:val="en-GB"/>
        </w:rPr>
        <w:t>your first working day</w:t>
      </w:r>
      <w:r w:rsidR="00873465" w:rsidRPr="0FE935C4">
        <w:rPr>
          <w:lang w:val="en-GB"/>
        </w:rPr>
        <w:t xml:space="preserve">. </w:t>
      </w:r>
      <w:r w:rsidR="00C14A98" w:rsidRPr="0FE935C4">
        <w:rPr>
          <w:lang w:val="en-GB"/>
        </w:rPr>
        <w:t xml:space="preserve">The </w:t>
      </w:r>
      <w:r w:rsidR="00873465" w:rsidRPr="0FE935C4">
        <w:rPr>
          <w:lang w:val="en-GB"/>
        </w:rPr>
        <w:t>G</w:t>
      </w:r>
      <w:r w:rsidR="00C14A98" w:rsidRPr="0FE935C4">
        <w:rPr>
          <w:lang w:val="en-GB"/>
        </w:rPr>
        <w:t xml:space="preserve">olden </w:t>
      </w:r>
      <w:r w:rsidR="00873465" w:rsidRPr="0FE935C4">
        <w:rPr>
          <w:lang w:val="en-GB"/>
        </w:rPr>
        <w:t>T</w:t>
      </w:r>
      <w:r w:rsidR="00C14A98" w:rsidRPr="0FE935C4">
        <w:rPr>
          <w:lang w:val="en-GB"/>
        </w:rPr>
        <w:t xml:space="preserve">riangle is a form of internal guidance, coaching, and support </w:t>
      </w:r>
      <w:r w:rsidR="00E51A76" w:rsidRPr="0FE935C4">
        <w:rPr>
          <w:lang w:val="en-GB"/>
        </w:rPr>
        <w:t>primarily fr</w:t>
      </w:r>
      <w:r w:rsidR="00C14A98" w:rsidRPr="0FE935C4">
        <w:rPr>
          <w:lang w:val="en-GB"/>
        </w:rPr>
        <w:t>om your colleagues. They help you develop your hard and soft skills.</w:t>
      </w:r>
      <w:r w:rsidR="00E51A76" w:rsidRPr="0FE935C4">
        <w:rPr>
          <w:lang w:val="en-GB"/>
        </w:rPr>
        <w:t xml:space="preserve"> If you</w:t>
      </w:r>
      <w:r w:rsidR="7DD5FBDE" w:rsidRPr="0FE935C4">
        <w:rPr>
          <w:lang w:val="en-GB"/>
        </w:rPr>
        <w:t>r</w:t>
      </w:r>
      <w:r w:rsidR="00E51A76" w:rsidRPr="0FE935C4">
        <w:rPr>
          <w:lang w:val="en-GB"/>
        </w:rPr>
        <w:t xml:space="preserve"> specific </w:t>
      </w:r>
      <w:r w:rsidR="00150E3D" w:rsidRPr="0FE935C4">
        <w:rPr>
          <w:lang w:val="en-GB"/>
        </w:rPr>
        <w:t xml:space="preserve">development goals are not </w:t>
      </w:r>
      <w:r w:rsidR="00F55CA1" w:rsidRPr="0FE935C4">
        <w:rPr>
          <w:lang w:val="en-GB"/>
        </w:rPr>
        <w:t>supported by our internal knowledge, it is possible to search for an external facilitator.</w:t>
      </w:r>
      <w:r w:rsidR="00C14A98" w:rsidRPr="0FE935C4">
        <w:rPr>
          <w:lang w:val="en-GB"/>
        </w:rPr>
        <w:t xml:space="preserve"> </w:t>
      </w:r>
    </w:p>
    <w:p w14:paraId="7F3E0D8D" w14:textId="30AE6414" w:rsidR="00873465" w:rsidRDefault="00C14A98" w:rsidP="00C14A98">
      <w:pPr>
        <w:rPr>
          <w:lang w:val="en-GB"/>
        </w:rPr>
      </w:pPr>
      <w:r w:rsidRPr="586787CE">
        <w:rPr>
          <w:lang w:val="en-GB"/>
        </w:rPr>
        <w:t>You choose 1 or 2 colleagues for your Golden Triangle</w:t>
      </w:r>
      <w:r w:rsidR="00170FB0" w:rsidRPr="586787CE">
        <w:rPr>
          <w:lang w:val="en-GB"/>
        </w:rPr>
        <w:t>. T</w:t>
      </w:r>
      <w:r w:rsidRPr="586787CE">
        <w:rPr>
          <w:lang w:val="en-GB"/>
        </w:rPr>
        <w:t xml:space="preserve">he number depends on your development goal(s). </w:t>
      </w:r>
      <w:r w:rsidR="00873465" w:rsidRPr="586787CE">
        <w:rPr>
          <w:lang w:val="en-GB"/>
        </w:rPr>
        <w:t xml:space="preserve">You can retrieve these goals from your </w:t>
      </w:r>
      <w:r w:rsidR="00AC1D32">
        <w:rPr>
          <w:lang w:val="en-GB"/>
        </w:rPr>
        <w:t>daily task</w:t>
      </w:r>
      <w:r w:rsidR="00946C8D">
        <w:rPr>
          <w:lang w:val="en-GB"/>
        </w:rPr>
        <w:t>s, s</w:t>
      </w:r>
      <w:proofErr w:type="spellStart"/>
      <w:r w:rsidR="00DF3757">
        <w:rPr>
          <w:lang w:val="en-US"/>
        </w:rPr>
        <w:t>eniority</w:t>
      </w:r>
      <w:proofErr w:type="spellEnd"/>
      <w:r w:rsidR="00DF3757">
        <w:rPr>
          <w:lang w:val="en-US"/>
        </w:rPr>
        <w:t xml:space="preserve"> guidelines</w:t>
      </w:r>
      <w:r w:rsidR="005050B9">
        <w:rPr>
          <w:lang w:val="en-US"/>
        </w:rPr>
        <w:t>,</w:t>
      </w:r>
      <w:r w:rsidR="00DF3757" w:rsidRPr="774A098A">
        <w:rPr>
          <w:lang w:val="en-GB"/>
        </w:rPr>
        <w:t xml:space="preserve"> </w:t>
      </w:r>
      <w:r w:rsidR="00873465" w:rsidRPr="55A7BCCC">
        <w:rPr>
          <w:lang w:val="en-GB"/>
        </w:rPr>
        <w:t>or from conversations with colleagues</w:t>
      </w:r>
      <w:r w:rsidR="7072AB99" w:rsidRPr="55A7BCCC">
        <w:rPr>
          <w:lang w:val="en-GB"/>
        </w:rPr>
        <w:t xml:space="preserve"> and their feedback</w:t>
      </w:r>
      <w:r w:rsidR="00873465" w:rsidRPr="55A7BCCC">
        <w:rPr>
          <w:lang w:val="en-GB"/>
        </w:rPr>
        <w:t xml:space="preserve">. </w:t>
      </w:r>
      <w:r w:rsidR="00873465" w:rsidRPr="586787CE">
        <w:rPr>
          <w:lang w:val="en-GB"/>
        </w:rPr>
        <w:t xml:space="preserve">You can also use the </w:t>
      </w:r>
      <w:r w:rsidR="79107B0C" w:rsidRPr="586787CE">
        <w:rPr>
          <w:lang w:val="en-GB"/>
        </w:rPr>
        <w:t>G</w:t>
      </w:r>
      <w:r w:rsidR="00873465" w:rsidRPr="586787CE">
        <w:rPr>
          <w:lang w:val="en-GB"/>
        </w:rPr>
        <w:t xml:space="preserve">olden </w:t>
      </w:r>
      <w:r w:rsidR="79107B0C" w:rsidRPr="586787CE">
        <w:rPr>
          <w:lang w:val="en-GB"/>
        </w:rPr>
        <w:t>T</w:t>
      </w:r>
      <w:r w:rsidR="00873465" w:rsidRPr="586787CE">
        <w:rPr>
          <w:lang w:val="en-GB"/>
        </w:rPr>
        <w:t>riangle to shape your development goals.</w:t>
      </w:r>
    </w:p>
    <w:p w14:paraId="405D85CE" w14:textId="3E4C0374" w:rsidR="00C14A98" w:rsidRDefault="00873465" w:rsidP="00C14A98">
      <w:pPr>
        <w:rPr>
          <w:lang w:val="en-GB"/>
        </w:rPr>
      </w:pPr>
      <w:r>
        <w:rPr>
          <w:lang w:val="en-GB"/>
        </w:rPr>
        <w:t>You can’t make salary steps w</w:t>
      </w:r>
      <w:r w:rsidR="00C14A98" w:rsidRPr="00C14A98">
        <w:rPr>
          <w:lang w:val="en-GB"/>
        </w:rPr>
        <w:t xml:space="preserve">ithout a </w:t>
      </w:r>
      <w:r>
        <w:rPr>
          <w:lang w:val="en-GB"/>
        </w:rPr>
        <w:t>G</w:t>
      </w:r>
      <w:r w:rsidR="00C14A98" w:rsidRPr="00C14A98">
        <w:rPr>
          <w:lang w:val="en-GB"/>
        </w:rPr>
        <w:t xml:space="preserve">olden </w:t>
      </w:r>
      <w:r>
        <w:rPr>
          <w:lang w:val="en-GB"/>
        </w:rPr>
        <w:t>T</w:t>
      </w:r>
      <w:r w:rsidR="00C14A98" w:rsidRPr="00C14A98">
        <w:rPr>
          <w:lang w:val="en-GB"/>
        </w:rPr>
        <w:t>riangle</w:t>
      </w:r>
      <w:r>
        <w:rPr>
          <w:lang w:val="en-GB"/>
        </w:rPr>
        <w:t>. Make sure to</w:t>
      </w:r>
      <w:r w:rsidR="00C14A98" w:rsidRPr="00C14A98">
        <w:rPr>
          <w:lang w:val="en-GB"/>
        </w:rPr>
        <w:t xml:space="preserve"> monitor </w:t>
      </w:r>
      <w:r>
        <w:rPr>
          <w:lang w:val="en-GB"/>
        </w:rPr>
        <w:t>your</w:t>
      </w:r>
      <w:r w:rsidR="00C14A98" w:rsidRPr="00C14A98">
        <w:rPr>
          <w:lang w:val="en-GB"/>
        </w:rPr>
        <w:t xml:space="preserve"> progress in </w:t>
      </w:r>
      <w:proofErr w:type="spellStart"/>
      <w:r w:rsidR="00C14A98" w:rsidRPr="00C14A98">
        <w:rPr>
          <w:lang w:val="en-GB"/>
        </w:rPr>
        <w:t>TruQu</w:t>
      </w:r>
      <w:proofErr w:type="spellEnd"/>
      <w:r w:rsidR="00A6637B">
        <w:rPr>
          <w:lang w:val="en-GB"/>
        </w:rPr>
        <w:t xml:space="preserve">. This </w:t>
      </w:r>
      <w:r w:rsidR="009F53A7">
        <w:rPr>
          <w:lang w:val="en-GB"/>
        </w:rPr>
        <w:t xml:space="preserve">ensures that your development </w:t>
      </w:r>
      <w:r w:rsidR="00170FB0">
        <w:rPr>
          <w:lang w:val="en-GB"/>
        </w:rPr>
        <w:t xml:space="preserve">within Digital Power </w:t>
      </w:r>
      <w:r w:rsidR="009F53A7">
        <w:rPr>
          <w:lang w:val="en-GB"/>
        </w:rPr>
        <w:t>stays a priority</w:t>
      </w:r>
      <w:r w:rsidR="00C14A98" w:rsidRPr="00C14A98">
        <w:rPr>
          <w:lang w:val="en-GB"/>
        </w:rPr>
        <w:t xml:space="preserve">. </w:t>
      </w:r>
      <w:r w:rsidR="00A11C28">
        <w:rPr>
          <w:lang w:val="en-GB"/>
        </w:rPr>
        <w:t>When you start working at Digital Power, you will have a buddy who will guide you to the Golden Triangle</w:t>
      </w:r>
      <w:r w:rsidR="00AC4B4B">
        <w:rPr>
          <w:lang w:val="en-GB"/>
        </w:rPr>
        <w:t xml:space="preserve">. And if you currently do not have one, you can start by </w:t>
      </w:r>
      <w:r w:rsidR="005A5E7E">
        <w:rPr>
          <w:lang w:val="en-GB"/>
        </w:rPr>
        <w:t xml:space="preserve">writing down your development goals and talking to your </w:t>
      </w:r>
      <w:r w:rsidR="005A5E7E">
        <w:rPr>
          <w:lang w:val="en-GB"/>
        </w:rPr>
        <w:lastRenderedPageBreak/>
        <w:t>colleagues.</w:t>
      </w:r>
      <w:r w:rsidR="00AC4B4B">
        <w:rPr>
          <w:lang w:val="en-GB"/>
        </w:rPr>
        <w:t xml:space="preserve"> </w:t>
      </w:r>
      <w:r w:rsidR="00DC26B1">
        <w:rPr>
          <w:lang w:val="en-GB"/>
        </w:rPr>
        <w:t xml:space="preserve">Once you have established your Golden Triangle you can communicate this with the </w:t>
      </w:r>
      <w:r w:rsidR="00C25648">
        <w:rPr>
          <w:lang w:val="en-GB"/>
        </w:rPr>
        <w:t>D</w:t>
      </w:r>
      <w:r w:rsidR="00DC26B1">
        <w:rPr>
          <w:lang w:val="en-GB"/>
        </w:rPr>
        <w:t xml:space="preserve">evelopment </w:t>
      </w:r>
      <w:r w:rsidR="00C25648">
        <w:rPr>
          <w:lang w:val="en-GB"/>
        </w:rPr>
        <w:t>M</w:t>
      </w:r>
      <w:r w:rsidR="00DC26B1">
        <w:rPr>
          <w:lang w:val="en-GB"/>
        </w:rPr>
        <w:t xml:space="preserve">anager. </w:t>
      </w:r>
    </w:p>
    <w:p w14:paraId="5493B447" w14:textId="0843301F" w:rsidR="0026089F" w:rsidRDefault="62F81F72" w:rsidP="00C14A98">
      <w:pPr>
        <w:rPr>
          <w:lang w:val="en-GB"/>
        </w:rPr>
      </w:pPr>
      <w:r w:rsidRPr="5701BF87">
        <w:rPr>
          <w:lang w:val="en-GB"/>
        </w:rPr>
        <w:t xml:space="preserve">More information on </w:t>
      </w:r>
      <w:r w:rsidR="4C847EA5" w:rsidRPr="5701BF87">
        <w:rPr>
          <w:lang w:val="en-GB"/>
        </w:rPr>
        <w:t xml:space="preserve">Golden Triangle can be found here: </w:t>
      </w:r>
      <w:hyperlink r:id="rId12">
        <w:r w:rsidR="2714725E" w:rsidRPr="5701BF87">
          <w:rPr>
            <w:rStyle w:val="Hyperlink"/>
            <w:lang w:val="en-US"/>
          </w:rPr>
          <w:t>FAQ Golden triangle.docx</w:t>
        </w:r>
      </w:hyperlink>
    </w:p>
    <w:p w14:paraId="0C3B0466" w14:textId="479769B9" w:rsidR="00170FB0" w:rsidRDefault="00FF6226" w:rsidP="00FF6226">
      <w:pPr>
        <w:pStyle w:val="Heading3"/>
        <w:rPr>
          <w:lang w:val="en-GB"/>
        </w:rPr>
      </w:pPr>
      <w:bookmarkStart w:id="8" w:name="_Toc136343114"/>
      <w:r>
        <w:rPr>
          <w:lang w:val="en-GB"/>
        </w:rPr>
        <w:t>Employee</w:t>
      </w:r>
      <w:bookmarkEnd w:id="8"/>
    </w:p>
    <w:p w14:paraId="0C95A63A" w14:textId="6860E2D0" w:rsidR="00CC72C9" w:rsidRPr="0026089F" w:rsidRDefault="0026089F" w:rsidP="0026089F">
      <w:pPr>
        <w:rPr>
          <w:lang w:val="en-GB"/>
        </w:rPr>
      </w:pPr>
      <w:r w:rsidRPr="0026089F">
        <w:rPr>
          <w:lang w:val="en-GB"/>
        </w:rPr>
        <w:t xml:space="preserve">Within the </w:t>
      </w:r>
      <w:r>
        <w:rPr>
          <w:lang w:val="en-GB"/>
        </w:rPr>
        <w:t>G</w:t>
      </w:r>
      <w:r w:rsidRPr="0026089F">
        <w:rPr>
          <w:lang w:val="en-GB"/>
        </w:rPr>
        <w:t xml:space="preserve">olden </w:t>
      </w:r>
      <w:r>
        <w:rPr>
          <w:lang w:val="en-GB"/>
        </w:rPr>
        <w:t>T</w:t>
      </w:r>
      <w:r w:rsidRPr="0026089F">
        <w:rPr>
          <w:lang w:val="en-GB"/>
        </w:rPr>
        <w:t xml:space="preserve">riangle, </w:t>
      </w:r>
      <w:r>
        <w:rPr>
          <w:lang w:val="en-GB"/>
        </w:rPr>
        <w:t>you as an</w:t>
      </w:r>
      <w:r w:rsidRPr="0026089F">
        <w:rPr>
          <w:lang w:val="en-GB"/>
        </w:rPr>
        <w:t xml:space="preserve"> employee determine the direction of </w:t>
      </w:r>
      <w:r>
        <w:rPr>
          <w:lang w:val="en-GB"/>
        </w:rPr>
        <w:t xml:space="preserve">your </w:t>
      </w:r>
      <w:r w:rsidRPr="0026089F">
        <w:rPr>
          <w:lang w:val="en-GB"/>
        </w:rPr>
        <w:t xml:space="preserve">development. We expect </w:t>
      </w:r>
      <w:r>
        <w:rPr>
          <w:lang w:val="en-GB"/>
        </w:rPr>
        <w:t>you</w:t>
      </w:r>
      <w:r w:rsidRPr="0026089F">
        <w:rPr>
          <w:lang w:val="en-GB"/>
        </w:rPr>
        <w:t xml:space="preserve"> to be proactive and truly want this.</w:t>
      </w:r>
    </w:p>
    <w:p w14:paraId="21F8B870" w14:textId="7F17E022" w:rsidR="00C14A98" w:rsidRDefault="004E04B8" w:rsidP="54E96D59">
      <w:pPr>
        <w:pStyle w:val="Heading3"/>
        <w:rPr>
          <w:lang w:val="en-GB"/>
        </w:rPr>
      </w:pPr>
      <w:bookmarkStart w:id="9" w:name="_Toc136343115"/>
      <w:r w:rsidRPr="0FE935C4">
        <w:rPr>
          <w:lang w:val="en-GB"/>
        </w:rPr>
        <w:t>Facilitator</w:t>
      </w:r>
      <w:bookmarkEnd w:id="9"/>
    </w:p>
    <w:p w14:paraId="2C0D1E32" w14:textId="7C1F3217" w:rsidR="004E04B8" w:rsidRDefault="004E04B8" w:rsidP="00C14A98">
      <w:pPr>
        <w:rPr>
          <w:lang w:val="en-GB"/>
        </w:rPr>
      </w:pPr>
      <w:r w:rsidRPr="004E04B8">
        <w:rPr>
          <w:lang w:val="en-GB"/>
        </w:rPr>
        <w:t xml:space="preserve">As facilitators within the </w:t>
      </w:r>
      <w:r>
        <w:rPr>
          <w:lang w:val="en-GB"/>
        </w:rPr>
        <w:t>G</w:t>
      </w:r>
      <w:r w:rsidRPr="004E04B8">
        <w:rPr>
          <w:lang w:val="en-GB"/>
        </w:rPr>
        <w:t xml:space="preserve">olden </w:t>
      </w:r>
      <w:r>
        <w:rPr>
          <w:lang w:val="en-GB"/>
        </w:rPr>
        <w:t>T</w:t>
      </w:r>
      <w:r w:rsidRPr="004E04B8">
        <w:rPr>
          <w:lang w:val="en-GB"/>
        </w:rPr>
        <w:t xml:space="preserve">riangle, we have trained employees who help </w:t>
      </w:r>
      <w:r>
        <w:rPr>
          <w:lang w:val="en-GB"/>
        </w:rPr>
        <w:t>you</w:t>
      </w:r>
      <w:r w:rsidRPr="004E04B8">
        <w:rPr>
          <w:lang w:val="en-GB"/>
        </w:rPr>
        <w:t xml:space="preserve"> achieve </w:t>
      </w:r>
      <w:r>
        <w:rPr>
          <w:lang w:val="en-GB"/>
        </w:rPr>
        <w:t xml:space="preserve">your </w:t>
      </w:r>
      <w:r w:rsidRPr="004E04B8">
        <w:rPr>
          <w:lang w:val="en-GB"/>
        </w:rPr>
        <w:t xml:space="preserve">development goals through their own expertise. The facilitators will repeat the </w:t>
      </w:r>
      <w:r>
        <w:rPr>
          <w:lang w:val="en-GB"/>
        </w:rPr>
        <w:t>G</w:t>
      </w:r>
      <w:r w:rsidRPr="004E04B8">
        <w:rPr>
          <w:lang w:val="en-GB"/>
        </w:rPr>
        <w:t xml:space="preserve">olden </w:t>
      </w:r>
      <w:r>
        <w:rPr>
          <w:lang w:val="en-GB"/>
        </w:rPr>
        <w:t>T</w:t>
      </w:r>
      <w:r w:rsidRPr="004E04B8">
        <w:rPr>
          <w:lang w:val="en-GB"/>
        </w:rPr>
        <w:t xml:space="preserve">riangle training annually to maintain high-level guidance. As a facilitator in the </w:t>
      </w:r>
      <w:r>
        <w:rPr>
          <w:lang w:val="en-GB"/>
        </w:rPr>
        <w:t>G</w:t>
      </w:r>
      <w:r w:rsidRPr="004E04B8">
        <w:rPr>
          <w:lang w:val="en-GB"/>
        </w:rPr>
        <w:t xml:space="preserve">olden </w:t>
      </w:r>
      <w:r>
        <w:rPr>
          <w:lang w:val="en-GB"/>
        </w:rPr>
        <w:t>T</w:t>
      </w:r>
      <w:r w:rsidRPr="004E04B8">
        <w:rPr>
          <w:lang w:val="en-GB"/>
        </w:rPr>
        <w:t>riangle, you help your colleague achieve their development goal by listening, asking (critical) questions, and giving feedback.</w:t>
      </w:r>
      <w:r w:rsidR="00AD5817">
        <w:rPr>
          <w:lang w:val="en-GB"/>
        </w:rPr>
        <w:t xml:space="preserve"> As a facilitator you are </w:t>
      </w:r>
      <w:r w:rsidR="000C0759">
        <w:rPr>
          <w:lang w:val="en-GB"/>
        </w:rPr>
        <w:t>of great importance for personal development</w:t>
      </w:r>
      <w:r w:rsidR="00EC0EBF">
        <w:rPr>
          <w:lang w:val="en-GB"/>
        </w:rPr>
        <w:t xml:space="preserve">, so it is not easy to become one. </w:t>
      </w:r>
      <w:r w:rsidR="00F76F39">
        <w:rPr>
          <w:lang w:val="en-GB"/>
        </w:rPr>
        <w:t>If you want to apply as a facilitator</w:t>
      </w:r>
      <w:r w:rsidR="002A0B2D">
        <w:rPr>
          <w:lang w:val="en-GB"/>
        </w:rPr>
        <w:t>,</w:t>
      </w:r>
      <w:r w:rsidR="00F76F39">
        <w:rPr>
          <w:lang w:val="en-GB"/>
        </w:rPr>
        <w:t xml:space="preserve"> you will need to have completed the following:</w:t>
      </w:r>
    </w:p>
    <w:p w14:paraId="18D8FE90" w14:textId="6602F0AD" w:rsidR="00F76F39" w:rsidRDefault="00F76F39" w:rsidP="00F76F39">
      <w:pPr>
        <w:pStyle w:val="ListParagraph"/>
        <w:numPr>
          <w:ilvl w:val="0"/>
          <w:numId w:val="11"/>
        </w:numPr>
        <w:rPr>
          <w:lang w:val="en-GB"/>
        </w:rPr>
      </w:pPr>
      <w:r>
        <w:rPr>
          <w:lang w:val="en-GB"/>
        </w:rPr>
        <w:t>Follow the Golden Triangle training (once a year)</w:t>
      </w:r>
    </w:p>
    <w:p w14:paraId="19D812DD" w14:textId="3CE506EE" w:rsidR="00F76F39" w:rsidRDefault="00F76F39" w:rsidP="00F76F39">
      <w:pPr>
        <w:pStyle w:val="ListParagraph"/>
        <w:numPr>
          <w:ilvl w:val="0"/>
          <w:numId w:val="11"/>
        </w:numPr>
        <w:rPr>
          <w:lang w:val="en-GB"/>
        </w:rPr>
      </w:pPr>
      <w:r>
        <w:rPr>
          <w:lang w:val="en-GB"/>
        </w:rPr>
        <w:t xml:space="preserve">Commit to </w:t>
      </w:r>
      <w:r w:rsidR="009F4C75">
        <w:rPr>
          <w:lang w:val="en-GB"/>
        </w:rPr>
        <w:t>help</w:t>
      </w:r>
      <w:r w:rsidR="00DD2364">
        <w:rPr>
          <w:lang w:val="en-GB"/>
        </w:rPr>
        <w:t>ing your colleague periodically</w:t>
      </w:r>
    </w:p>
    <w:p w14:paraId="0D57BA81" w14:textId="1E0ACB50" w:rsidR="00DD2364" w:rsidRDefault="00C6129F" w:rsidP="00F76F39">
      <w:pPr>
        <w:pStyle w:val="ListParagraph"/>
        <w:numPr>
          <w:ilvl w:val="0"/>
          <w:numId w:val="11"/>
        </w:numPr>
        <w:rPr>
          <w:lang w:val="en-GB"/>
        </w:rPr>
      </w:pPr>
      <w:r>
        <w:rPr>
          <w:lang w:val="en-GB"/>
        </w:rPr>
        <w:t>Be a</w:t>
      </w:r>
      <w:r w:rsidR="004D133A">
        <w:rPr>
          <w:lang w:val="en-GB"/>
        </w:rPr>
        <w:t xml:space="preserve">ble to </w:t>
      </w:r>
      <w:r w:rsidR="001F36F9">
        <w:rPr>
          <w:lang w:val="en-GB"/>
        </w:rPr>
        <w:t>help identify development goals</w:t>
      </w:r>
    </w:p>
    <w:p w14:paraId="32F9B1F3" w14:textId="351F5660" w:rsidR="001F36F9" w:rsidRDefault="00746BF6" w:rsidP="00F76F39">
      <w:pPr>
        <w:pStyle w:val="ListParagraph"/>
        <w:numPr>
          <w:ilvl w:val="0"/>
          <w:numId w:val="11"/>
        </w:numPr>
        <w:rPr>
          <w:lang w:val="en-GB"/>
        </w:rPr>
      </w:pPr>
      <w:r w:rsidRPr="0FE935C4">
        <w:rPr>
          <w:lang w:val="en-GB"/>
        </w:rPr>
        <w:t>Be able to give feedback</w:t>
      </w:r>
    </w:p>
    <w:p w14:paraId="413A6F9E" w14:textId="5B5A0052" w:rsidR="00CC72C9" w:rsidRDefault="1C4440F2" w:rsidP="00C14A98">
      <w:pPr>
        <w:rPr>
          <w:lang w:val="en-GB"/>
        </w:rPr>
      </w:pPr>
      <w:r w:rsidRPr="5701BF87">
        <w:rPr>
          <w:lang w:val="en-GB"/>
        </w:rPr>
        <w:t xml:space="preserve">When you </w:t>
      </w:r>
      <w:r w:rsidR="694CDD30" w:rsidRPr="5701BF87">
        <w:rPr>
          <w:lang w:val="en-GB"/>
        </w:rPr>
        <w:t xml:space="preserve">complete this, you </w:t>
      </w:r>
      <w:r w:rsidR="73FAC66C" w:rsidRPr="5701BF87">
        <w:rPr>
          <w:lang w:val="en-GB"/>
        </w:rPr>
        <w:t>register</w:t>
      </w:r>
      <w:r w:rsidR="2BF5CCC7" w:rsidRPr="5701BF87">
        <w:rPr>
          <w:lang w:val="en-GB"/>
        </w:rPr>
        <w:t xml:space="preserve"> </w:t>
      </w:r>
      <w:r w:rsidR="73FAC66C" w:rsidRPr="5701BF87">
        <w:rPr>
          <w:lang w:val="en-GB"/>
        </w:rPr>
        <w:t xml:space="preserve">here: </w:t>
      </w:r>
      <w:hyperlink r:id="rId13">
        <w:r w:rsidR="5C72BE13" w:rsidRPr="5701BF87">
          <w:rPr>
            <w:rStyle w:val="Hyperlink"/>
            <w:lang w:val="en-GB"/>
          </w:rPr>
          <w:t>registration list</w:t>
        </w:r>
      </w:hyperlink>
      <w:r w:rsidR="694CDD30" w:rsidRPr="5701BF87">
        <w:rPr>
          <w:lang w:val="en-GB"/>
        </w:rPr>
        <w:t>.</w:t>
      </w:r>
    </w:p>
    <w:p w14:paraId="6246D8BF" w14:textId="0E06A548" w:rsidR="00DA687F" w:rsidRPr="00542FDD" w:rsidRDefault="00244A44" w:rsidP="00DA687F">
      <w:pPr>
        <w:pStyle w:val="Heading3"/>
        <w:rPr>
          <w:lang w:val="en-US"/>
        </w:rPr>
      </w:pPr>
      <w:bookmarkStart w:id="10" w:name="_Toc136343116"/>
      <w:r w:rsidRPr="00542FDD">
        <w:rPr>
          <w:lang w:val="en-US"/>
        </w:rPr>
        <w:t>Annual steps and promotion</w:t>
      </w:r>
      <w:bookmarkEnd w:id="10"/>
    </w:p>
    <w:p w14:paraId="28FCB4C1" w14:textId="2CB8522D" w:rsidR="008B064B" w:rsidRPr="008B064B" w:rsidRDefault="008B064B" w:rsidP="008B064B">
      <w:pPr>
        <w:rPr>
          <w:lang w:val="en-GB"/>
        </w:rPr>
      </w:pPr>
      <w:r w:rsidRPr="54E96D59">
        <w:rPr>
          <w:lang w:val="en-GB"/>
        </w:rPr>
        <w:t xml:space="preserve">You learn from each experience, course or training. The speed and extent of which vary per person. No development path is the same and not everyone will reach the next level in the same way. In the growth paths and salary </w:t>
      </w:r>
      <w:r w:rsidR="008D6747">
        <w:rPr>
          <w:lang w:val="en-GB"/>
        </w:rPr>
        <w:t>house</w:t>
      </w:r>
      <w:r w:rsidRPr="54E96D59">
        <w:rPr>
          <w:lang w:val="en-GB"/>
        </w:rPr>
        <w:t xml:space="preserve">, we </w:t>
      </w:r>
      <w:r w:rsidR="1DC23CC2" w:rsidRPr="54E96D59">
        <w:rPr>
          <w:lang w:val="en-GB"/>
        </w:rPr>
        <w:t>consider</w:t>
      </w:r>
      <w:r w:rsidRPr="54E96D59">
        <w:rPr>
          <w:lang w:val="en-GB"/>
        </w:rPr>
        <w:t xml:space="preserve"> the expectation that you will continue to develop. We’ll discuss this with you annually during the salary increase period. This way, you take a step each year and earn more.</w:t>
      </w:r>
    </w:p>
    <w:p w14:paraId="359921F4" w14:textId="4264B3E7" w:rsidR="008B064B" w:rsidRPr="008B064B" w:rsidRDefault="008B064B" w:rsidP="008B064B">
      <w:pPr>
        <w:rPr>
          <w:lang w:val="en-GB"/>
        </w:rPr>
      </w:pPr>
      <w:r w:rsidRPr="008B064B">
        <w:rPr>
          <w:lang w:val="en-GB"/>
        </w:rPr>
        <w:t>Eventually, you reach the end of the salary scale. You will not automatically move to the next scale, but you will be eligible for an inflation adjustment each year after reaching the final step in the salary scale. If you develop relevant hard and soft skills that allow you to</w:t>
      </w:r>
      <w:r w:rsidR="0071092D">
        <w:rPr>
          <w:lang w:val="en-GB"/>
        </w:rPr>
        <w:t xml:space="preserve"> perform</w:t>
      </w:r>
      <w:r w:rsidRPr="008B064B">
        <w:rPr>
          <w:lang w:val="en-GB"/>
        </w:rPr>
        <w:t xml:space="preserve"> better, you are eligible for promotion. You will then move to the next </w:t>
      </w:r>
      <w:r w:rsidR="00437C3A">
        <w:rPr>
          <w:lang w:val="en-GB"/>
        </w:rPr>
        <w:t xml:space="preserve">step in the </w:t>
      </w:r>
      <w:r w:rsidRPr="008B064B">
        <w:rPr>
          <w:lang w:val="en-GB"/>
        </w:rPr>
        <w:t xml:space="preserve">salary </w:t>
      </w:r>
      <w:r w:rsidR="00437C3A">
        <w:rPr>
          <w:lang w:val="en-GB"/>
        </w:rPr>
        <w:t>house</w:t>
      </w:r>
      <w:r w:rsidR="00EB2136">
        <w:rPr>
          <w:lang w:val="en-GB"/>
        </w:rPr>
        <w:t>.</w:t>
      </w:r>
    </w:p>
    <w:p w14:paraId="14133A9A" w14:textId="76967570" w:rsidR="008B064B" w:rsidRPr="00940776" w:rsidRDefault="008B064B" w:rsidP="00940776">
      <w:pPr>
        <w:rPr>
          <w:lang w:val="en-GB"/>
        </w:rPr>
      </w:pPr>
      <w:r w:rsidRPr="008C490F">
        <w:rPr>
          <w:lang w:val="en-GB"/>
        </w:rPr>
        <w:t xml:space="preserve">The current salary </w:t>
      </w:r>
      <w:r w:rsidR="00437C3A" w:rsidRPr="008C490F">
        <w:rPr>
          <w:lang w:val="en-GB"/>
        </w:rPr>
        <w:t>house</w:t>
      </w:r>
      <w:r w:rsidRPr="008C490F">
        <w:rPr>
          <w:lang w:val="en-GB"/>
        </w:rPr>
        <w:t xml:space="preserve"> provides steps that match this development</w:t>
      </w:r>
      <w:r w:rsidR="008B4B98" w:rsidRPr="008C490F">
        <w:rPr>
          <w:lang w:val="en-GB"/>
        </w:rPr>
        <w:t xml:space="preserve">. As long as you develop, you will make a step each year. </w:t>
      </w:r>
      <w:r w:rsidR="00C445CA" w:rsidRPr="008C490F">
        <w:rPr>
          <w:lang w:val="en-GB"/>
        </w:rPr>
        <w:t xml:space="preserve">And </w:t>
      </w:r>
      <w:r w:rsidR="00152D87" w:rsidRPr="008C490F">
        <w:rPr>
          <w:lang w:val="en-GB"/>
        </w:rPr>
        <w:t>with the golden trian</w:t>
      </w:r>
      <w:r w:rsidR="008A6604" w:rsidRPr="008C490F">
        <w:rPr>
          <w:lang w:val="en-GB"/>
        </w:rPr>
        <w:t xml:space="preserve">gle </w:t>
      </w:r>
      <w:r w:rsidR="008C490F" w:rsidRPr="008C490F">
        <w:rPr>
          <w:lang w:val="en-GB"/>
        </w:rPr>
        <w:t>and with help of one or more pillars as mentioned above</w:t>
      </w:r>
      <w:r w:rsidR="00940776">
        <w:rPr>
          <w:lang w:val="en-GB"/>
        </w:rPr>
        <w:t>, y</w:t>
      </w:r>
      <w:r w:rsidR="008A6604" w:rsidRPr="00940776">
        <w:rPr>
          <w:lang w:val="en-GB"/>
        </w:rPr>
        <w:t xml:space="preserve">ou can </w:t>
      </w:r>
      <w:r w:rsidR="496B06D8" w:rsidRPr="00940776">
        <w:rPr>
          <w:lang w:val="en-GB"/>
        </w:rPr>
        <w:t>b</w:t>
      </w:r>
      <w:r w:rsidR="008A6604" w:rsidRPr="00940776">
        <w:rPr>
          <w:lang w:val="en-GB"/>
        </w:rPr>
        <w:t>e sure yo</w:t>
      </w:r>
      <w:r w:rsidR="001B5E01" w:rsidRPr="00940776">
        <w:rPr>
          <w:lang w:val="en-GB"/>
        </w:rPr>
        <w:t xml:space="preserve">u continue </w:t>
      </w:r>
      <w:r w:rsidR="00FF05E7" w:rsidRPr="00940776">
        <w:rPr>
          <w:lang w:val="en-GB"/>
        </w:rPr>
        <w:t xml:space="preserve">your development. </w:t>
      </w:r>
      <w:r w:rsidRPr="00940776">
        <w:rPr>
          <w:lang w:val="en-GB"/>
        </w:rPr>
        <w:t xml:space="preserve">However, it may be that you are ready for the next level </w:t>
      </w:r>
      <w:r w:rsidR="00437C3A" w:rsidRPr="00940776">
        <w:rPr>
          <w:lang w:val="en-GB"/>
        </w:rPr>
        <w:t xml:space="preserve">in seniority, </w:t>
      </w:r>
      <w:r w:rsidRPr="00940776">
        <w:rPr>
          <w:lang w:val="en-GB"/>
        </w:rPr>
        <w:t>earlier than these steps provide. This will be evident from feedback</w:t>
      </w:r>
      <w:r w:rsidR="00AA330D" w:rsidRPr="00940776">
        <w:rPr>
          <w:lang w:val="en-GB"/>
        </w:rPr>
        <w:t xml:space="preserve"> of </w:t>
      </w:r>
      <w:r w:rsidRPr="00940776">
        <w:rPr>
          <w:lang w:val="en-GB"/>
        </w:rPr>
        <w:t>your peers</w:t>
      </w:r>
      <w:r w:rsidR="00AA330D" w:rsidRPr="00940776">
        <w:rPr>
          <w:lang w:val="en-GB"/>
        </w:rPr>
        <w:t>, your manager</w:t>
      </w:r>
      <w:r w:rsidRPr="00940776">
        <w:rPr>
          <w:lang w:val="en-GB"/>
        </w:rPr>
        <w:t xml:space="preserve"> and the </w:t>
      </w:r>
      <w:r w:rsidR="00EB2136" w:rsidRPr="00940776">
        <w:rPr>
          <w:lang w:val="en-GB"/>
        </w:rPr>
        <w:t>G</w:t>
      </w:r>
      <w:r w:rsidRPr="00940776">
        <w:rPr>
          <w:lang w:val="en-GB"/>
        </w:rPr>
        <w:t xml:space="preserve">olden </w:t>
      </w:r>
      <w:r w:rsidR="00EB2136" w:rsidRPr="00940776">
        <w:rPr>
          <w:lang w:val="en-GB"/>
        </w:rPr>
        <w:t>T</w:t>
      </w:r>
      <w:r w:rsidRPr="00940776">
        <w:rPr>
          <w:lang w:val="en-GB"/>
        </w:rPr>
        <w:t xml:space="preserve">riangle. Based on this, you can request an </w:t>
      </w:r>
      <w:r w:rsidR="00A22213" w:rsidRPr="00940776">
        <w:rPr>
          <w:lang w:val="en-GB"/>
        </w:rPr>
        <w:t xml:space="preserve">early </w:t>
      </w:r>
      <w:r w:rsidRPr="00940776">
        <w:rPr>
          <w:lang w:val="en-GB"/>
        </w:rPr>
        <w:t>promotion in seniority.</w:t>
      </w:r>
    </w:p>
    <w:p w14:paraId="76F7AF85" w14:textId="2BB94EB5" w:rsidR="00C30160" w:rsidRDefault="00656F57" w:rsidP="00A61061">
      <w:pPr>
        <w:pStyle w:val="Heading3"/>
        <w:rPr>
          <w:lang w:val="en-GB"/>
        </w:rPr>
      </w:pPr>
      <w:bookmarkStart w:id="11" w:name="_Toc136343117"/>
      <w:r>
        <w:rPr>
          <w:lang w:val="en-GB"/>
        </w:rPr>
        <w:lastRenderedPageBreak/>
        <w:t>Feedback</w:t>
      </w:r>
      <w:bookmarkEnd w:id="11"/>
    </w:p>
    <w:p w14:paraId="282B1DC1" w14:textId="686ECB3F" w:rsidR="00DC0033" w:rsidRDefault="00A61061" w:rsidP="00A61061">
      <w:pPr>
        <w:rPr>
          <w:lang w:val="en-GB"/>
        </w:rPr>
      </w:pPr>
      <w:r w:rsidRPr="5F73E7D1">
        <w:rPr>
          <w:lang w:val="en-GB"/>
        </w:rPr>
        <w:t xml:space="preserve">Feedback is key to personal development. Honest, well-worded feedback helps identify improvement areas and strengths. Giving and receiving feedback is essential, which is why we focus on it in our internal training </w:t>
      </w:r>
      <w:r w:rsidR="000904C9" w:rsidRPr="5F73E7D1">
        <w:rPr>
          <w:lang w:val="en-GB"/>
        </w:rPr>
        <w:t>programme</w:t>
      </w:r>
      <w:r w:rsidRPr="5F73E7D1">
        <w:rPr>
          <w:lang w:val="en-GB"/>
        </w:rPr>
        <w:t xml:space="preserve">. We use </w:t>
      </w:r>
      <w:hyperlink r:id="rId14">
        <w:proofErr w:type="spellStart"/>
        <w:r w:rsidRPr="5F73E7D1">
          <w:rPr>
            <w:rStyle w:val="Hyperlink"/>
            <w:lang w:val="en-GB"/>
          </w:rPr>
          <w:t>TruQu</w:t>
        </w:r>
        <w:proofErr w:type="spellEnd"/>
      </w:hyperlink>
      <w:r w:rsidRPr="5F73E7D1">
        <w:rPr>
          <w:lang w:val="en-GB"/>
        </w:rPr>
        <w:t xml:space="preserve"> to gather and document feedback. This </w:t>
      </w:r>
      <w:r w:rsidR="000904C9" w:rsidRPr="5F73E7D1">
        <w:rPr>
          <w:lang w:val="en-GB"/>
        </w:rPr>
        <w:t xml:space="preserve">simple </w:t>
      </w:r>
      <w:r w:rsidRPr="5F73E7D1">
        <w:rPr>
          <w:lang w:val="en-GB"/>
        </w:rPr>
        <w:t xml:space="preserve">system helps </w:t>
      </w:r>
      <w:r w:rsidR="000904C9" w:rsidRPr="5F73E7D1">
        <w:rPr>
          <w:lang w:val="en-GB"/>
        </w:rPr>
        <w:t xml:space="preserve">you </w:t>
      </w:r>
      <w:r w:rsidRPr="5F73E7D1">
        <w:rPr>
          <w:lang w:val="en-GB"/>
        </w:rPr>
        <w:t xml:space="preserve">track </w:t>
      </w:r>
      <w:r w:rsidR="000904C9" w:rsidRPr="5F73E7D1">
        <w:rPr>
          <w:lang w:val="en-GB"/>
        </w:rPr>
        <w:t xml:space="preserve">your </w:t>
      </w:r>
      <w:r w:rsidRPr="5F73E7D1">
        <w:rPr>
          <w:lang w:val="en-GB"/>
        </w:rPr>
        <w:t>progress and actively request feedback</w:t>
      </w:r>
      <w:r w:rsidR="004C3DCC" w:rsidRPr="5F73E7D1">
        <w:rPr>
          <w:lang w:val="en-GB"/>
        </w:rPr>
        <w:t>, enabling you to develop yourself even faster.</w:t>
      </w:r>
      <w:r w:rsidRPr="5F73E7D1">
        <w:rPr>
          <w:lang w:val="en-GB"/>
        </w:rPr>
        <w:t xml:space="preserve"> </w:t>
      </w:r>
      <w:r w:rsidR="00472406">
        <w:rPr>
          <w:lang w:val="en-GB"/>
        </w:rPr>
        <w:t xml:space="preserve">We also understand </w:t>
      </w:r>
      <w:r w:rsidR="0082354C" w:rsidRPr="5F73E7D1">
        <w:rPr>
          <w:lang w:val="en-GB"/>
        </w:rPr>
        <w:t xml:space="preserve">that personal feedback often </w:t>
      </w:r>
      <w:r w:rsidR="00F941DA" w:rsidRPr="5F73E7D1">
        <w:rPr>
          <w:lang w:val="en-GB"/>
        </w:rPr>
        <w:t>works best</w:t>
      </w:r>
      <w:r w:rsidR="006D0071" w:rsidRPr="5F73E7D1">
        <w:rPr>
          <w:lang w:val="en-GB"/>
        </w:rPr>
        <w:t xml:space="preserve">, </w:t>
      </w:r>
      <w:r w:rsidR="00967487" w:rsidRPr="5F73E7D1">
        <w:rPr>
          <w:lang w:val="en-GB"/>
        </w:rPr>
        <w:t xml:space="preserve">in that case </w:t>
      </w:r>
      <w:proofErr w:type="spellStart"/>
      <w:r w:rsidR="00967487" w:rsidRPr="5F73E7D1">
        <w:rPr>
          <w:lang w:val="en-GB"/>
        </w:rPr>
        <w:t>TruQu</w:t>
      </w:r>
      <w:proofErr w:type="spellEnd"/>
      <w:r w:rsidR="00967487" w:rsidRPr="5F73E7D1">
        <w:rPr>
          <w:lang w:val="en-GB"/>
        </w:rPr>
        <w:t xml:space="preserve"> can be used as </w:t>
      </w:r>
      <w:r w:rsidR="00A926A9" w:rsidRPr="5F73E7D1">
        <w:rPr>
          <w:lang w:val="en-GB"/>
        </w:rPr>
        <w:t xml:space="preserve">a tool to keep records. </w:t>
      </w:r>
    </w:p>
    <w:p w14:paraId="70D6E7F3" w14:textId="39E20C72" w:rsidR="009004C6" w:rsidRDefault="009004C6" w:rsidP="009004C6">
      <w:pPr>
        <w:pStyle w:val="Heading3"/>
        <w:rPr>
          <w:lang w:val="en-GB"/>
        </w:rPr>
      </w:pPr>
      <w:bookmarkStart w:id="12" w:name="_Toc136343118"/>
      <w:r>
        <w:rPr>
          <w:lang w:val="en-GB"/>
        </w:rPr>
        <w:t>Reflection</w:t>
      </w:r>
      <w:bookmarkEnd w:id="12"/>
    </w:p>
    <w:p w14:paraId="2E356064" w14:textId="3ECF3960" w:rsidR="009004C6" w:rsidRDefault="009004C6" w:rsidP="00A61061">
      <w:pPr>
        <w:rPr>
          <w:lang w:val="en-GB"/>
        </w:rPr>
      </w:pPr>
      <w:r w:rsidRPr="009004C6">
        <w:rPr>
          <w:lang w:val="en-GB"/>
        </w:rPr>
        <w:t xml:space="preserve">Finally, we believe reflection plays a big role in </w:t>
      </w:r>
      <w:r>
        <w:rPr>
          <w:lang w:val="en-GB"/>
        </w:rPr>
        <w:t>your development</w:t>
      </w:r>
      <w:r w:rsidRPr="009004C6">
        <w:rPr>
          <w:lang w:val="en-GB"/>
        </w:rPr>
        <w:t>. Use opportunities for training</w:t>
      </w:r>
      <w:r w:rsidR="6C1F6738" w:rsidRPr="2634DBB5">
        <w:rPr>
          <w:lang w:val="en-GB"/>
        </w:rPr>
        <w:t xml:space="preserve"> and</w:t>
      </w:r>
      <w:r w:rsidRPr="2634DBB5">
        <w:rPr>
          <w:lang w:val="en-GB"/>
        </w:rPr>
        <w:t xml:space="preserve"> </w:t>
      </w:r>
      <w:r w:rsidRPr="009004C6">
        <w:rPr>
          <w:lang w:val="en-GB"/>
        </w:rPr>
        <w:t>internal</w:t>
      </w:r>
      <w:r w:rsidR="7201CB7A" w:rsidRPr="2634DBB5">
        <w:rPr>
          <w:lang w:val="en-GB"/>
        </w:rPr>
        <w:t>/</w:t>
      </w:r>
      <w:r w:rsidRPr="009004C6">
        <w:rPr>
          <w:lang w:val="en-GB"/>
        </w:rPr>
        <w:t xml:space="preserve">external coaching to reflect on completed tasks and feedback received. Reflection will help </w:t>
      </w:r>
      <w:r w:rsidR="00EA205D">
        <w:rPr>
          <w:lang w:val="en-GB"/>
        </w:rPr>
        <w:t xml:space="preserve">you </w:t>
      </w:r>
      <w:r w:rsidRPr="009004C6">
        <w:rPr>
          <w:lang w:val="en-GB"/>
        </w:rPr>
        <w:t xml:space="preserve">evaluate </w:t>
      </w:r>
      <w:r w:rsidR="00EA205D">
        <w:rPr>
          <w:lang w:val="en-GB"/>
        </w:rPr>
        <w:t xml:space="preserve">your </w:t>
      </w:r>
      <w:r w:rsidRPr="009004C6">
        <w:rPr>
          <w:lang w:val="en-GB"/>
        </w:rPr>
        <w:t xml:space="preserve">progress and make necessary adjustments </w:t>
      </w:r>
      <w:r w:rsidR="00EA205D">
        <w:rPr>
          <w:lang w:val="en-GB"/>
        </w:rPr>
        <w:t xml:space="preserve">to reach your </w:t>
      </w:r>
      <w:r w:rsidR="009668E3">
        <w:rPr>
          <w:lang w:val="en-GB"/>
        </w:rPr>
        <w:t>personal development goals.</w:t>
      </w:r>
    </w:p>
    <w:p w14:paraId="5CF60E55" w14:textId="77777777" w:rsidR="00C30160" w:rsidRPr="00A61061" w:rsidRDefault="00C30160" w:rsidP="00C30160">
      <w:pPr>
        <w:pStyle w:val="NoSpacing"/>
        <w:ind w:left="360"/>
        <w:rPr>
          <w:strike/>
          <w:color w:val="5E665E"/>
          <w:lang w:val="en-GB"/>
        </w:rPr>
      </w:pPr>
    </w:p>
    <w:p w14:paraId="3B3781B0" w14:textId="0992BCEA" w:rsidR="00C30160" w:rsidRDefault="002E22E6" w:rsidP="002E22E6">
      <w:pPr>
        <w:pStyle w:val="Heading2"/>
        <w:rPr>
          <w:color w:val="5E665E"/>
          <w:lang w:val="en-GB"/>
        </w:rPr>
      </w:pPr>
      <w:bookmarkStart w:id="13" w:name="_Toc136343119"/>
      <w:r>
        <w:rPr>
          <w:lang w:val="en-GB"/>
        </w:rPr>
        <w:t>Pillar 3. Training</w:t>
      </w:r>
      <w:bookmarkEnd w:id="13"/>
      <w:r w:rsidR="00C30160" w:rsidRPr="002E22E6">
        <w:rPr>
          <w:color w:val="5E665E"/>
          <w:lang w:val="en-GB"/>
        </w:rPr>
        <w:t xml:space="preserve"> </w:t>
      </w:r>
    </w:p>
    <w:p w14:paraId="25021BC2" w14:textId="29F25131" w:rsidR="00C30160" w:rsidRPr="00134AD0" w:rsidRDefault="00645211" w:rsidP="5F73E7D1">
      <w:pPr>
        <w:rPr>
          <w:lang w:val="en-GB"/>
        </w:rPr>
      </w:pPr>
      <w:r w:rsidRPr="5F73E7D1">
        <w:rPr>
          <w:lang w:val="en-GB"/>
        </w:rPr>
        <w:t xml:space="preserve">We believe that development primarily occurs while executing </w:t>
      </w:r>
      <w:r w:rsidR="00940776">
        <w:rPr>
          <w:lang w:val="en-GB"/>
        </w:rPr>
        <w:t>a specific task</w:t>
      </w:r>
      <w:r w:rsidRPr="2634DBB5">
        <w:rPr>
          <w:lang w:val="en-GB"/>
        </w:rPr>
        <w:t>.</w:t>
      </w:r>
      <w:r w:rsidRPr="5F73E7D1">
        <w:rPr>
          <w:lang w:val="en-GB"/>
        </w:rPr>
        <w:t xml:space="preserve"> Specific, specialized knowledge </w:t>
      </w:r>
      <w:r w:rsidR="00D17FDC" w:rsidRPr="5F73E7D1">
        <w:rPr>
          <w:lang w:val="en-GB"/>
        </w:rPr>
        <w:t xml:space="preserve">may require </w:t>
      </w:r>
      <w:r w:rsidRPr="5F73E7D1">
        <w:rPr>
          <w:lang w:val="en-GB"/>
        </w:rPr>
        <w:t>training to initiate growth.</w:t>
      </w:r>
    </w:p>
    <w:p w14:paraId="5CEFAD74" w14:textId="77777777" w:rsidR="00C30160" w:rsidRPr="00134AD0" w:rsidRDefault="00C30160" w:rsidP="00DC0033">
      <w:pPr>
        <w:pStyle w:val="Heading3"/>
        <w:rPr>
          <w:lang w:val="en-GB"/>
        </w:rPr>
      </w:pPr>
      <w:bookmarkStart w:id="14" w:name="_Toc136343120"/>
      <w:r w:rsidRPr="00134AD0">
        <w:rPr>
          <w:lang w:val="en-GB"/>
        </w:rPr>
        <w:t>Digital Power Academy</w:t>
      </w:r>
      <w:bookmarkEnd w:id="14"/>
      <w:r w:rsidRPr="00134AD0">
        <w:rPr>
          <w:lang w:val="en-GB"/>
        </w:rPr>
        <w:t xml:space="preserve"> </w:t>
      </w:r>
    </w:p>
    <w:p w14:paraId="42F1C759" w14:textId="03B5EC0E" w:rsidR="00134AD0" w:rsidRDefault="00166726" w:rsidP="00166726">
      <w:pPr>
        <w:rPr>
          <w:lang w:val="en-GB"/>
        </w:rPr>
      </w:pPr>
      <w:r w:rsidRPr="5F73E7D1">
        <w:rPr>
          <w:lang w:val="en-GB"/>
        </w:rPr>
        <w:t>Within the Academy we have established a training programme in collaboration with labour psychologists. Based on their research, development goals have been set and converted into six categories for training by MV Coaching and Training. The training</w:t>
      </w:r>
      <w:r w:rsidR="00382B56" w:rsidRPr="5F73E7D1">
        <w:rPr>
          <w:lang w:val="en-GB"/>
        </w:rPr>
        <w:t xml:space="preserve"> courses</w:t>
      </w:r>
      <w:r w:rsidRPr="5F73E7D1">
        <w:rPr>
          <w:lang w:val="en-GB"/>
        </w:rPr>
        <w:t xml:space="preserve"> focus on personal development, consultancy skills, and communication.</w:t>
      </w:r>
    </w:p>
    <w:p w14:paraId="4F23832B" w14:textId="62B38AF9" w:rsidR="00382B56" w:rsidRPr="00134AD0" w:rsidRDefault="00382B56" w:rsidP="00382B56">
      <w:pPr>
        <w:pStyle w:val="Heading3"/>
        <w:rPr>
          <w:lang w:val="en-GB"/>
        </w:rPr>
      </w:pPr>
      <w:bookmarkStart w:id="15" w:name="_Toc136343121"/>
      <w:r w:rsidRPr="00134AD0">
        <w:rPr>
          <w:lang w:val="en-GB"/>
        </w:rPr>
        <w:t>Internal and external</w:t>
      </w:r>
      <w:bookmarkEnd w:id="15"/>
    </w:p>
    <w:p w14:paraId="2C8273C2" w14:textId="16AC069E" w:rsidR="009E2BD3" w:rsidRDefault="00D077DA" w:rsidP="00166726">
      <w:pPr>
        <w:rPr>
          <w:lang w:val="en-GB"/>
        </w:rPr>
      </w:pPr>
      <w:r w:rsidRPr="00D077DA">
        <w:rPr>
          <w:lang w:val="en-GB"/>
        </w:rPr>
        <w:t xml:space="preserve">In addition to the </w:t>
      </w:r>
      <w:r>
        <w:rPr>
          <w:lang w:val="en-GB"/>
        </w:rPr>
        <w:t>A</w:t>
      </w:r>
      <w:r w:rsidRPr="00D077DA">
        <w:rPr>
          <w:lang w:val="en-GB"/>
        </w:rPr>
        <w:t xml:space="preserve">cademy's soft skill-focused </w:t>
      </w:r>
      <w:r w:rsidRPr="54A4F420">
        <w:rPr>
          <w:lang w:val="en-GB"/>
        </w:rPr>
        <w:t>training</w:t>
      </w:r>
      <w:r w:rsidR="10AE9E7B" w:rsidRPr="54A4F420">
        <w:rPr>
          <w:lang w:val="en-GB"/>
        </w:rPr>
        <w:t xml:space="preserve"> program,</w:t>
      </w:r>
      <w:r w:rsidRPr="00D077DA">
        <w:rPr>
          <w:lang w:val="en-GB"/>
        </w:rPr>
        <w:t xml:space="preserve"> we also offer internal hard skill trainings. Some are developed by us</w:t>
      </w:r>
      <w:r>
        <w:rPr>
          <w:lang w:val="en-GB"/>
        </w:rPr>
        <w:t xml:space="preserve"> (e.g. the</w:t>
      </w:r>
      <w:r w:rsidRPr="00D077DA">
        <w:rPr>
          <w:lang w:val="en-GB"/>
        </w:rPr>
        <w:t xml:space="preserve"> Statistics trainings</w:t>
      </w:r>
      <w:r>
        <w:rPr>
          <w:lang w:val="en-GB"/>
        </w:rPr>
        <w:t>), while</w:t>
      </w:r>
      <w:r w:rsidRPr="00D077DA">
        <w:rPr>
          <w:lang w:val="en-GB"/>
        </w:rPr>
        <w:t xml:space="preserve"> others</w:t>
      </w:r>
      <w:r w:rsidR="000400CB">
        <w:rPr>
          <w:lang w:val="en-GB"/>
        </w:rPr>
        <w:t xml:space="preserve"> (e.g. the Agile/Scrum trainings)</w:t>
      </w:r>
      <w:r w:rsidRPr="00D077DA">
        <w:rPr>
          <w:lang w:val="en-GB"/>
        </w:rPr>
        <w:t xml:space="preserve"> are offered by </w:t>
      </w:r>
      <w:r>
        <w:rPr>
          <w:lang w:val="en-GB"/>
        </w:rPr>
        <w:t>external parties</w:t>
      </w:r>
      <w:r w:rsidRPr="00D077DA">
        <w:rPr>
          <w:lang w:val="en-GB"/>
        </w:rPr>
        <w:t>. If a specific training</w:t>
      </w:r>
      <w:r w:rsidR="000400CB">
        <w:rPr>
          <w:lang w:val="en-GB"/>
        </w:rPr>
        <w:t xml:space="preserve"> course</w:t>
      </w:r>
      <w:r w:rsidRPr="00D077DA">
        <w:rPr>
          <w:lang w:val="en-GB"/>
        </w:rPr>
        <w:t xml:space="preserve"> is not offered in the package, it can be </w:t>
      </w:r>
      <w:r w:rsidR="000B3202" w:rsidRPr="7B5C5C9F">
        <w:rPr>
          <w:lang w:val="en-GB"/>
        </w:rPr>
        <w:t>follow</w:t>
      </w:r>
      <w:r w:rsidR="3684EFAF" w:rsidRPr="7B5C5C9F">
        <w:rPr>
          <w:lang w:val="en-GB"/>
        </w:rPr>
        <w:t>ed</w:t>
      </w:r>
      <w:r w:rsidRPr="00D077DA">
        <w:rPr>
          <w:lang w:val="en-GB"/>
        </w:rPr>
        <w:t xml:space="preserve"> externally. Within our field, we aim to be able to offer everything internally or externally.</w:t>
      </w:r>
    </w:p>
    <w:p w14:paraId="292B8A7F" w14:textId="0BED2951" w:rsidR="00166726" w:rsidRDefault="009E2BD3" w:rsidP="009E2BD3">
      <w:pPr>
        <w:pStyle w:val="Heading3"/>
        <w:rPr>
          <w:lang w:val="en-GB"/>
        </w:rPr>
      </w:pPr>
      <w:bookmarkStart w:id="16" w:name="_Toc136343122"/>
      <w:r w:rsidRPr="5F73E7D1">
        <w:rPr>
          <w:lang w:val="en-GB"/>
        </w:rPr>
        <w:t>Development budget</w:t>
      </w:r>
      <w:bookmarkEnd w:id="16"/>
    </w:p>
    <w:p w14:paraId="20C58C19" w14:textId="6F098925" w:rsidR="00C55BC2" w:rsidRDefault="009E2BD3" w:rsidP="00166726">
      <w:pPr>
        <w:rPr>
          <w:lang w:val="en-GB"/>
        </w:rPr>
      </w:pPr>
      <w:r>
        <w:rPr>
          <w:lang w:val="en-GB"/>
        </w:rPr>
        <w:t>To</w:t>
      </w:r>
      <w:r w:rsidRPr="009E2BD3">
        <w:rPr>
          <w:lang w:val="en-GB"/>
        </w:rPr>
        <w:t xml:space="preserve"> support your personal growth</w:t>
      </w:r>
      <w:r>
        <w:rPr>
          <w:lang w:val="en-GB"/>
        </w:rPr>
        <w:t>, you can make use of your development budget</w:t>
      </w:r>
      <w:r w:rsidRPr="009E2BD3">
        <w:rPr>
          <w:lang w:val="en-GB"/>
        </w:rPr>
        <w:t xml:space="preserve">. </w:t>
      </w:r>
      <w:r w:rsidR="00F42E1E">
        <w:rPr>
          <w:lang w:val="en-GB"/>
        </w:rPr>
        <w:t>We do not have a limit on the budget itself</w:t>
      </w:r>
      <w:r w:rsidR="00026066">
        <w:rPr>
          <w:lang w:val="en-GB"/>
        </w:rPr>
        <w:t>. We</w:t>
      </w:r>
      <w:r w:rsidR="00F42E1E">
        <w:rPr>
          <w:lang w:val="en-GB"/>
        </w:rPr>
        <w:t xml:space="preserve"> do write off </w:t>
      </w:r>
      <w:r w:rsidR="003C3130">
        <w:rPr>
          <w:lang w:val="en-GB"/>
        </w:rPr>
        <w:t xml:space="preserve">€2750 annually of the amount you have spent. </w:t>
      </w:r>
      <w:r w:rsidRPr="009E2BD3">
        <w:rPr>
          <w:lang w:val="en-GB"/>
        </w:rPr>
        <w:t>If a desired training is not offered internally, you can choose an external educational institution in agreement</w:t>
      </w:r>
      <w:r w:rsidR="003C3130">
        <w:rPr>
          <w:lang w:val="en-GB"/>
        </w:rPr>
        <w:t xml:space="preserve"> with the </w:t>
      </w:r>
      <w:r w:rsidR="00026066">
        <w:rPr>
          <w:lang w:val="en-GB"/>
        </w:rPr>
        <w:t>D</w:t>
      </w:r>
      <w:r w:rsidR="003C3130">
        <w:rPr>
          <w:lang w:val="en-GB"/>
        </w:rPr>
        <w:t xml:space="preserve">evelopment </w:t>
      </w:r>
      <w:r w:rsidR="00026066">
        <w:rPr>
          <w:lang w:val="en-GB"/>
        </w:rPr>
        <w:t>M</w:t>
      </w:r>
      <w:r w:rsidR="003C3130">
        <w:rPr>
          <w:lang w:val="en-GB"/>
        </w:rPr>
        <w:t>anager</w:t>
      </w:r>
      <w:r w:rsidRPr="009E2BD3">
        <w:rPr>
          <w:lang w:val="en-GB"/>
        </w:rPr>
        <w:t xml:space="preserve">. </w:t>
      </w:r>
    </w:p>
    <w:p w14:paraId="6A17D3D5" w14:textId="01CEC99E" w:rsidR="00C55BC2" w:rsidRDefault="5254C4E7" w:rsidP="54A4F420">
      <w:pPr>
        <w:rPr>
          <w:lang w:val="en-GB"/>
        </w:rPr>
      </w:pPr>
      <w:r w:rsidRPr="54A4F420">
        <w:rPr>
          <w:lang w:val="en-GB"/>
        </w:rPr>
        <w:t xml:space="preserve">This way you can continuously challenge yourself. </w:t>
      </w:r>
    </w:p>
    <w:p w14:paraId="6916EEC4" w14:textId="72921D27" w:rsidR="00C55BC2" w:rsidRDefault="57B0DF01" w:rsidP="00166726">
      <w:pPr>
        <w:rPr>
          <w:lang w:val="en-GB"/>
        </w:rPr>
      </w:pPr>
      <w:r w:rsidRPr="54E96D59">
        <w:rPr>
          <w:lang w:val="en-GB"/>
        </w:rPr>
        <w:t xml:space="preserve">Read here how we </w:t>
      </w:r>
      <w:hyperlink r:id="rId15">
        <w:r w:rsidRPr="54E96D59">
          <w:rPr>
            <w:rStyle w:val="Hyperlink"/>
            <w:lang w:val="en-GB"/>
          </w:rPr>
          <w:t>facilitate</w:t>
        </w:r>
      </w:hyperlink>
      <w:r w:rsidRPr="54E96D59">
        <w:rPr>
          <w:lang w:val="en-GB"/>
        </w:rPr>
        <w:t xml:space="preserve"> this &gt;</w:t>
      </w:r>
    </w:p>
    <w:p w14:paraId="407F412F" w14:textId="3DF1EB05" w:rsidR="00134AD0" w:rsidRDefault="5F8DE8FD" w:rsidP="00DC0033">
      <w:pPr>
        <w:rPr>
          <w:lang w:val="en-GB"/>
        </w:rPr>
      </w:pPr>
      <w:r w:rsidRPr="5F73E7D1">
        <w:rPr>
          <w:lang w:val="en-GB"/>
        </w:rPr>
        <w:t xml:space="preserve">And you can find the agreement </w:t>
      </w:r>
      <w:hyperlink r:id="rId16">
        <w:r w:rsidRPr="5F73E7D1">
          <w:rPr>
            <w:rStyle w:val="Hyperlink"/>
            <w:lang w:val="en-GB"/>
          </w:rPr>
          <w:t>here</w:t>
        </w:r>
      </w:hyperlink>
      <w:r w:rsidR="000325D2" w:rsidRPr="5F73E7D1">
        <w:rPr>
          <w:lang w:val="en-GB"/>
        </w:rPr>
        <w:t xml:space="preserve"> &gt;</w:t>
      </w:r>
    </w:p>
    <w:p w14:paraId="1BE27613" w14:textId="77777777" w:rsidR="00845C01" w:rsidRDefault="00845C01" w:rsidP="00D72374">
      <w:pPr>
        <w:pStyle w:val="NoSpacing"/>
        <w:rPr>
          <w:color w:val="5E665E"/>
          <w:szCs w:val="24"/>
          <w:lang w:val="en-GB"/>
        </w:rPr>
      </w:pPr>
    </w:p>
    <w:p w14:paraId="242840B7" w14:textId="77777777" w:rsidR="00845C01" w:rsidRDefault="00845C01" w:rsidP="00D72374">
      <w:pPr>
        <w:pStyle w:val="NoSpacing"/>
        <w:rPr>
          <w:color w:val="5E665E"/>
          <w:szCs w:val="24"/>
          <w:lang w:val="en-GB"/>
        </w:rPr>
      </w:pPr>
    </w:p>
    <w:p w14:paraId="4B01EB9A" w14:textId="7E50962B" w:rsidR="00845C01" w:rsidRPr="00134AD0" w:rsidRDefault="00845C01" w:rsidP="00845C01">
      <w:pPr>
        <w:pStyle w:val="Heading2"/>
        <w:rPr>
          <w:lang w:val="en-GB"/>
        </w:rPr>
      </w:pPr>
      <w:bookmarkStart w:id="17" w:name="_Toc136343123"/>
      <w:r w:rsidRPr="00134AD0">
        <w:rPr>
          <w:lang w:val="en-GB"/>
        </w:rPr>
        <w:t xml:space="preserve">Pillar 4. </w:t>
      </w:r>
      <w:r w:rsidR="00111B1F" w:rsidRPr="00134AD0">
        <w:rPr>
          <w:lang w:val="en-GB"/>
        </w:rPr>
        <w:t>Learning t</w:t>
      </w:r>
      <w:r w:rsidRPr="00134AD0">
        <w:rPr>
          <w:lang w:val="en-GB"/>
        </w:rPr>
        <w:t>ogether</w:t>
      </w:r>
      <w:bookmarkEnd w:id="17"/>
    </w:p>
    <w:p w14:paraId="6792849C" w14:textId="357BF2A9" w:rsidR="005A00C0" w:rsidRPr="000B25C4" w:rsidRDefault="005A00C0" w:rsidP="00134AD0">
      <w:pPr>
        <w:rPr>
          <w:lang w:val="en-GB"/>
        </w:rPr>
      </w:pPr>
      <w:r w:rsidRPr="005A00C0">
        <w:rPr>
          <w:lang w:val="en-GB"/>
        </w:rPr>
        <w:t>At Digital Power, you can progress in your development alongside your colleagues</w:t>
      </w:r>
      <w:r>
        <w:rPr>
          <w:lang w:val="en-GB"/>
        </w:rPr>
        <w:t xml:space="preserve">. Learning together is more fun and more efficient. </w:t>
      </w:r>
      <w:r w:rsidRPr="4B2BC63A">
        <w:rPr>
          <w:lang w:val="en-GB"/>
        </w:rPr>
        <w:t>We facilitate this in various ways</w:t>
      </w:r>
      <w:r w:rsidR="000B25C4">
        <w:rPr>
          <w:lang w:val="en-GB"/>
        </w:rPr>
        <w:t xml:space="preserve">, </w:t>
      </w:r>
      <w:r w:rsidR="000B25C4" w:rsidRPr="000B25C4">
        <w:rPr>
          <w:lang w:val="en-GB"/>
        </w:rPr>
        <w:t>although we're primarily focusing on consultants. As a staff member, you're always welcome to take part in order to broaden your horizon and to learn more about data.</w:t>
      </w:r>
    </w:p>
    <w:p w14:paraId="48293D8D" w14:textId="568E63D5" w:rsidR="005A00C0" w:rsidRPr="005A00C0" w:rsidRDefault="005A00C0" w:rsidP="0014380D">
      <w:pPr>
        <w:pStyle w:val="Heading3"/>
        <w:rPr>
          <w:color w:val="5E665E"/>
          <w:lang w:val="en-GB"/>
        </w:rPr>
      </w:pPr>
      <w:bookmarkStart w:id="18" w:name="_Toc136343124"/>
      <w:r>
        <w:rPr>
          <w:lang w:val="en-GB"/>
        </w:rPr>
        <w:t>Internal meet-ups</w:t>
      </w:r>
      <w:bookmarkEnd w:id="18"/>
    </w:p>
    <w:p w14:paraId="2683BBF7" w14:textId="02DF96D0" w:rsidR="00377FAB" w:rsidRDefault="0014380D" w:rsidP="00134AD0">
      <w:pPr>
        <w:rPr>
          <w:lang w:val="en-GB"/>
        </w:rPr>
      </w:pPr>
      <w:r w:rsidRPr="0014380D">
        <w:rPr>
          <w:lang w:val="en-GB"/>
        </w:rPr>
        <w:t xml:space="preserve">All knowledge domains host meet-ups where hard skills knowledge is shared. You can attend meet-ups from all domains and learn more about </w:t>
      </w:r>
      <w:r w:rsidR="00C31C6D">
        <w:rPr>
          <w:lang w:val="en-GB"/>
        </w:rPr>
        <w:t>them</w:t>
      </w:r>
      <w:r w:rsidR="000E7E4B">
        <w:rPr>
          <w:lang w:val="en-GB"/>
        </w:rPr>
        <w:t xml:space="preserve"> and we encourage you to </w:t>
      </w:r>
      <w:r w:rsidR="00EC2CA3">
        <w:rPr>
          <w:lang w:val="en-GB"/>
        </w:rPr>
        <w:t>share your own knowledge</w:t>
      </w:r>
      <w:r w:rsidR="00C31C6D">
        <w:rPr>
          <w:lang w:val="en-GB"/>
        </w:rPr>
        <w:t>.</w:t>
      </w:r>
    </w:p>
    <w:p w14:paraId="15EEEC0C" w14:textId="01F12AA8" w:rsidR="008B08F6" w:rsidRDefault="008B08F6" w:rsidP="008B08F6">
      <w:pPr>
        <w:pStyle w:val="Heading3"/>
        <w:rPr>
          <w:lang w:val="en-GB"/>
        </w:rPr>
      </w:pPr>
      <w:bookmarkStart w:id="19" w:name="_Toc136343125"/>
      <w:r>
        <w:rPr>
          <w:lang w:val="en-GB"/>
        </w:rPr>
        <w:t>Events</w:t>
      </w:r>
      <w:bookmarkEnd w:id="19"/>
    </w:p>
    <w:p w14:paraId="349A398B" w14:textId="0FDF102D" w:rsidR="00742288" w:rsidRDefault="008B08F6" w:rsidP="00134AD0">
      <w:pPr>
        <w:rPr>
          <w:lang w:val="en-GB"/>
        </w:rPr>
      </w:pPr>
      <w:r w:rsidRPr="008B08F6">
        <w:rPr>
          <w:lang w:val="en-GB"/>
        </w:rPr>
        <w:t>We facilitate attending events that contribute to your knowledge</w:t>
      </w:r>
      <w:r w:rsidR="007538CD">
        <w:rPr>
          <w:lang w:val="en-GB"/>
        </w:rPr>
        <w:t>. Also, we like to</w:t>
      </w:r>
      <w:r w:rsidRPr="008B08F6">
        <w:rPr>
          <w:lang w:val="en-GB"/>
        </w:rPr>
        <w:t xml:space="preserve"> take the stage to share our own expertise. </w:t>
      </w:r>
    </w:p>
    <w:p w14:paraId="67E854B0" w14:textId="0595AD92" w:rsidR="002138F0" w:rsidRDefault="002138F0" w:rsidP="002138F0">
      <w:pPr>
        <w:pStyle w:val="Heading3"/>
        <w:rPr>
          <w:color w:val="5E665E"/>
          <w:lang w:val="en-GB"/>
        </w:rPr>
      </w:pPr>
      <w:bookmarkStart w:id="20" w:name="_Toc136343126"/>
      <w:r>
        <w:rPr>
          <w:lang w:val="en-GB"/>
        </w:rPr>
        <w:t>The whole Digital Power team</w:t>
      </w:r>
      <w:bookmarkEnd w:id="20"/>
    </w:p>
    <w:p w14:paraId="35CCDB4E" w14:textId="6354CD2A" w:rsidR="7B5C5C9F" w:rsidRDefault="008B08F6" w:rsidP="7B5C5C9F">
      <w:pPr>
        <w:rPr>
          <w:lang w:val="en-GB"/>
        </w:rPr>
      </w:pPr>
      <w:r w:rsidRPr="008B08F6">
        <w:rPr>
          <w:lang w:val="en-GB"/>
        </w:rPr>
        <w:t>All colleagues are available to answer questions, often via Teams or meet-ups</w:t>
      </w:r>
      <w:r w:rsidR="002138F0">
        <w:rPr>
          <w:lang w:val="en-GB"/>
        </w:rPr>
        <w:t xml:space="preserve">, but feel free to contact them directly. </w:t>
      </w:r>
    </w:p>
    <w:p w14:paraId="3EFD2A27" w14:textId="1A6D1307" w:rsidR="004661B6" w:rsidRDefault="008A335F" w:rsidP="037E28E8">
      <w:pPr>
        <w:rPr>
          <w:lang w:val="en-GB"/>
        </w:rPr>
      </w:pPr>
      <w:r>
        <w:rPr>
          <w:lang w:val="en-GB"/>
        </w:rPr>
        <w:t xml:space="preserve">We try to help you as much as we can </w:t>
      </w:r>
      <w:r w:rsidR="001C3BD7">
        <w:rPr>
          <w:lang w:val="en-GB"/>
        </w:rPr>
        <w:t xml:space="preserve">in your personal development. If you have any questions, or if you want to </w:t>
      </w:r>
      <w:r w:rsidR="00683358">
        <w:rPr>
          <w:lang w:val="en-GB"/>
        </w:rPr>
        <w:t xml:space="preserve">discuss your personal development plan, please reach our to our Development Manager: </w:t>
      </w:r>
      <w:hyperlink r:id="rId17" w:history="1">
        <w:r w:rsidR="00683358" w:rsidRPr="00683358">
          <w:rPr>
            <w:rStyle w:val="Hyperlink"/>
            <w:lang w:val="en-GB"/>
          </w:rPr>
          <w:t>Rogier Kamer</w:t>
        </w:r>
      </w:hyperlink>
      <w:r>
        <w:rPr>
          <w:lang w:val="en-GB"/>
        </w:rPr>
        <w:t xml:space="preserve"> </w:t>
      </w:r>
    </w:p>
    <w:sectPr w:rsidR="004661B6" w:rsidSect="000F7444">
      <w:footerReference w:type="even" r:id="rId18"/>
      <w:footerReference w:type="default" r:id="rId19"/>
      <w:pgSz w:w="11906" w:h="16838"/>
      <w:pgMar w:top="1418" w:right="1418" w:bottom="1418" w:left="1418"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39E00" w14:textId="77777777" w:rsidR="00424E30" w:rsidRDefault="00424E30" w:rsidP="00227752">
      <w:pPr>
        <w:spacing w:line="240" w:lineRule="auto"/>
      </w:pPr>
      <w:r>
        <w:separator/>
      </w:r>
    </w:p>
  </w:endnote>
  <w:endnote w:type="continuationSeparator" w:id="0">
    <w:p w14:paraId="2E7200A0" w14:textId="77777777" w:rsidR="00424E30" w:rsidRDefault="00424E30" w:rsidP="00227752">
      <w:pPr>
        <w:spacing w:line="240" w:lineRule="auto"/>
      </w:pPr>
      <w:r>
        <w:continuationSeparator/>
      </w:r>
    </w:p>
  </w:endnote>
  <w:endnote w:type="continuationNotice" w:id="1">
    <w:p w14:paraId="0D22020A" w14:textId="77777777" w:rsidR="00424E30" w:rsidRDefault="00424E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ation">
    <w:panose1 w:val="02000000000000000000"/>
    <w:charset w:val="00"/>
    <w:family w:val="auto"/>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ansation Ligh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FA542" w14:textId="77777777" w:rsidR="00654B92" w:rsidRDefault="00654B92">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p w14:paraId="7D53C2D1" w14:textId="77777777" w:rsidR="00654B92" w:rsidRDefault="00654B92" w:rsidP="00654B9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405391"/>
      <w:docPartObj>
        <w:docPartGallery w:val="Page Numbers (Bottom of Page)"/>
        <w:docPartUnique/>
      </w:docPartObj>
    </w:sdtPr>
    <w:sdtEndPr>
      <w:rPr>
        <w:rStyle w:val="PageNumber"/>
      </w:rPr>
    </w:sdtEndPr>
    <w:sdtContent>
      <w:p w14:paraId="0AFE4C99" w14:textId="77777777" w:rsidR="00654B92" w:rsidRDefault="00654B92" w:rsidP="00654B92">
        <w:pPr>
          <w:pStyle w:val="Footer"/>
          <w:framePr w:wrap="none" w:vAnchor="text" w:hAnchor="page" w:x="802" w:y="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8CD4779" w14:textId="77777777" w:rsidR="00654B92" w:rsidRDefault="000F7444" w:rsidP="00654B92">
    <w:pPr>
      <w:pStyle w:val="Footer"/>
      <w:ind w:firstLine="360"/>
    </w:pPr>
    <w:r w:rsidRPr="00212497">
      <w:rPr>
        <w:noProof/>
      </w:rPr>
      <w:drawing>
        <wp:anchor distT="0" distB="0" distL="114300" distR="114300" simplePos="0" relativeHeight="251658240" behindDoc="1" locked="0" layoutInCell="1" allowOverlap="1" wp14:anchorId="3BAFB114" wp14:editId="5E29213C">
          <wp:simplePos x="0" y="0"/>
          <wp:positionH relativeFrom="column">
            <wp:posOffset>5508344</wp:posOffset>
          </wp:positionH>
          <wp:positionV relativeFrom="paragraph">
            <wp:posOffset>0</wp:posOffset>
          </wp:positionV>
          <wp:extent cx="723900" cy="245105"/>
          <wp:effectExtent l="0" t="0" r="0" b="3175"/>
          <wp:wrapNone/>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3900" cy="24510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422F8" w14:textId="77777777" w:rsidR="00424E30" w:rsidRDefault="00424E30" w:rsidP="00227752">
      <w:pPr>
        <w:spacing w:line="240" w:lineRule="auto"/>
      </w:pPr>
      <w:r>
        <w:separator/>
      </w:r>
    </w:p>
  </w:footnote>
  <w:footnote w:type="continuationSeparator" w:id="0">
    <w:p w14:paraId="5DA774CE" w14:textId="77777777" w:rsidR="00424E30" w:rsidRDefault="00424E30" w:rsidP="00227752">
      <w:pPr>
        <w:spacing w:line="240" w:lineRule="auto"/>
      </w:pPr>
      <w:r>
        <w:continuationSeparator/>
      </w:r>
    </w:p>
  </w:footnote>
  <w:footnote w:type="continuationNotice" w:id="1">
    <w:p w14:paraId="309E3AAC" w14:textId="77777777" w:rsidR="00424E30" w:rsidRDefault="00424E3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5DC5"/>
    <w:multiLevelType w:val="multilevel"/>
    <w:tmpl w:val="0413001D"/>
    <w:numStyleLink w:val="UnorderedList"/>
  </w:abstractNum>
  <w:abstractNum w:abstractNumId="1" w15:restartNumberingAfterBreak="0">
    <w:nsid w:val="09523240"/>
    <w:multiLevelType w:val="hybridMultilevel"/>
    <w:tmpl w:val="0D6655E0"/>
    <w:lvl w:ilvl="0" w:tplc="0809000F">
      <w:start w:val="1"/>
      <w:numFmt w:val="decimal"/>
      <w:lvlText w:val="%1."/>
      <w:lvlJc w:val="left"/>
      <w:pPr>
        <w:ind w:left="717" w:hanging="360"/>
      </w:p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2" w15:restartNumberingAfterBreak="0">
    <w:nsid w:val="129F0449"/>
    <w:multiLevelType w:val="multilevel"/>
    <w:tmpl w:val="0413001D"/>
    <w:styleLink w:val="UnorderedList"/>
    <w:lvl w:ilvl="0">
      <w:start w:val="1"/>
      <w:numFmt w:val="bullet"/>
      <w:lvlText w:val=""/>
      <w:lvlJc w:val="left"/>
      <w:pPr>
        <w:ind w:left="360" w:hanging="360"/>
      </w:pPr>
      <w:rPr>
        <w:rFonts w:ascii="Symbol" w:hAnsi="Symbol" w:hint="default"/>
        <w:b w:val="0"/>
        <w:i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D1D1DAE"/>
    <w:multiLevelType w:val="multilevel"/>
    <w:tmpl w:val="D33E986C"/>
    <w:styleLink w:val="OrderedList"/>
    <w:lvl w:ilvl="0">
      <w:start w:val="1"/>
      <w:numFmt w:val="decimal"/>
      <w:lvlText w:val="%1."/>
      <w:lvlJc w:val="left"/>
      <w:pPr>
        <w:ind w:left="720" w:hanging="360"/>
      </w:pPr>
      <w:rPr>
        <w:rFonts w:ascii="Sansation" w:hAnsi="Sansation" w:hint="default"/>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CC38E2"/>
    <w:multiLevelType w:val="hybridMultilevel"/>
    <w:tmpl w:val="C6C06F42"/>
    <w:lvl w:ilvl="0" w:tplc="EB560B46">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1C0FB0"/>
    <w:multiLevelType w:val="multilevel"/>
    <w:tmpl w:val="0413001D"/>
    <w:numStyleLink w:val="UnorderedList"/>
  </w:abstractNum>
  <w:abstractNum w:abstractNumId="6" w15:restartNumberingAfterBreak="0">
    <w:nsid w:val="2F396B55"/>
    <w:multiLevelType w:val="singleLevel"/>
    <w:tmpl w:val="7DF6C982"/>
    <w:lvl w:ilvl="0">
      <w:start w:val="1"/>
      <w:numFmt w:val="bullet"/>
      <w:pStyle w:val="UnorderedLists"/>
      <w:lvlText w:val=""/>
      <w:lvlJc w:val="left"/>
      <w:pPr>
        <w:ind w:left="717" w:hanging="360"/>
      </w:pPr>
      <w:rPr>
        <w:rFonts w:ascii="Symbol" w:hAnsi="Symbol" w:hint="default"/>
        <w:b w:val="0"/>
        <w:i w:val="0"/>
        <w:color w:val="auto"/>
      </w:rPr>
    </w:lvl>
  </w:abstractNum>
  <w:abstractNum w:abstractNumId="7" w15:restartNumberingAfterBreak="0">
    <w:nsid w:val="640E45DA"/>
    <w:multiLevelType w:val="multilevel"/>
    <w:tmpl w:val="D33E986C"/>
    <w:numStyleLink w:val="OrderedList"/>
  </w:abstractNum>
  <w:abstractNum w:abstractNumId="8" w15:restartNumberingAfterBreak="0">
    <w:nsid w:val="64A725B9"/>
    <w:multiLevelType w:val="multilevel"/>
    <w:tmpl w:val="D33E986C"/>
    <w:numStyleLink w:val="OrderedList"/>
  </w:abstractNum>
  <w:abstractNum w:abstractNumId="9" w15:restartNumberingAfterBreak="0">
    <w:nsid w:val="7E903A66"/>
    <w:multiLevelType w:val="hybridMultilevel"/>
    <w:tmpl w:val="11D0DB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364717">
    <w:abstractNumId w:val="2"/>
  </w:num>
  <w:num w:numId="2" w16cid:durableId="1187409819">
    <w:abstractNumId w:val="0"/>
  </w:num>
  <w:num w:numId="3" w16cid:durableId="430442130">
    <w:abstractNumId w:val="5"/>
  </w:num>
  <w:num w:numId="4" w16cid:durableId="326056727">
    <w:abstractNumId w:val="6"/>
  </w:num>
  <w:num w:numId="5" w16cid:durableId="844902227">
    <w:abstractNumId w:val="8"/>
  </w:num>
  <w:num w:numId="6" w16cid:durableId="1295600128">
    <w:abstractNumId w:val="3"/>
  </w:num>
  <w:num w:numId="7" w16cid:durableId="1014579226">
    <w:abstractNumId w:val="7"/>
  </w:num>
  <w:num w:numId="8" w16cid:durableId="3105278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31964806">
    <w:abstractNumId w:val="4"/>
  </w:num>
  <w:num w:numId="10" w16cid:durableId="313148160">
    <w:abstractNumId w:val="1"/>
  </w:num>
  <w:num w:numId="11" w16cid:durableId="224686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51"/>
    <w:rsid w:val="00000902"/>
    <w:rsid w:val="000010D8"/>
    <w:rsid w:val="00001A4F"/>
    <w:rsid w:val="0000391B"/>
    <w:rsid w:val="00003952"/>
    <w:rsid w:val="00010E14"/>
    <w:rsid w:val="00011DE0"/>
    <w:rsid w:val="000169C8"/>
    <w:rsid w:val="00025579"/>
    <w:rsid w:val="00025B4F"/>
    <w:rsid w:val="00025F41"/>
    <w:rsid w:val="00026066"/>
    <w:rsid w:val="000325D2"/>
    <w:rsid w:val="00035D89"/>
    <w:rsid w:val="000400CB"/>
    <w:rsid w:val="000401A6"/>
    <w:rsid w:val="00047793"/>
    <w:rsid w:val="000538D4"/>
    <w:rsid w:val="00053FFF"/>
    <w:rsid w:val="0005521B"/>
    <w:rsid w:val="0005529E"/>
    <w:rsid w:val="00056051"/>
    <w:rsid w:val="000719E0"/>
    <w:rsid w:val="000778E7"/>
    <w:rsid w:val="0008105D"/>
    <w:rsid w:val="00081BBB"/>
    <w:rsid w:val="00082364"/>
    <w:rsid w:val="00083449"/>
    <w:rsid w:val="0008732B"/>
    <w:rsid w:val="000904C9"/>
    <w:rsid w:val="00091EB5"/>
    <w:rsid w:val="000950F7"/>
    <w:rsid w:val="000A035C"/>
    <w:rsid w:val="000A03D0"/>
    <w:rsid w:val="000A1D9D"/>
    <w:rsid w:val="000A2462"/>
    <w:rsid w:val="000A6392"/>
    <w:rsid w:val="000A6B5F"/>
    <w:rsid w:val="000B25C4"/>
    <w:rsid w:val="000B3202"/>
    <w:rsid w:val="000B34CB"/>
    <w:rsid w:val="000B6B49"/>
    <w:rsid w:val="000C0527"/>
    <w:rsid w:val="000C0759"/>
    <w:rsid w:val="000C4625"/>
    <w:rsid w:val="000C7123"/>
    <w:rsid w:val="000D0AE2"/>
    <w:rsid w:val="000D3022"/>
    <w:rsid w:val="000D74FF"/>
    <w:rsid w:val="000E46DB"/>
    <w:rsid w:val="000E7E4B"/>
    <w:rsid w:val="000F1B66"/>
    <w:rsid w:val="000F3781"/>
    <w:rsid w:val="000F3BB9"/>
    <w:rsid w:val="000F6100"/>
    <w:rsid w:val="000F7444"/>
    <w:rsid w:val="00104134"/>
    <w:rsid w:val="00107F08"/>
    <w:rsid w:val="00111B1F"/>
    <w:rsid w:val="00120C69"/>
    <w:rsid w:val="00123AA8"/>
    <w:rsid w:val="00127450"/>
    <w:rsid w:val="001308CD"/>
    <w:rsid w:val="0013403B"/>
    <w:rsid w:val="00134AD0"/>
    <w:rsid w:val="00135A81"/>
    <w:rsid w:val="00137E8B"/>
    <w:rsid w:val="0014380D"/>
    <w:rsid w:val="0014640D"/>
    <w:rsid w:val="0014657A"/>
    <w:rsid w:val="00150E3D"/>
    <w:rsid w:val="00152D87"/>
    <w:rsid w:val="00155DF5"/>
    <w:rsid w:val="001562D5"/>
    <w:rsid w:val="00161955"/>
    <w:rsid w:val="00163597"/>
    <w:rsid w:val="00163C7F"/>
    <w:rsid w:val="00164873"/>
    <w:rsid w:val="00164B7D"/>
    <w:rsid w:val="00166726"/>
    <w:rsid w:val="00166DAA"/>
    <w:rsid w:val="00166DF2"/>
    <w:rsid w:val="00170FB0"/>
    <w:rsid w:val="00174B55"/>
    <w:rsid w:val="00180DE0"/>
    <w:rsid w:val="0018243A"/>
    <w:rsid w:val="00186600"/>
    <w:rsid w:val="0018666E"/>
    <w:rsid w:val="00194001"/>
    <w:rsid w:val="00194374"/>
    <w:rsid w:val="00195957"/>
    <w:rsid w:val="001A45DD"/>
    <w:rsid w:val="001A6AAC"/>
    <w:rsid w:val="001A7D2C"/>
    <w:rsid w:val="001B05BC"/>
    <w:rsid w:val="001B1CA0"/>
    <w:rsid w:val="001B4D18"/>
    <w:rsid w:val="001B5E01"/>
    <w:rsid w:val="001B73A3"/>
    <w:rsid w:val="001B77D1"/>
    <w:rsid w:val="001B7E00"/>
    <w:rsid w:val="001C0194"/>
    <w:rsid w:val="001C2730"/>
    <w:rsid w:val="001C3BD7"/>
    <w:rsid w:val="001D4E35"/>
    <w:rsid w:val="001D6080"/>
    <w:rsid w:val="001D63C1"/>
    <w:rsid w:val="001D7EEB"/>
    <w:rsid w:val="001E54F1"/>
    <w:rsid w:val="001E7B37"/>
    <w:rsid w:val="001F2252"/>
    <w:rsid w:val="001F36F9"/>
    <w:rsid w:val="001F3DBF"/>
    <w:rsid w:val="001F5D06"/>
    <w:rsid w:val="0020236F"/>
    <w:rsid w:val="00204491"/>
    <w:rsid w:val="00207B2A"/>
    <w:rsid w:val="002138F0"/>
    <w:rsid w:val="00215A41"/>
    <w:rsid w:val="002208C9"/>
    <w:rsid w:val="00227752"/>
    <w:rsid w:val="00236E25"/>
    <w:rsid w:val="00244A44"/>
    <w:rsid w:val="00244C19"/>
    <w:rsid w:val="00246F16"/>
    <w:rsid w:val="00251C3F"/>
    <w:rsid w:val="00253770"/>
    <w:rsid w:val="00257A89"/>
    <w:rsid w:val="002602F8"/>
    <w:rsid w:val="0026089F"/>
    <w:rsid w:val="002641F4"/>
    <w:rsid w:val="002663AA"/>
    <w:rsid w:val="002669CE"/>
    <w:rsid w:val="00272CA8"/>
    <w:rsid w:val="002733DB"/>
    <w:rsid w:val="00273682"/>
    <w:rsid w:val="002738F5"/>
    <w:rsid w:val="002753E1"/>
    <w:rsid w:val="00275E7E"/>
    <w:rsid w:val="00277BA4"/>
    <w:rsid w:val="0028281F"/>
    <w:rsid w:val="0029124E"/>
    <w:rsid w:val="0029302D"/>
    <w:rsid w:val="002939C7"/>
    <w:rsid w:val="00294AB4"/>
    <w:rsid w:val="002A0B2D"/>
    <w:rsid w:val="002A33DB"/>
    <w:rsid w:val="002B09D9"/>
    <w:rsid w:val="002B3895"/>
    <w:rsid w:val="002B3C99"/>
    <w:rsid w:val="002B58B3"/>
    <w:rsid w:val="002B643F"/>
    <w:rsid w:val="002C006E"/>
    <w:rsid w:val="002C42EB"/>
    <w:rsid w:val="002C5089"/>
    <w:rsid w:val="002C5F62"/>
    <w:rsid w:val="002C73EE"/>
    <w:rsid w:val="002D67CA"/>
    <w:rsid w:val="002E22E6"/>
    <w:rsid w:val="002F3565"/>
    <w:rsid w:val="002F3C53"/>
    <w:rsid w:val="002F4DC3"/>
    <w:rsid w:val="002F5CA2"/>
    <w:rsid w:val="002F7387"/>
    <w:rsid w:val="00300111"/>
    <w:rsid w:val="00303890"/>
    <w:rsid w:val="00304A3A"/>
    <w:rsid w:val="00305B4E"/>
    <w:rsid w:val="00306778"/>
    <w:rsid w:val="00312622"/>
    <w:rsid w:val="00315440"/>
    <w:rsid w:val="003171C0"/>
    <w:rsid w:val="00326649"/>
    <w:rsid w:val="00341160"/>
    <w:rsid w:val="003458B4"/>
    <w:rsid w:val="0035168B"/>
    <w:rsid w:val="00351DD7"/>
    <w:rsid w:val="00353663"/>
    <w:rsid w:val="0035506F"/>
    <w:rsid w:val="00355305"/>
    <w:rsid w:val="00363696"/>
    <w:rsid w:val="00374CEF"/>
    <w:rsid w:val="00377FAB"/>
    <w:rsid w:val="00381880"/>
    <w:rsid w:val="00382A6A"/>
    <w:rsid w:val="00382B56"/>
    <w:rsid w:val="003838C8"/>
    <w:rsid w:val="00384FE1"/>
    <w:rsid w:val="00386161"/>
    <w:rsid w:val="00386250"/>
    <w:rsid w:val="00387ECE"/>
    <w:rsid w:val="00390483"/>
    <w:rsid w:val="00393168"/>
    <w:rsid w:val="003A43D7"/>
    <w:rsid w:val="003A55DC"/>
    <w:rsid w:val="003A650C"/>
    <w:rsid w:val="003B2DC8"/>
    <w:rsid w:val="003B3AD0"/>
    <w:rsid w:val="003C2AF3"/>
    <w:rsid w:val="003C3130"/>
    <w:rsid w:val="003D14E7"/>
    <w:rsid w:val="003D18D2"/>
    <w:rsid w:val="003D3F1D"/>
    <w:rsid w:val="003D5E03"/>
    <w:rsid w:val="003D6474"/>
    <w:rsid w:val="003D6BE3"/>
    <w:rsid w:val="003E6E1C"/>
    <w:rsid w:val="003E6E77"/>
    <w:rsid w:val="003F003E"/>
    <w:rsid w:val="003F0555"/>
    <w:rsid w:val="003F25D5"/>
    <w:rsid w:val="003F4FFF"/>
    <w:rsid w:val="003F6533"/>
    <w:rsid w:val="00405DC8"/>
    <w:rsid w:val="004065EE"/>
    <w:rsid w:val="00411F70"/>
    <w:rsid w:val="00412605"/>
    <w:rsid w:val="00413A61"/>
    <w:rsid w:val="00414ED5"/>
    <w:rsid w:val="0042079C"/>
    <w:rsid w:val="0042198C"/>
    <w:rsid w:val="00424E30"/>
    <w:rsid w:val="00425F84"/>
    <w:rsid w:val="00430CE5"/>
    <w:rsid w:val="0043399C"/>
    <w:rsid w:val="0043444A"/>
    <w:rsid w:val="00435ECF"/>
    <w:rsid w:val="00437C3A"/>
    <w:rsid w:val="00440E39"/>
    <w:rsid w:val="0044264F"/>
    <w:rsid w:val="00445940"/>
    <w:rsid w:val="004661B6"/>
    <w:rsid w:val="00472406"/>
    <w:rsid w:val="00475B15"/>
    <w:rsid w:val="0047710C"/>
    <w:rsid w:val="0048095C"/>
    <w:rsid w:val="00480C60"/>
    <w:rsid w:val="00481312"/>
    <w:rsid w:val="004835F2"/>
    <w:rsid w:val="00485A27"/>
    <w:rsid w:val="004861B7"/>
    <w:rsid w:val="00493642"/>
    <w:rsid w:val="00495205"/>
    <w:rsid w:val="004A3103"/>
    <w:rsid w:val="004A326E"/>
    <w:rsid w:val="004A3ABC"/>
    <w:rsid w:val="004A4E94"/>
    <w:rsid w:val="004A7630"/>
    <w:rsid w:val="004B3D53"/>
    <w:rsid w:val="004B4E9B"/>
    <w:rsid w:val="004C1869"/>
    <w:rsid w:val="004C3DCC"/>
    <w:rsid w:val="004C6AA9"/>
    <w:rsid w:val="004D008F"/>
    <w:rsid w:val="004D133A"/>
    <w:rsid w:val="004D3498"/>
    <w:rsid w:val="004D559C"/>
    <w:rsid w:val="004D74BB"/>
    <w:rsid w:val="004E04B8"/>
    <w:rsid w:val="004E0595"/>
    <w:rsid w:val="004E1384"/>
    <w:rsid w:val="004E27F5"/>
    <w:rsid w:val="004F0A2C"/>
    <w:rsid w:val="004F0E78"/>
    <w:rsid w:val="00500E69"/>
    <w:rsid w:val="00502B7B"/>
    <w:rsid w:val="005050B9"/>
    <w:rsid w:val="00506F7B"/>
    <w:rsid w:val="00514044"/>
    <w:rsid w:val="00514817"/>
    <w:rsid w:val="00521031"/>
    <w:rsid w:val="0052541A"/>
    <w:rsid w:val="00527205"/>
    <w:rsid w:val="00532400"/>
    <w:rsid w:val="00533221"/>
    <w:rsid w:val="00536D96"/>
    <w:rsid w:val="00542FDD"/>
    <w:rsid w:val="0054629D"/>
    <w:rsid w:val="005616A0"/>
    <w:rsid w:val="0057421C"/>
    <w:rsid w:val="00591274"/>
    <w:rsid w:val="00593417"/>
    <w:rsid w:val="005A00C0"/>
    <w:rsid w:val="005A50D0"/>
    <w:rsid w:val="005A5975"/>
    <w:rsid w:val="005A5E7E"/>
    <w:rsid w:val="005A73ED"/>
    <w:rsid w:val="005B2B84"/>
    <w:rsid w:val="005B4D3F"/>
    <w:rsid w:val="005B5B58"/>
    <w:rsid w:val="005B6E09"/>
    <w:rsid w:val="005B7C13"/>
    <w:rsid w:val="005C1F9E"/>
    <w:rsid w:val="005C5766"/>
    <w:rsid w:val="005D5C36"/>
    <w:rsid w:val="005E0042"/>
    <w:rsid w:val="005E158A"/>
    <w:rsid w:val="005E4172"/>
    <w:rsid w:val="005E4FD6"/>
    <w:rsid w:val="005F0B4D"/>
    <w:rsid w:val="005F15C6"/>
    <w:rsid w:val="005F4CD5"/>
    <w:rsid w:val="00601EC0"/>
    <w:rsid w:val="006123E0"/>
    <w:rsid w:val="006157FE"/>
    <w:rsid w:val="006164A1"/>
    <w:rsid w:val="006227FB"/>
    <w:rsid w:val="0062347D"/>
    <w:rsid w:val="0062412C"/>
    <w:rsid w:val="006319A3"/>
    <w:rsid w:val="00644548"/>
    <w:rsid w:val="00645211"/>
    <w:rsid w:val="00653A4A"/>
    <w:rsid w:val="00654B92"/>
    <w:rsid w:val="00656F57"/>
    <w:rsid w:val="0066033F"/>
    <w:rsid w:val="00662286"/>
    <w:rsid w:val="006658DE"/>
    <w:rsid w:val="00682027"/>
    <w:rsid w:val="00683358"/>
    <w:rsid w:val="006903D7"/>
    <w:rsid w:val="00690E02"/>
    <w:rsid w:val="00690E77"/>
    <w:rsid w:val="00691D09"/>
    <w:rsid w:val="00691F66"/>
    <w:rsid w:val="006926C1"/>
    <w:rsid w:val="006952C2"/>
    <w:rsid w:val="00696318"/>
    <w:rsid w:val="006A3886"/>
    <w:rsid w:val="006A5A62"/>
    <w:rsid w:val="006B4B19"/>
    <w:rsid w:val="006B6F6B"/>
    <w:rsid w:val="006B762C"/>
    <w:rsid w:val="006C11AF"/>
    <w:rsid w:val="006C3380"/>
    <w:rsid w:val="006C580E"/>
    <w:rsid w:val="006C5C7E"/>
    <w:rsid w:val="006C6324"/>
    <w:rsid w:val="006C6F70"/>
    <w:rsid w:val="006D0071"/>
    <w:rsid w:val="006D10E5"/>
    <w:rsid w:val="006D78EC"/>
    <w:rsid w:val="006D7C6E"/>
    <w:rsid w:val="006E0BD7"/>
    <w:rsid w:val="006E1024"/>
    <w:rsid w:val="006E1F55"/>
    <w:rsid w:val="006E1F78"/>
    <w:rsid w:val="006E2F96"/>
    <w:rsid w:val="006E3C7C"/>
    <w:rsid w:val="006F6490"/>
    <w:rsid w:val="00700E25"/>
    <w:rsid w:val="0071092D"/>
    <w:rsid w:val="00722144"/>
    <w:rsid w:val="0072241E"/>
    <w:rsid w:val="00733E37"/>
    <w:rsid w:val="0073455E"/>
    <w:rsid w:val="0073518B"/>
    <w:rsid w:val="0073726C"/>
    <w:rsid w:val="00740344"/>
    <w:rsid w:val="00740E35"/>
    <w:rsid w:val="00742288"/>
    <w:rsid w:val="00746BF6"/>
    <w:rsid w:val="00750F71"/>
    <w:rsid w:val="00751931"/>
    <w:rsid w:val="007527C9"/>
    <w:rsid w:val="0075299A"/>
    <w:rsid w:val="007538CD"/>
    <w:rsid w:val="007602EC"/>
    <w:rsid w:val="00760341"/>
    <w:rsid w:val="007606A0"/>
    <w:rsid w:val="0076329E"/>
    <w:rsid w:val="007655B0"/>
    <w:rsid w:val="00765DF4"/>
    <w:rsid w:val="00772C9D"/>
    <w:rsid w:val="00776986"/>
    <w:rsid w:val="007771AD"/>
    <w:rsid w:val="00785328"/>
    <w:rsid w:val="00786035"/>
    <w:rsid w:val="00792622"/>
    <w:rsid w:val="00793561"/>
    <w:rsid w:val="00795A28"/>
    <w:rsid w:val="00797698"/>
    <w:rsid w:val="007A1AFD"/>
    <w:rsid w:val="007A3445"/>
    <w:rsid w:val="007A7988"/>
    <w:rsid w:val="007B00A1"/>
    <w:rsid w:val="007B0958"/>
    <w:rsid w:val="007B1347"/>
    <w:rsid w:val="007B26D3"/>
    <w:rsid w:val="007C5E65"/>
    <w:rsid w:val="007C6989"/>
    <w:rsid w:val="007C73B1"/>
    <w:rsid w:val="007D048C"/>
    <w:rsid w:val="007D0F73"/>
    <w:rsid w:val="007D1AAF"/>
    <w:rsid w:val="007D7B2A"/>
    <w:rsid w:val="007E1537"/>
    <w:rsid w:val="007E1C58"/>
    <w:rsid w:val="007E232E"/>
    <w:rsid w:val="007E3CCA"/>
    <w:rsid w:val="007E6E64"/>
    <w:rsid w:val="007E7BDE"/>
    <w:rsid w:val="007E7F62"/>
    <w:rsid w:val="007F30C8"/>
    <w:rsid w:val="007F53E1"/>
    <w:rsid w:val="00805533"/>
    <w:rsid w:val="0080AA52"/>
    <w:rsid w:val="00815C4B"/>
    <w:rsid w:val="0082354C"/>
    <w:rsid w:val="00824674"/>
    <w:rsid w:val="008256BA"/>
    <w:rsid w:val="008308C8"/>
    <w:rsid w:val="00830FE5"/>
    <w:rsid w:val="0083297E"/>
    <w:rsid w:val="00833F53"/>
    <w:rsid w:val="008345AD"/>
    <w:rsid w:val="008420D6"/>
    <w:rsid w:val="008446CB"/>
    <w:rsid w:val="00845C01"/>
    <w:rsid w:val="008506B1"/>
    <w:rsid w:val="0085180C"/>
    <w:rsid w:val="00852345"/>
    <w:rsid w:val="00853874"/>
    <w:rsid w:val="0085748E"/>
    <w:rsid w:val="0086054E"/>
    <w:rsid w:val="00860812"/>
    <w:rsid w:val="0086091F"/>
    <w:rsid w:val="008610CB"/>
    <w:rsid w:val="00863D75"/>
    <w:rsid w:val="00865B3A"/>
    <w:rsid w:val="008677AD"/>
    <w:rsid w:val="00873465"/>
    <w:rsid w:val="00877BD0"/>
    <w:rsid w:val="00882DFD"/>
    <w:rsid w:val="00883187"/>
    <w:rsid w:val="00884E68"/>
    <w:rsid w:val="008874D2"/>
    <w:rsid w:val="00890F3A"/>
    <w:rsid w:val="00893819"/>
    <w:rsid w:val="0089570E"/>
    <w:rsid w:val="00895848"/>
    <w:rsid w:val="008A0C07"/>
    <w:rsid w:val="008A335F"/>
    <w:rsid w:val="008A4808"/>
    <w:rsid w:val="008A5847"/>
    <w:rsid w:val="008A6604"/>
    <w:rsid w:val="008A77B1"/>
    <w:rsid w:val="008B064B"/>
    <w:rsid w:val="008B08F6"/>
    <w:rsid w:val="008B174D"/>
    <w:rsid w:val="008B3220"/>
    <w:rsid w:val="008B4B98"/>
    <w:rsid w:val="008B4D06"/>
    <w:rsid w:val="008B4D54"/>
    <w:rsid w:val="008B6E34"/>
    <w:rsid w:val="008C067D"/>
    <w:rsid w:val="008C490F"/>
    <w:rsid w:val="008C78F1"/>
    <w:rsid w:val="008D6747"/>
    <w:rsid w:val="008E2F52"/>
    <w:rsid w:val="008E3818"/>
    <w:rsid w:val="009004C6"/>
    <w:rsid w:val="00903156"/>
    <w:rsid w:val="009102E6"/>
    <w:rsid w:val="00914071"/>
    <w:rsid w:val="00917234"/>
    <w:rsid w:val="009174C6"/>
    <w:rsid w:val="009237B9"/>
    <w:rsid w:val="0092597F"/>
    <w:rsid w:val="00926EF2"/>
    <w:rsid w:val="0093040F"/>
    <w:rsid w:val="009307D1"/>
    <w:rsid w:val="009310C7"/>
    <w:rsid w:val="00934702"/>
    <w:rsid w:val="009403D5"/>
    <w:rsid w:val="00940776"/>
    <w:rsid w:val="00941DFC"/>
    <w:rsid w:val="00943734"/>
    <w:rsid w:val="00943A1D"/>
    <w:rsid w:val="00946402"/>
    <w:rsid w:val="00946C8D"/>
    <w:rsid w:val="00950A5D"/>
    <w:rsid w:val="009532BC"/>
    <w:rsid w:val="00957D61"/>
    <w:rsid w:val="0096144C"/>
    <w:rsid w:val="009635A8"/>
    <w:rsid w:val="0096548C"/>
    <w:rsid w:val="009668E3"/>
    <w:rsid w:val="00967487"/>
    <w:rsid w:val="00970622"/>
    <w:rsid w:val="00971A33"/>
    <w:rsid w:val="009722B7"/>
    <w:rsid w:val="0097631F"/>
    <w:rsid w:val="00976EF5"/>
    <w:rsid w:val="00986A3C"/>
    <w:rsid w:val="009900FA"/>
    <w:rsid w:val="0099059C"/>
    <w:rsid w:val="00992D95"/>
    <w:rsid w:val="009A004B"/>
    <w:rsid w:val="009A1F7F"/>
    <w:rsid w:val="009A225D"/>
    <w:rsid w:val="009A287D"/>
    <w:rsid w:val="009A28D7"/>
    <w:rsid w:val="009A2FC0"/>
    <w:rsid w:val="009A50B8"/>
    <w:rsid w:val="009A5C6C"/>
    <w:rsid w:val="009A7F81"/>
    <w:rsid w:val="009B1649"/>
    <w:rsid w:val="009C4EB6"/>
    <w:rsid w:val="009C62F1"/>
    <w:rsid w:val="009C68E8"/>
    <w:rsid w:val="009C6DFC"/>
    <w:rsid w:val="009C7401"/>
    <w:rsid w:val="009C7ADC"/>
    <w:rsid w:val="009D5ADE"/>
    <w:rsid w:val="009E2BD3"/>
    <w:rsid w:val="009E4FE0"/>
    <w:rsid w:val="009F207B"/>
    <w:rsid w:val="009F4C75"/>
    <w:rsid w:val="009F51EF"/>
    <w:rsid w:val="009F53A7"/>
    <w:rsid w:val="009F7D24"/>
    <w:rsid w:val="00A02A85"/>
    <w:rsid w:val="00A03D65"/>
    <w:rsid w:val="00A11C28"/>
    <w:rsid w:val="00A11D9B"/>
    <w:rsid w:val="00A15732"/>
    <w:rsid w:val="00A16AB8"/>
    <w:rsid w:val="00A2049A"/>
    <w:rsid w:val="00A22213"/>
    <w:rsid w:val="00A248F1"/>
    <w:rsid w:val="00A25D6F"/>
    <w:rsid w:val="00A26733"/>
    <w:rsid w:val="00A315EA"/>
    <w:rsid w:val="00A320FB"/>
    <w:rsid w:val="00A3311F"/>
    <w:rsid w:val="00A33CDA"/>
    <w:rsid w:val="00A5648F"/>
    <w:rsid w:val="00A60A55"/>
    <w:rsid w:val="00A61061"/>
    <w:rsid w:val="00A61406"/>
    <w:rsid w:val="00A61BF9"/>
    <w:rsid w:val="00A653A0"/>
    <w:rsid w:val="00A6637B"/>
    <w:rsid w:val="00A72292"/>
    <w:rsid w:val="00A736D2"/>
    <w:rsid w:val="00A825A8"/>
    <w:rsid w:val="00A926A9"/>
    <w:rsid w:val="00AA1622"/>
    <w:rsid w:val="00AA330D"/>
    <w:rsid w:val="00AA5131"/>
    <w:rsid w:val="00AA7F24"/>
    <w:rsid w:val="00AB12E2"/>
    <w:rsid w:val="00AB29C2"/>
    <w:rsid w:val="00AB39C9"/>
    <w:rsid w:val="00AC0B6B"/>
    <w:rsid w:val="00AC1D32"/>
    <w:rsid w:val="00AC1FD5"/>
    <w:rsid w:val="00AC3499"/>
    <w:rsid w:val="00AC4B4B"/>
    <w:rsid w:val="00AC4C1D"/>
    <w:rsid w:val="00AC4FBE"/>
    <w:rsid w:val="00AD06CE"/>
    <w:rsid w:val="00AD25F8"/>
    <w:rsid w:val="00AD37EC"/>
    <w:rsid w:val="00AD5817"/>
    <w:rsid w:val="00AE3DC7"/>
    <w:rsid w:val="00AF062E"/>
    <w:rsid w:val="00AF5800"/>
    <w:rsid w:val="00B03AD2"/>
    <w:rsid w:val="00B10E99"/>
    <w:rsid w:val="00B11AC0"/>
    <w:rsid w:val="00B1576F"/>
    <w:rsid w:val="00B1587F"/>
    <w:rsid w:val="00B16FA3"/>
    <w:rsid w:val="00B21C42"/>
    <w:rsid w:val="00B273A2"/>
    <w:rsid w:val="00B362E6"/>
    <w:rsid w:val="00B367C4"/>
    <w:rsid w:val="00B44F91"/>
    <w:rsid w:val="00B4782A"/>
    <w:rsid w:val="00B50480"/>
    <w:rsid w:val="00B57BEA"/>
    <w:rsid w:val="00B66E88"/>
    <w:rsid w:val="00B71BB3"/>
    <w:rsid w:val="00B7323A"/>
    <w:rsid w:val="00B73BE9"/>
    <w:rsid w:val="00B7511B"/>
    <w:rsid w:val="00B76D44"/>
    <w:rsid w:val="00B83D80"/>
    <w:rsid w:val="00B85B5C"/>
    <w:rsid w:val="00B911D9"/>
    <w:rsid w:val="00B9285C"/>
    <w:rsid w:val="00B9311B"/>
    <w:rsid w:val="00BA1AC5"/>
    <w:rsid w:val="00BA2735"/>
    <w:rsid w:val="00BA5AED"/>
    <w:rsid w:val="00BB5EFD"/>
    <w:rsid w:val="00BB750D"/>
    <w:rsid w:val="00BC1557"/>
    <w:rsid w:val="00BC1674"/>
    <w:rsid w:val="00BC3B8D"/>
    <w:rsid w:val="00BC42D7"/>
    <w:rsid w:val="00BC4318"/>
    <w:rsid w:val="00BC63BF"/>
    <w:rsid w:val="00BD7BC0"/>
    <w:rsid w:val="00BE2474"/>
    <w:rsid w:val="00BF0B2C"/>
    <w:rsid w:val="00BF4E60"/>
    <w:rsid w:val="00BF661D"/>
    <w:rsid w:val="00BF6B79"/>
    <w:rsid w:val="00C00B01"/>
    <w:rsid w:val="00C04283"/>
    <w:rsid w:val="00C0638F"/>
    <w:rsid w:val="00C06C6E"/>
    <w:rsid w:val="00C11EDF"/>
    <w:rsid w:val="00C14A98"/>
    <w:rsid w:val="00C172A7"/>
    <w:rsid w:val="00C175D3"/>
    <w:rsid w:val="00C22895"/>
    <w:rsid w:val="00C22D7C"/>
    <w:rsid w:val="00C24879"/>
    <w:rsid w:val="00C25648"/>
    <w:rsid w:val="00C30160"/>
    <w:rsid w:val="00C31C6D"/>
    <w:rsid w:val="00C3231A"/>
    <w:rsid w:val="00C370B7"/>
    <w:rsid w:val="00C37F3C"/>
    <w:rsid w:val="00C37F60"/>
    <w:rsid w:val="00C4172C"/>
    <w:rsid w:val="00C42470"/>
    <w:rsid w:val="00C445CA"/>
    <w:rsid w:val="00C44EC3"/>
    <w:rsid w:val="00C5456C"/>
    <w:rsid w:val="00C55BC2"/>
    <w:rsid w:val="00C6129F"/>
    <w:rsid w:val="00C6433F"/>
    <w:rsid w:val="00C65F2A"/>
    <w:rsid w:val="00C66726"/>
    <w:rsid w:val="00C75A98"/>
    <w:rsid w:val="00C75B19"/>
    <w:rsid w:val="00C76468"/>
    <w:rsid w:val="00C76D15"/>
    <w:rsid w:val="00C802BB"/>
    <w:rsid w:val="00C817AD"/>
    <w:rsid w:val="00C81E98"/>
    <w:rsid w:val="00C91EF3"/>
    <w:rsid w:val="00C91F10"/>
    <w:rsid w:val="00C92C0D"/>
    <w:rsid w:val="00C9445E"/>
    <w:rsid w:val="00C95B26"/>
    <w:rsid w:val="00C95EB2"/>
    <w:rsid w:val="00CA0282"/>
    <w:rsid w:val="00CA125A"/>
    <w:rsid w:val="00CA312D"/>
    <w:rsid w:val="00CA75C6"/>
    <w:rsid w:val="00CB3E87"/>
    <w:rsid w:val="00CB6C87"/>
    <w:rsid w:val="00CC01A4"/>
    <w:rsid w:val="00CC72C9"/>
    <w:rsid w:val="00CD0B1D"/>
    <w:rsid w:val="00CD43BA"/>
    <w:rsid w:val="00CD664A"/>
    <w:rsid w:val="00CD6C29"/>
    <w:rsid w:val="00CE10EB"/>
    <w:rsid w:val="00CE19F5"/>
    <w:rsid w:val="00CE3C98"/>
    <w:rsid w:val="00CF3CEE"/>
    <w:rsid w:val="00CF7E24"/>
    <w:rsid w:val="00D03F6D"/>
    <w:rsid w:val="00D077DA"/>
    <w:rsid w:val="00D1022A"/>
    <w:rsid w:val="00D17D32"/>
    <w:rsid w:val="00D17FDC"/>
    <w:rsid w:val="00D2233E"/>
    <w:rsid w:val="00D228AA"/>
    <w:rsid w:val="00D26B20"/>
    <w:rsid w:val="00D309B2"/>
    <w:rsid w:val="00D31B80"/>
    <w:rsid w:val="00D40057"/>
    <w:rsid w:val="00D4311D"/>
    <w:rsid w:val="00D43AC3"/>
    <w:rsid w:val="00D45B00"/>
    <w:rsid w:val="00D512CC"/>
    <w:rsid w:val="00D552A5"/>
    <w:rsid w:val="00D5563D"/>
    <w:rsid w:val="00D561BD"/>
    <w:rsid w:val="00D56979"/>
    <w:rsid w:val="00D61198"/>
    <w:rsid w:val="00D625AF"/>
    <w:rsid w:val="00D63036"/>
    <w:rsid w:val="00D63518"/>
    <w:rsid w:val="00D658AF"/>
    <w:rsid w:val="00D66809"/>
    <w:rsid w:val="00D676AB"/>
    <w:rsid w:val="00D71B7C"/>
    <w:rsid w:val="00D72374"/>
    <w:rsid w:val="00D74061"/>
    <w:rsid w:val="00D91063"/>
    <w:rsid w:val="00D925FA"/>
    <w:rsid w:val="00DA1CB4"/>
    <w:rsid w:val="00DA43EA"/>
    <w:rsid w:val="00DA687F"/>
    <w:rsid w:val="00DA7F13"/>
    <w:rsid w:val="00DC0033"/>
    <w:rsid w:val="00DC1F96"/>
    <w:rsid w:val="00DC26B1"/>
    <w:rsid w:val="00DC3355"/>
    <w:rsid w:val="00DD209C"/>
    <w:rsid w:val="00DD2364"/>
    <w:rsid w:val="00DD4363"/>
    <w:rsid w:val="00DD4841"/>
    <w:rsid w:val="00DF3757"/>
    <w:rsid w:val="00DF7171"/>
    <w:rsid w:val="00E02D09"/>
    <w:rsid w:val="00E10548"/>
    <w:rsid w:val="00E10589"/>
    <w:rsid w:val="00E107FD"/>
    <w:rsid w:val="00E12F7F"/>
    <w:rsid w:val="00E13519"/>
    <w:rsid w:val="00E157E2"/>
    <w:rsid w:val="00E15F1A"/>
    <w:rsid w:val="00E16A25"/>
    <w:rsid w:val="00E21286"/>
    <w:rsid w:val="00E239FE"/>
    <w:rsid w:val="00E243EA"/>
    <w:rsid w:val="00E2B7D5"/>
    <w:rsid w:val="00E34289"/>
    <w:rsid w:val="00E452EB"/>
    <w:rsid w:val="00E51A76"/>
    <w:rsid w:val="00E54AD8"/>
    <w:rsid w:val="00E62C84"/>
    <w:rsid w:val="00E63CED"/>
    <w:rsid w:val="00E677B9"/>
    <w:rsid w:val="00E7053A"/>
    <w:rsid w:val="00E70912"/>
    <w:rsid w:val="00E721E6"/>
    <w:rsid w:val="00E74FC7"/>
    <w:rsid w:val="00E83C3C"/>
    <w:rsid w:val="00EA0515"/>
    <w:rsid w:val="00EA1017"/>
    <w:rsid w:val="00EA205D"/>
    <w:rsid w:val="00EB1F3A"/>
    <w:rsid w:val="00EB2136"/>
    <w:rsid w:val="00EB3B17"/>
    <w:rsid w:val="00EB537B"/>
    <w:rsid w:val="00EB588F"/>
    <w:rsid w:val="00EB78EB"/>
    <w:rsid w:val="00EC0EBF"/>
    <w:rsid w:val="00EC290D"/>
    <w:rsid w:val="00EC2CA3"/>
    <w:rsid w:val="00ED2918"/>
    <w:rsid w:val="00ED6440"/>
    <w:rsid w:val="00EE2873"/>
    <w:rsid w:val="00EE3127"/>
    <w:rsid w:val="00EE4C28"/>
    <w:rsid w:val="00EE4C41"/>
    <w:rsid w:val="00EE5CAC"/>
    <w:rsid w:val="00EF323F"/>
    <w:rsid w:val="00F02599"/>
    <w:rsid w:val="00F039C3"/>
    <w:rsid w:val="00F05027"/>
    <w:rsid w:val="00F05F11"/>
    <w:rsid w:val="00F067E3"/>
    <w:rsid w:val="00F07395"/>
    <w:rsid w:val="00F115C5"/>
    <w:rsid w:val="00F226E7"/>
    <w:rsid w:val="00F237AD"/>
    <w:rsid w:val="00F27AD4"/>
    <w:rsid w:val="00F3424A"/>
    <w:rsid w:val="00F37918"/>
    <w:rsid w:val="00F37A01"/>
    <w:rsid w:val="00F37FFB"/>
    <w:rsid w:val="00F420A1"/>
    <w:rsid w:val="00F42E1E"/>
    <w:rsid w:val="00F549EE"/>
    <w:rsid w:val="00F55CA1"/>
    <w:rsid w:val="00F56898"/>
    <w:rsid w:val="00F5700B"/>
    <w:rsid w:val="00F63565"/>
    <w:rsid w:val="00F6482F"/>
    <w:rsid w:val="00F65D04"/>
    <w:rsid w:val="00F72EE8"/>
    <w:rsid w:val="00F73AF4"/>
    <w:rsid w:val="00F76F39"/>
    <w:rsid w:val="00F81ADE"/>
    <w:rsid w:val="00F8311D"/>
    <w:rsid w:val="00F84E35"/>
    <w:rsid w:val="00F90618"/>
    <w:rsid w:val="00F9114F"/>
    <w:rsid w:val="00F941DA"/>
    <w:rsid w:val="00F95A66"/>
    <w:rsid w:val="00FA407F"/>
    <w:rsid w:val="00FA74B7"/>
    <w:rsid w:val="00FA7F82"/>
    <w:rsid w:val="00FB0EE7"/>
    <w:rsid w:val="00FB4085"/>
    <w:rsid w:val="00FB6603"/>
    <w:rsid w:val="00FB665C"/>
    <w:rsid w:val="00FC4409"/>
    <w:rsid w:val="00FC56BC"/>
    <w:rsid w:val="00FC5E00"/>
    <w:rsid w:val="00FC7A18"/>
    <w:rsid w:val="00FD056B"/>
    <w:rsid w:val="00FD1C70"/>
    <w:rsid w:val="00FD268B"/>
    <w:rsid w:val="00FE2B67"/>
    <w:rsid w:val="00FE3EA0"/>
    <w:rsid w:val="00FE6E7E"/>
    <w:rsid w:val="00FE7228"/>
    <w:rsid w:val="00FF05E7"/>
    <w:rsid w:val="00FF6226"/>
    <w:rsid w:val="02107B3F"/>
    <w:rsid w:val="028045C4"/>
    <w:rsid w:val="02D770FD"/>
    <w:rsid w:val="031C71CA"/>
    <w:rsid w:val="0343E182"/>
    <w:rsid w:val="0345F1FC"/>
    <w:rsid w:val="037E28E8"/>
    <w:rsid w:val="03953356"/>
    <w:rsid w:val="03C92F2C"/>
    <w:rsid w:val="0413F2BE"/>
    <w:rsid w:val="04AEB795"/>
    <w:rsid w:val="04F217C3"/>
    <w:rsid w:val="053CE514"/>
    <w:rsid w:val="05645686"/>
    <w:rsid w:val="05EFFAA8"/>
    <w:rsid w:val="05FCE6E0"/>
    <w:rsid w:val="065BF55E"/>
    <w:rsid w:val="0676BD2D"/>
    <w:rsid w:val="06B44333"/>
    <w:rsid w:val="06C66FED"/>
    <w:rsid w:val="06FA02F4"/>
    <w:rsid w:val="078B34D1"/>
    <w:rsid w:val="07996044"/>
    <w:rsid w:val="07B2AA01"/>
    <w:rsid w:val="0850FAF0"/>
    <w:rsid w:val="090EB3D1"/>
    <w:rsid w:val="0997618F"/>
    <w:rsid w:val="0AC6CC2B"/>
    <w:rsid w:val="0BF12FCD"/>
    <w:rsid w:val="0C4939DD"/>
    <w:rsid w:val="0D98BE64"/>
    <w:rsid w:val="0D9CB574"/>
    <w:rsid w:val="0DB4312B"/>
    <w:rsid w:val="0E10D9C2"/>
    <w:rsid w:val="0E575103"/>
    <w:rsid w:val="0E9412C7"/>
    <w:rsid w:val="0E9B4869"/>
    <w:rsid w:val="0E9F6F20"/>
    <w:rsid w:val="0EBDB48B"/>
    <w:rsid w:val="0F256F2E"/>
    <w:rsid w:val="0FCFD6D5"/>
    <w:rsid w:val="0FE935C4"/>
    <w:rsid w:val="1090E66E"/>
    <w:rsid w:val="10AE9E7B"/>
    <w:rsid w:val="115E9B27"/>
    <w:rsid w:val="11706CD8"/>
    <w:rsid w:val="12317BAE"/>
    <w:rsid w:val="12AF58E2"/>
    <w:rsid w:val="13309D18"/>
    <w:rsid w:val="13D58DE6"/>
    <w:rsid w:val="14254C85"/>
    <w:rsid w:val="14BA5768"/>
    <w:rsid w:val="155BE682"/>
    <w:rsid w:val="1587D7D8"/>
    <w:rsid w:val="1589EA2B"/>
    <w:rsid w:val="167596F8"/>
    <w:rsid w:val="18BAFD27"/>
    <w:rsid w:val="195C4018"/>
    <w:rsid w:val="19DA6712"/>
    <w:rsid w:val="1A0C28C0"/>
    <w:rsid w:val="1A56CD88"/>
    <w:rsid w:val="1A9829A5"/>
    <w:rsid w:val="1AA06D47"/>
    <w:rsid w:val="1AF6F029"/>
    <w:rsid w:val="1B418037"/>
    <w:rsid w:val="1BB10AEB"/>
    <w:rsid w:val="1BCB0873"/>
    <w:rsid w:val="1C00613C"/>
    <w:rsid w:val="1C189BF5"/>
    <w:rsid w:val="1C4440F2"/>
    <w:rsid w:val="1CE55091"/>
    <w:rsid w:val="1D0ACBD0"/>
    <w:rsid w:val="1D1F5928"/>
    <w:rsid w:val="1D21C823"/>
    <w:rsid w:val="1DC23CC2"/>
    <w:rsid w:val="1DD67F72"/>
    <w:rsid w:val="1DEE68D2"/>
    <w:rsid w:val="1E112108"/>
    <w:rsid w:val="1E7A04FF"/>
    <w:rsid w:val="1F6DD4C7"/>
    <w:rsid w:val="1F9501DD"/>
    <w:rsid w:val="1FCDD15B"/>
    <w:rsid w:val="1FD95488"/>
    <w:rsid w:val="1FDD43CB"/>
    <w:rsid w:val="20398D96"/>
    <w:rsid w:val="20EEC34C"/>
    <w:rsid w:val="20F52DA4"/>
    <w:rsid w:val="21D5D381"/>
    <w:rsid w:val="21EC2972"/>
    <w:rsid w:val="221115B3"/>
    <w:rsid w:val="226B6289"/>
    <w:rsid w:val="2283EDC6"/>
    <w:rsid w:val="22A258A4"/>
    <w:rsid w:val="233577B5"/>
    <w:rsid w:val="23A81159"/>
    <w:rsid w:val="23D6560E"/>
    <w:rsid w:val="23DC5196"/>
    <w:rsid w:val="24E5CE39"/>
    <w:rsid w:val="2502B87A"/>
    <w:rsid w:val="2509F640"/>
    <w:rsid w:val="25297AB5"/>
    <w:rsid w:val="2557AB78"/>
    <w:rsid w:val="2634DBB5"/>
    <w:rsid w:val="266AD7B0"/>
    <w:rsid w:val="26A1666F"/>
    <w:rsid w:val="2714725E"/>
    <w:rsid w:val="2761AE4C"/>
    <w:rsid w:val="277D7661"/>
    <w:rsid w:val="28550C4D"/>
    <w:rsid w:val="28F3BD89"/>
    <w:rsid w:val="2B8B73B6"/>
    <w:rsid w:val="2BF5CCC7"/>
    <w:rsid w:val="2D50A776"/>
    <w:rsid w:val="2D904786"/>
    <w:rsid w:val="2F17E97D"/>
    <w:rsid w:val="2F487607"/>
    <w:rsid w:val="2FE22B6A"/>
    <w:rsid w:val="311D2751"/>
    <w:rsid w:val="31B698BF"/>
    <w:rsid w:val="31C24073"/>
    <w:rsid w:val="3202F2CF"/>
    <w:rsid w:val="3209B165"/>
    <w:rsid w:val="3236AEE7"/>
    <w:rsid w:val="32DA31F0"/>
    <w:rsid w:val="32E61624"/>
    <w:rsid w:val="333FAC81"/>
    <w:rsid w:val="3349347B"/>
    <w:rsid w:val="33E1C3DA"/>
    <w:rsid w:val="34BC4F65"/>
    <w:rsid w:val="351BF526"/>
    <w:rsid w:val="355A988A"/>
    <w:rsid w:val="3660DDFE"/>
    <w:rsid w:val="36729443"/>
    <w:rsid w:val="3684EFAF"/>
    <w:rsid w:val="3765A1D9"/>
    <w:rsid w:val="37A1B583"/>
    <w:rsid w:val="38658170"/>
    <w:rsid w:val="3947F034"/>
    <w:rsid w:val="39F4AA81"/>
    <w:rsid w:val="3AB290E1"/>
    <w:rsid w:val="3AF7CA70"/>
    <w:rsid w:val="3BB687F8"/>
    <w:rsid w:val="3C1B18D5"/>
    <w:rsid w:val="3C5ECA36"/>
    <w:rsid w:val="3CD73A42"/>
    <w:rsid w:val="3D801C35"/>
    <w:rsid w:val="3E47A7C7"/>
    <w:rsid w:val="3E84E8F7"/>
    <w:rsid w:val="3EB271FC"/>
    <w:rsid w:val="3F055635"/>
    <w:rsid w:val="3F05C750"/>
    <w:rsid w:val="3F9FD971"/>
    <w:rsid w:val="3FC3CB22"/>
    <w:rsid w:val="40729F84"/>
    <w:rsid w:val="407475A2"/>
    <w:rsid w:val="40E76AD9"/>
    <w:rsid w:val="41E9EE08"/>
    <w:rsid w:val="425AE23F"/>
    <w:rsid w:val="4270E68E"/>
    <w:rsid w:val="42E5F50D"/>
    <w:rsid w:val="4303A853"/>
    <w:rsid w:val="439C97D7"/>
    <w:rsid w:val="43CC6F23"/>
    <w:rsid w:val="441DA53A"/>
    <w:rsid w:val="449860D1"/>
    <w:rsid w:val="456AFF0C"/>
    <w:rsid w:val="456C4A2F"/>
    <w:rsid w:val="45931E94"/>
    <w:rsid w:val="464CF31A"/>
    <w:rsid w:val="46BAA841"/>
    <w:rsid w:val="481EBA1B"/>
    <w:rsid w:val="48ED1E75"/>
    <w:rsid w:val="4908473E"/>
    <w:rsid w:val="491BCFBC"/>
    <w:rsid w:val="496B06D8"/>
    <w:rsid w:val="49A1311F"/>
    <w:rsid w:val="49AF513B"/>
    <w:rsid w:val="49CD043E"/>
    <w:rsid w:val="49ED1362"/>
    <w:rsid w:val="4A46895F"/>
    <w:rsid w:val="4A9A47BC"/>
    <w:rsid w:val="4B2BC63A"/>
    <w:rsid w:val="4C847EA5"/>
    <w:rsid w:val="4CAAEB3C"/>
    <w:rsid w:val="4DE8F1BA"/>
    <w:rsid w:val="4E7A0A1F"/>
    <w:rsid w:val="4E8546C0"/>
    <w:rsid w:val="4EB0F5E2"/>
    <w:rsid w:val="4EB763A4"/>
    <w:rsid w:val="4ED50533"/>
    <w:rsid w:val="4F5A5845"/>
    <w:rsid w:val="4FA3D516"/>
    <w:rsid w:val="500E2319"/>
    <w:rsid w:val="51391A8B"/>
    <w:rsid w:val="515CEF90"/>
    <w:rsid w:val="519DEC1B"/>
    <w:rsid w:val="5254C4E7"/>
    <w:rsid w:val="5284999C"/>
    <w:rsid w:val="53148C2A"/>
    <w:rsid w:val="549E0AF0"/>
    <w:rsid w:val="54A4F420"/>
    <w:rsid w:val="54E96D59"/>
    <w:rsid w:val="55097AEB"/>
    <w:rsid w:val="551011F1"/>
    <w:rsid w:val="55A7BCCC"/>
    <w:rsid w:val="55EDCEFD"/>
    <w:rsid w:val="55FBA763"/>
    <w:rsid w:val="56876C21"/>
    <w:rsid w:val="56EC6040"/>
    <w:rsid w:val="56F041BF"/>
    <w:rsid w:val="5701BF87"/>
    <w:rsid w:val="5756D9D7"/>
    <w:rsid w:val="57B0DF01"/>
    <w:rsid w:val="581F48EA"/>
    <w:rsid w:val="58283DF7"/>
    <w:rsid w:val="585D353D"/>
    <w:rsid w:val="586787CE"/>
    <w:rsid w:val="58704FAD"/>
    <w:rsid w:val="587AD749"/>
    <w:rsid w:val="58C019E6"/>
    <w:rsid w:val="5937B504"/>
    <w:rsid w:val="599D5D2B"/>
    <w:rsid w:val="59E5FBA2"/>
    <w:rsid w:val="59F9059E"/>
    <w:rsid w:val="5A0A7306"/>
    <w:rsid w:val="5A179735"/>
    <w:rsid w:val="5AD03E2A"/>
    <w:rsid w:val="5B1EF881"/>
    <w:rsid w:val="5C0017B3"/>
    <w:rsid w:val="5C72BE13"/>
    <w:rsid w:val="5CF8280F"/>
    <w:rsid w:val="5E1C7310"/>
    <w:rsid w:val="5E1F0C3E"/>
    <w:rsid w:val="5E7AFCDB"/>
    <w:rsid w:val="5EC043C8"/>
    <w:rsid w:val="5ECBF842"/>
    <w:rsid w:val="5ED7234D"/>
    <w:rsid w:val="5EF749E3"/>
    <w:rsid w:val="5F73E7D1"/>
    <w:rsid w:val="5F7D2226"/>
    <w:rsid w:val="5F8DE8FD"/>
    <w:rsid w:val="5F957259"/>
    <w:rsid w:val="600605CA"/>
    <w:rsid w:val="602C1E9A"/>
    <w:rsid w:val="60431D4E"/>
    <w:rsid w:val="617D8A0B"/>
    <w:rsid w:val="61B9A7A2"/>
    <w:rsid w:val="61BEB883"/>
    <w:rsid w:val="61DEA273"/>
    <w:rsid w:val="6262A09F"/>
    <w:rsid w:val="62B44B65"/>
    <w:rsid w:val="62F81F72"/>
    <w:rsid w:val="63638C8E"/>
    <w:rsid w:val="6443787F"/>
    <w:rsid w:val="649FE907"/>
    <w:rsid w:val="64ABBD3D"/>
    <w:rsid w:val="6596A035"/>
    <w:rsid w:val="66255F47"/>
    <w:rsid w:val="667FC02F"/>
    <w:rsid w:val="675D6BD9"/>
    <w:rsid w:val="6844F9F6"/>
    <w:rsid w:val="68473390"/>
    <w:rsid w:val="68ECB715"/>
    <w:rsid w:val="694CDD30"/>
    <w:rsid w:val="6955D9BB"/>
    <w:rsid w:val="69D8B6A2"/>
    <w:rsid w:val="6A54ABE2"/>
    <w:rsid w:val="6A8F4D75"/>
    <w:rsid w:val="6B0B1AB3"/>
    <w:rsid w:val="6B4851CB"/>
    <w:rsid w:val="6C1F6738"/>
    <w:rsid w:val="6D5887CD"/>
    <w:rsid w:val="6F02BE0E"/>
    <w:rsid w:val="6F36D12A"/>
    <w:rsid w:val="702DB3B0"/>
    <w:rsid w:val="7072AB99"/>
    <w:rsid w:val="710B6B2C"/>
    <w:rsid w:val="71377639"/>
    <w:rsid w:val="7161955E"/>
    <w:rsid w:val="717854FD"/>
    <w:rsid w:val="71FA8ACA"/>
    <w:rsid w:val="7201CB7A"/>
    <w:rsid w:val="72272701"/>
    <w:rsid w:val="722FDB10"/>
    <w:rsid w:val="7231B41B"/>
    <w:rsid w:val="728CCB6C"/>
    <w:rsid w:val="737A018E"/>
    <w:rsid w:val="73FAC66C"/>
    <w:rsid w:val="743B350F"/>
    <w:rsid w:val="747595B5"/>
    <w:rsid w:val="749C5323"/>
    <w:rsid w:val="756594FC"/>
    <w:rsid w:val="756E1F54"/>
    <w:rsid w:val="75D24D06"/>
    <w:rsid w:val="76083BD0"/>
    <w:rsid w:val="766925AA"/>
    <w:rsid w:val="767B7F1E"/>
    <w:rsid w:val="774A098A"/>
    <w:rsid w:val="77DA4369"/>
    <w:rsid w:val="7880AD20"/>
    <w:rsid w:val="78ADAAA2"/>
    <w:rsid w:val="78F61996"/>
    <w:rsid w:val="79107B0C"/>
    <w:rsid w:val="7A459614"/>
    <w:rsid w:val="7B0E3AEA"/>
    <w:rsid w:val="7B5C5C9F"/>
    <w:rsid w:val="7B72F24C"/>
    <w:rsid w:val="7D9B0D57"/>
    <w:rsid w:val="7DA0E884"/>
    <w:rsid w:val="7DD32D76"/>
    <w:rsid w:val="7DD5FBDE"/>
    <w:rsid w:val="7E61F18E"/>
    <w:rsid w:val="7E6504A7"/>
    <w:rsid w:val="7E9A136A"/>
    <w:rsid w:val="7FC5A575"/>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9842F"/>
  <w15:chartTrackingRefBased/>
  <w15:docId w15:val="{A8FFF7F8-63CB-408D-AC26-1E084CF7B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B4"/>
    <w:pPr>
      <w:spacing w:after="120" w:line="340" w:lineRule="exact"/>
    </w:pPr>
    <w:rPr>
      <w:rFonts w:ascii="Sansation" w:hAnsi="Sansation"/>
      <w:color w:val="5E665E"/>
      <w:sz w:val="20"/>
    </w:rPr>
  </w:style>
  <w:style w:type="paragraph" w:styleId="Heading1">
    <w:name w:val="heading 1"/>
    <w:aliases w:val="Header 1"/>
    <w:next w:val="Normal"/>
    <w:link w:val="Heading1Char"/>
    <w:uiPriority w:val="9"/>
    <w:qFormat/>
    <w:rsid w:val="008256BA"/>
    <w:pPr>
      <w:keepNext/>
      <w:keepLines/>
      <w:spacing w:before="240"/>
      <w:outlineLvl w:val="0"/>
    </w:pPr>
    <w:rPr>
      <w:rFonts w:ascii="Sansation" w:eastAsiaTheme="majorEastAsia" w:hAnsi="Sansation" w:cstheme="majorBidi"/>
      <w:b/>
      <w:color w:val="005413"/>
      <w:sz w:val="48"/>
      <w:szCs w:val="32"/>
    </w:rPr>
  </w:style>
  <w:style w:type="paragraph" w:styleId="Heading2">
    <w:name w:val="heading 2"/>
    <w:aliases w:val="Header 2"/>
    <w:next w:val="Normal"/>
    <w:link w:val="Heading2Char"/>
    <w:uiPriority w:val="9"/>
    <w:unhideWhenUsed/>
    <w:qFormat/>
    <w:rsid w:val="00F05027"/>
    <w:pPr>
      <w:keepNext/>
      <w:keepLines/>
      <w:spacing w:before="40" w:after="120"/>
      <w:outlineLvl w:val="1"/>
    </w:pPr>
    <w:rPr>
      <w:rFonts w:ascii="Sansation" w:eastAsiaTheme="majorEastAsia" w:hAnsi="Sansation" w:cstheme="majorBidi"/>
      <w:b/>
      <w:color w:val="005413"/>
      <w:sz w:val="30"/>
      <w:szCs w:val="26"/>
    </w:rPr>
  </w:style>
  <w:style w:type="paragraph" w:styleId="Heading3">
    <w:name w:val="heading 3"/>
    <w:aliases w:val="Header 3"/>
    <w:basedOn w:val="Normal"/>
    <w:next w:val="Normal"/>
    <w:link w:val="Heading3Char"/>
    <w:uiPriority w:val="9"/>
    <w:unhideWhenUsed/>
    <w:qFormat/>
    <w:rsid w:val="00F05027"/>
    <w:pPr>
      <w:keepNext/>
      <w:keepLines/>
      <w:spacing w:before="40"/>
      <w:outlineLvl w:val="2"/>
    </w:pPr>
    <w:rPr>
      <w:rFonts w:eastAsiaTheme="majorEastAsia" w:cstheme="majorBidi"/>
      <w:b/>
      <w:color w:val="0054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7752"/>
    <w:pPr>
      <w:tabs>
        <w:tab w:val="center" w:pos="4536"/>
        <w:tab w:val="right" w:pos="9072"/>
      </w:tabs>
    </w:pPr>
  </w:style>
  <w:style w:type="character" w:customStyle="1" w:styleId="HeaderChar">
    <w:name w:val="Header Char"/>
    <w:basedOn w:val="DefaultParagraphFont"/>
    <w:link w:val="Header"/>
    <w:uiPriority w:val="99"/>
    <w:rsid w:val="00227752"/>
  </w:style>
  <w:style w:type="paragraph" w:styleId="Footer">
    <w:name w:val="footer"/>
    <w:basedOn w:val="Normal"/>
    <w:link w:val="FooterChar"/>
    <w:uiPriority w:val="99"/>
    <w:unhideWhenUsed/>
    <w:rsid w:val="00227752"/>
    <w:pPr>
      <w:tabs>
        <w:tab w:val="center" w:pos="4536"/>
        <w:tab w:val="right" w:pos="9072"/>
      </w:tabs>
    </w:pPr>
  </w:style>
  <w:style w:type="character" w:customStyle="1" w:styleId="FooterChar">
    <w:name w:val="Footer Char"/>
    <w:basedOn w:val="DefaultParagraphFont"/>
    <w:link w:val="Footer"/>
    <w:uiPriority w:val="99"/>
    <w:rsid w:val="00227752"/>
  </w:style>
  <w:style w:type="character" w:customStyle="1" w:styleId="Heading1Char">
    <w:name w:val="Heading 1 Char"/>
    <w:aliases w:val="Header 1 Char"/>
    <w:basedOn w:val="DefaultParagraphFont"/>
    <w:link w:val="Heading1"/>
    <w:uiPriority w:val="9"/>
    <w:rsid w:val="008256BA"/>
    <w:rPr>
      <w:rFonts w:ascii="Sansation" w:eastAsiaTheme="majorEastAsia" w:hAnsi="Sansation" w:cstheme="majorBidi"/>
      <w:b/>
      <w:color w:val="005413"/>
      <w:sz w:val="48"/>
      <w:szCs w:val="32"/>
    </w:rPr>
  </w:style>
  <w:style w:type="paragraph" w:styleId="Title">
    <w:name w:val="Title"/>
    <w:next w:val="Normal"/>
    <w:link w:val="TitleChar"/>
    <w:uiPriority w:val="10"/>
    <w:qFormat/>
    <w:rsid w:val="008256BA"/>
    <w:rPr>
      <w:rFonts w:ascii="Sansation" w:hAnsi="Sansation"/>
      <w:b/>
      <w:bCs/>
      <w:color w:val="FFFFFF" w:themeColor="background1"/>
      <w:sz w:val="96"/>
      <w:szCs w:val="96"/>
      <w:lang w:val="en-US"/>
    </w:rPr>
  </w:style>
  <w:style w:type="character" w:customStyle="1" w:styleId="TitleChar">
    <w:name w:val="Title Char"/>
    <w:basedOn w:val="DefaultParagraphFont"/>
    <w:link w:val="Title"/>
    <w:uiPriority w:val="10"/>
    <w:rsid w:val="008256BA"/>
    <w:rPr>
      <w:rFonts w:ascii="Sansation" w:hAnsi="Sansation"/>
      <w:b/>
      <w:bCs/>
      <w:color w:val="FFFFFF" w:themeColor="background1"/>
      <w:sz w:val="96"/>
      <w:szCs w:val="96"/>
      <w:lang w:val="en-US"/>
    </w:rPr>
  </w:style>
  <w:style w:type="paragraph" w:styleId="Subtitle">
    <w:name w:val="Subtitle"/>
    <w:aliases w:val="Subtitel"/>
    <w:next w:val="Normal"/>
    <w:link w:val="SubtitleChar"/>
    <w:uiPriority w:val="11"/>
    <w:qFormat/>
    <w:rsid w:val="008256BA"/>
    <w:pPr>
      <w:spacing w:line="276" w:lineRule="auto"/>
    </w:pPr>
    <w:rPr>
      <w:rFonts w:ascii="Sansation" w:eastAsia="Times New Roman" w:hAnsi="Sansation" w:cs="Times New Roman"/>
      <w:b/>
      <w:bCs/>
      <w:color w:val="FFFFFF" w:themeColor="background1"/>
      <w:sz w:val="30"/>
      <w:szCs w:val="30"/>
      <w:lang w:val="en-US" w:eastAsia="nl-NL"/>
    </w:rPr>
  </w:style>
  <w:style w:type="character" w:customStyle="1" w:styleId="SubtitleChar">
    <w:name w:val="Subtitle Char"/>
    <w:aliases w:val="Subtitel Char"/>
    <w:basedOn w:val="DefaultParagraphFont"/>
    <w:link w:val="Subtitle"/>
    <w:uiPriority w:val="11"/>
    <w:rsid w:val="008256BA"/>
    <w:rPr>
      <w:rFonts w:ascii="Sansation" w:eastAsia="Times New Roman" w:hAnsi="Sansation" w:cs="Times New Roman"/>
      <w:b/>
      <w:bCs/>
      <w:color w:val="FFFFFF" w:themeColor="background1"/>
      <w:sz w:val="30"/>
      <w:szCs w:val="30"/>
      <w:lang w:val="en-US" w:eastAsia="nl-NL"/>
    </w:rPr>
  </w:style>
  <w:style w:type="character" w:customStyle="1" w:styleId="Heading2Char">
    <w:name w:val="Heading 2 Char"/>
    <w:aliases w:val="Header 2 Char"/>
    <w:basedOn w:val="DefaultParagraphFont"/>
    <w:link w:val="Heading2"/>
    <w:uiPriority w:val="9"/>
    <w:rsid w:val="00F05027"/>
    <w:rPr>
      <w:rFonts w:ascii="Sansation" w:eastAsiaTheme="majorEastAsia" w:hAnsi="Sansation" w:cstheme="majorBidi"/>
      <w:b/>
      <w:color w:val="005413"/>
      <w:sz w:val="30"/>
      <w:szCs w:val="26"/>
    </w:rPr>
  </w:style>
  <w:style w:type="character" w:customStyle="1" w:styleId="Heading3Char">
    <w:name w:val="Heading 3 Char"/>
    <w:aliases w:val="Header 3 Char"/>
    <w:basedOn w:val="DefaultParagraphFont"/>
    <w:link w:val="Heading3"/>
    <w:uiPriority w:val="9"/>
    <w:rsid w:val="00F05027"/>
    <w:rPr>
      <w:rFonts w:ascii="Sansation" w:eastAsiaTheme="majorEastAsia" w:hAnsi="Sansation" w:cstheme="majorBidi"/>
      <w:b/>
      <w:color w:val="005413"/>
      <w:sz w:val="20"/>
    </w:rPr>
  </w:style>
  <w:style w:type="paragraph" w:styleId="ListParagraph">
    <w:name w:val="List Paragraph"/>
    <w:basedOn w:val="Normal"/>
    <w:uiPriority w:val="34"/>
    <w:qFormat/>
    <w:rsid w:val="00AC3499"/>
    <w:pPr>
      <w:ind w:left="720"/>
      <w:contextualSpacing/>
    </w:pPr>
  </w:style>
  <w:style w:type="numbering" w:customStyle="1" w:styleId="UnorderedList">
    <w:name w:val="Unordered List"/>
    <w:uiPriority w:val="99"/>
    <w:rsid w:val="00AC3499"/>
    <w:pPr>
      <w:numPr>
        <w:numId w:val="1"/>
      </w:numPr>
    </w:pPr>
  </w:style>
  <w:style w:type="paragraph" w:customStyle="1" w:styleId="UnorderedLists">
    <w:name w:val="Unordered Lists"/>
    <w:basedOn w:val="Normal"/>
    <w:qFormat/>
    <w:rsid w:val="004E0595"/>
    <w:pPr>
      <w:numPr>
        <w:numId w:val="4"/>
      </w:numPr>
      <w:spacing w:line="276" w:lineRule="auto"/>
    </w:pPr>
    <w:rPr>
      <w:lang w:val="en-US" w:eastAsia="nl-NL"/>
    </w:rPr>
  </w:style>
  <w:style w:type="numbering" w:customStyle="1" w:styleId="OrderedList">
    <w:name w:val="Ordered List"/>
    <w:uiPriority w:val="99"/>
    <w:rsid w:val="00BC3B8D"/>
    <w:pPr>
      <w:numPr>
        <w:numId w:val="6"/>
      </w:numPr>
    </w:pPr>
  </w:style>
  <w:style w:type="paragraph" w:customStyle="1" w:styleId="OrderedLists">
    <w:name w:val="Ordered Lists"/>
    <w:basedOn w:val="Normal"/>
    <w:qFormat/>
    <w:rsid w:val="00BC3B8D"/>
    <w:pPr>
      <w:spacing w:line="276" w:lineRule="auto"/>
      <w:ind w:left="720" w:hanging="360"/>
    </w:pPr>
  </w:style>
  <w:style w:type="paragraph" w:customStyle="1" w:styleId="Highlighted">
    <w:name w:val="Highlighted"/>
    <w:qFormat/>
    <w:rsid w:val="00BC3B8D"/>
    <w:pPr>
      <w:spacing w:line="340" w:lineRule="exact"/>
      <w:ind w:left="907"/>
    </w:pPr>
    <w:rPr>
      <w:rFonts w:ascii="Sansation" w:eastAsia="Times New Roman" w:hAnsi="Sansation" w:cs="Times New Roman"/>
      <w:i/>
      <w:color w:val="FF7A00"/>
      <w:sz w:val="20"/>
      <w:lang w:eastAsia="nl-NL"/>
    </w:rPr>
  </w:style>
  <w:style w:type="table" w:styleId="TableGrid">
    <w:name w:val="Table Grid"/>
    <w:basedOn w:val="TableNormal"/>
    <w:uiPriority w:val="39"/>
    <w:rsid w:val="009A2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iPTabel">
    <w:name w:val="DiP Tabel"/>
    <w:basedOn w:val="TableNormal"/>
    <w:uiPriority w:val="99"/>
    <w:rsid w:val="007E232E"/>
    <w:rPr>
      <w:rFonts w:ascii="Sansation" w:hAnsi="Sansation"/>
      <w:b/>
      <w:color w:val="FFFFFF" w:themeColor="background1"/>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auto"/>
    </w:tcPr>
    <w:tblStylePr w:type="firstRow">
      <w:rPr>
        <w:rFonts w:ascii="Sansation Light" w:hAnsi="Sansation Light"/>
        <w:b/>
        <w:i w:val="0"/>
        <w:color w:val="E7EAE7"/>
      </w:rPr>
      <w:tblPr/>
      <w:tcPr>
        <w:shd w:val="clear" w:color="auto" w:fill="005413"/>
      </w:tcPr>
    </w:tblStylePr>
    <w:tblStylePr w:type="band1Horz">
      <w:rPr>
        <w:rFonts w:ascii="Sansation Light" w:hAnsi="Sansation Light"/>
        <w:color w:val="5E665E"/>
        <w:sz w:val="20"/>
      </w:rPr>
      <w:tblPr/>
      <w:tcPr>
        <w:shd w:val="clear" w:color="auto" w:fill="CCD3CC"/>
      </w:tcPr>
    </w:tblStylePr>
    <w:tblStylePr w:type="band2Horz">
      <w:rPr>
        <w:rFonts w:ascii="Sansation Light" w:hAnsi="Sansation Light"/>
        <w:color w:val="5E665E"/>
      </w:rPr>
      <w:tblPr/>
      <w:tcPr>
        <w:shd w:val="clear" w:color="auto" w:fill="E7EAE7"/>
      </w:tcPr>
    </w:tblStylePr>
  </w:style>
  <w:style w:type="table" w:styleId="ListTable7Colorful-Accent6">
    <w:name w:val="List Table 7 Colorful Accent 6"/>
    <w:basedOn w:val="TableNormal"/>
    <w:uiPriority w:val="52"/>
    <w:rsid w:val="009A2FC0"/>
    <w:rPr>
      <w:color w:val="D3901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B4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B4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B4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B441" w:themeColor="accent6"/>
        </w:tcBorders>
        <w:shd w:val="clear" w:color="auto" w:fill="FFFFFF" w:themeFill="background1"/>
      </w:tcPr>
    </w:tblStylePr>
    <w:tblStylePr w:type="band1Vert">
      <w:tblPr/>
      <w:tcPr>
        <w:shd w:val="clear" w:color="auto" w:fill="FCEFD9" w:themeFill="accent6" w:themeFillTint="33"/>
      </w:tcPr>
    </w:tblStylePr>
    <w:tblStylePr w:type="band1Horz">
      <w:tblPr/>
      <w:tcPr>
        <w:shd w:val="clear" w:color="auto" w:fill="FC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654B92"/>
  </w:style>
  <w:style w:type="table" w:styleId="TableGridLight">
    <w:name w:val="Grid Table Light"/>
    <w:basedOn w:val="TableNormal"/>
    <w:uiPriority w:val="40"/>
    <w:rsid w:val="00B158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158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587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58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1587F"/>
    <w:tblPr>
      <w:tblStyleRowBandSize w:val="1"/>
      <w:tblStyleColBandSize w:val="1"/>
      <w:tblBorders>
        <w:top w:val="single" w:sz="4" w:space="0" w:color="6BF36A" w:themeColor="accent1" w:themeTint="66"/>
        <w:left w:val="single" w:sz="4" w:space="0" w:color="6BF36A" w:themeColor="accent1" w:themeTint="66"/>
        <w:bottom w:val="single" w:sz="4" w:space="0" w:color="6BF36A" w:themeColor="accent1" w:themeTint="66"/>
        <w:right w:val="single" w:sz="4" w:space="0" w:color="6BF36A" w:themeColor="accent1" w:themeTint="66"/>
        <w:insideH w:val="single" w:sz="4" w:space="0" w:color="6BF36A" w:themeColor="accent1" w:themeTint="66"/>
        <w:insideV w:val="single" w:sz="4" w:space="0" w:color="6BF36A" w:themeColor="accent1" w:themeTint="66"/>
      </w:tblBorders>
    </w:tblPr>
    <w:tblStylePr w:type="firstRow">
      <w:rPr>
        <w:b/>
        <w:bCs/>
      </w:rPr>
      <w:tblPr/>
      <w:tcPr>
        <w:tcBorders>
          <w:bottom w:val="single" w:sz="12" w:space="0" w:color="21ED20" w:themeColor="accent1" w:themeTint="99"/>
        </w:tcBorders>
      </w:tcPr>
    </w:tblStylePr>
    <w:tblStylePr w:type="lastRow">
      <w:rPr>
        <w:b/>
        <w:bCs/>
      </w:rPr>
      <w:tblPr/>
      <w:tcPr>
        <w:tcBorders>
          <w:top w:val="double" w:sz="2" w:space="0" w:color="21ED2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587F"/>
    <w:tblPr>
      <w:tblStyleRowBandSize w:val="1"/>
      <w:tblStyleColBandSize w:val="1"/>
      <w:tblBorders>
        <w:top w:val="single" w:sz="4" w:space="0" w:color="FFC999" w:themeColor="accent2" w:themeTint="66"/>
        <w:left w:val="single" w:sz="4" w:space="0" w:color="FFC999" w:themeColor="accent2" w:themeTint="66"/>
        <w:bottom w:val="single" w:sz="4" w:space="0" w:color="FFC999" w:themeColor="accent2" w:themeTint="66"/>
        <w:right w:val="single" w:sz="4" w:space="0" w:color="FFC999" w:themeColor="accent2" w:themeTint="66"/>
        <w:insideH w:val="single" w:sz="4" w:space="0" w:color="FFC999" w:themeColor="accent2" w:themeTint="66"/>
        <w:insideV w:val="single" w:sz="4" w:space="0" w:color="FFC999" w:themeColor="accent2" w:themeTint="66"/>
      </w:tblBorders>
    </w:tblPr>
    <w:tblStylePr w:type="firstRow">
      <w:rPr>
        <w:b/>
        <w:bCs/>
      </w:rPr>
      <w:tblPr/>
      <w:tcPr>
        <w:tcBorders>
          <w:bottom w:val="single" w:sz="12" w:space="0" w:color="FFAF66" w:themeColor="accent2" w:themeTint="99"/>
        </w:tcBorders>
      </w:tcPr>
    </w:tblStylePr>
    <w:tblStylePr w:type="lastRow">
      <w:rPr>
        <w:b/>
        <w:bCs/>
      </w:rPr>
      <w:tblPr/>
      <w:tcPr>
        <w:tcBorders>
          <w:top w:val="double" w:sz="2" w:space="0" w:color="FFAF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587F"/>
    <w:tblPr>
      <w:tblStyleRowBandSize w:val="1"/>
      <w:tblStyleColBandSize w:val="1"/>
      <w:tblBorders>
        <w:top w:val="single" w:sz="4" w:space="0" w:color="CCD1CC" w:themeColor="accent3" w:themeTint="66"/>
        <w:left w:val="single" w:sz="4" w:space="0" w:color="CCD1CC" w:themeColor="accent3" w:themeTint="66"/>
        <w:bottom w:val="single" w:sz="4" w:space="0" w:color="CCD1CC" w:themeColor="accent3" w:themeTint="66"/>
        <w:right w:val="single" w:sz="4" w:space="0" w:color="CCD1CC" w:themeColor="accent3" w:themeTint="66"/>
        <w:insideH w:val="single" w:sz="4" w:space="0" w:color="CCD1CC" w:themeColor="accent3" w:themeTint="66"/>
        <w:insideV w:val="single" w:sz="4" w:space="0" w:color="CCD1CC" w:themeColor="accent3" w:themeTint="66"/>
      </w:tblBorders>
    </w:tblPr>
    <w:tblStylePr w:type="firstRow">
      <w:rPr>
        <w:b/>
        <w:bCs/>
      </w:rPr>
      <w:tblPr/>
      <w:tcPr>
        <w:tcBorders>
          <w:bottom w:val="single" w:sz="12" w:space="0" w:color="B3BAB2" w:themeColor="accent3" w:themeTint="99"/>
        </w:tcBorders>
      </w:tcPr>
    </w:tblStylePr>
    <w:tblStylePr w:type="lastRow">
      <w:rPr>
        <w:b/>
        <w:bCs/>
      </w:rPr>
      <w:tblPr/>
      <w:tcPr>
        <w:tcBorders>
          <w:top w:val="double" w:sz="2" w:space="0" w:color="B3BAB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587F"/>
    <w:tblPr>
      <w:tblStyleRowBandSize w:val="1"/>
      <w:tblStyleColBandSize w:val="1"/>
      <w:tblBorders>
        <w:top w:val="single" w:sz="4" w:space="0" w:color="81D1FF" w:themeColor="accent4" w:themeTint="66"/>
        <w:left w:val="single" w:sz="4" w:space="0" w:color="81D1FF" w:themeColor="accent4" w:themeTint="66"/>
        <w:bottom w:val="single" w:sz="4" w:space="0" w:color="81D1FF" w:themeColor="accent4" w:themeTint="66"/>
        <w:right w:val="single" w:sz="4" w:space="0" w:color="81D1FF" w:themeColor="accent4" w:themeTint="66"/>
        <w:insideH w:val="single" w:sz="4" w:space="0" w:color="81D1FF" w:themeColor="accent4" w:themeTint="66"/>
        <w:insideV w:val="single" w:sz="4" w:space="0" w:color="81D1FF" w:themeColor="accent4" w:themeTint="66"/>
      </w:tblBorders>
    </w:tblPr>
    <w:tblStylePr w:type="firstRow">
      <w:rPr>
        <w:b/>
        <w:bCs/>
      </w:rPr>
      <w:tblPr/>
      <w:tcPr>
        <w:tcBorders>
          <w:bottom w:val="single" w:sz="12" w:space="0" w:color="42BAFF" w:themeColor="accent4" w:themeTint="99"/>
        </w:tcBorders>
      </w:tcPr>
    </w:tblStylePr>
    <w:tblStylePr w:type="lastRow">
      <w:rPr>
        <w:b/>
        <w:bCs/>
      </w:rPr>
      <w:tblPr/>
      <w:tcPr>
        <w:tcBorders>
          <w:top w:val="double" w:sz="2" w:space="0" w:color="42BA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587F"/>
    <w:tblPr>
      <w:tblStyleRowBandSize w:val="1"/>
      <w:tblStyleColBandSize w:val="1"/>
      <w:tblBorders>
        <w:top w:val="single" w:sz="4" w:space="0" w:color="FABABA" w:themeColor="accent5" w:themeTint="66"/>
        <w:left w:val="single" w:sz="4" w:space="0" w:color="FABABA" w:themeColor="accent5" w:themeTint="66"/>
        <w:bottom w:val="single" w:sz="4" w:space="0" w:color="FABABA" w:themeColor="accent5" w:themeTint="66"/>
        <w:right w:val="single" w:sz="4" w:space="0" w:color="FABABA" w:themeColor="accent5" w:themeTint="66"/>
        <w:insideH w:val="single" w:sz="4" w:space="0" w:color="FABABA" w:themeColor="accent5" w:themeTint="66"/>
        <w:insideV w:val="single" w:sz="4" w:space="0" w:color="FABABA" w:themeColor="accent5" w:themeTint="66"/>
      </w:tblBorders>
    </w:tblPr>
    <w:tblStylePr w:type="firstRow">
      <w:rPr>
        <w:b/>
        <w:bCs/>
      </w:rPr>
      <w:tblPr/>
      <w:tcPr>
        <w:tcBorders>
          <w:bottom w:val="single" w:sz="12" w:space="0" w:color="F79898" w:themeColor="accent5" w:themeTint="99"/>
        </w:tcBorders>
      </w:tcPr>
    </w:tblStylePr>
    <w:tblStylePr w:type="lastRow">
      <w:rPr>
        <w:b/>
        <w:bCs/>
      </w:rPr>
      <w:tblPr/>
      <w:tcPr>
        <w:tcBorders>
          <w:top w:val="double" w:sz="2" w:space="0" w:color="F79898"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158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B9285C"/>
    <w:rPr>
      <w:sz w:val="16"/>
      <w:szCs w:val="16"/>
    </w:rPr>
  </w:style>
  <w:style w:type="paragraph" w:styleId="CommentText">
    <w:name w:val="annotation text"/>
    <w:basedOn w:val="Normal"/>
    <w:link w:val="CommentTextChar"/>
    <w:uiPriority w:val="99"/>
    <w:unhideWhenUsed/>
    <w:rsid w:val="00B9285C"/>
    <w:pPr>
      <w:spacing w:line="240" w:lineRule="auto"/>
    </w:pPr>
    <w:rPr>
      <w:szCs w:val="20"/>
    </w:rPr>
  </w:style>
  <w:style w:type="character" w:customStyle="1" w:styleId="CommentTextChar">
    <w:name w:val="Comment Text Char"/>
    <w:basedOn w:val="DefaultParagraphFont"/>
    <w:link w:val="CommentText"/>
    <w:uiPriority w:val="99"/>
    <w:rsid w:val="00B9285C"/>
    <w:rPr>
      <w:rFonts w:ascii="Sansation" w:hAnsi="Sansation"/>
      <w:color w:val="5E665E"/>
      <w:sz w:val="20"/>
      <w:szCs w:val="20"/>
    </w:rPr>
  </w:style>
  <w:style w:type="paragraph" w:styleId="CommentSubject">
    <w:name w:val="annotation subject"/>
    <w:basedOn w:val="CommentText"/>
    <w:next w:val="CommentText"/>
    <w:link w:val="CommentSubjectChar"/>
    <w:uiPriority w:val="99"/>
    <w:semiHidden/>
    <w:unhideWhenUsed/>
    <w:rsid w:val="00B9285C"/>
    <w:rPr>
      <w:b/>
      <w:bCs/>
    </w:rPr>
  </w:style>
  <w:style w:type="character" w:customStyle="1" w:styleId="CommentSubjectChar">
    <w:name w:val="Comment Subject Char"/>
    <w:basedOn w:val="CommentTextChar"/>
    <w:link w:val="CommentSubject"/>
    <w:uiPriority w:val="99"/>
    <w:semiHidden/>
    <w:rsid w:val="00B9285C"/>
    <w:rPr>
      <w:rFonts w:ascii="Sansation" w:hAnsi="Sansation"/>
      <w:b/>
      <w:bCs/>
      <w:color w:val="5E665E"/>
      <w:sz w:val="20"/>
      <w:szCs w:val="20"/>
    </w:rPr>
  </w:style>
  <w:style w:type="paragraph" w:styleId="NoSpacing">
    <w:name w:val="No Spacing"/>
    <w:link w:val="NoSpacingChar"/>
    <w:uiPriority w:val="3"/>
    <w:qFormat/>
    <w:rsid w:val="00C30160"/>
    <w:rPr>
      <w:rFonts w:ascii="Sansation" w:hAnsi="Sansation"/>
      <w:color w:val="2F631C"/>
      <w:sz w:val="20"/>
      <w:szCs w:val="22"/>
      <w:lang w:val="en-US"/>
    </w:rPr>
  </w:style>
  <w:style w:type="character" w:customStyle="1" w:styleId="NoSpacingChar">
    <w:name w:val="No Spacing Char"/>
    <w:basedOn w:val="DefaultParagraphFont"/>
    <w:link w:val="NoSpacing"/>
    <w:uiPriority w:val="3"/>
    <w:rsid w:val="00C30160"/>
    <w:rPr>
      <w:rFonts w:ascii="Sansation" w:hAnsi="Sansation"/>
      <w:color w:val="2F631C"/>
      <w:sz w:val="20"/>
      <w:szCs w:val="22"/>
      <w:lang w:val="en-US"/>
    </w:rPr>
  </w:style>
  <w:style w:type="character" w:customStyle="1" w:styleId="cf01">
    <w:name w:val="cf01"/>
    <w:basedOn w:val="DefaultParagraphFont"/>
    <w:rsid w:val="00C30160"/>
    <w:rPr>
      <w:rFonts w:ascii="Segoe UI" w:hAnsi="Segoe UI" w:cs="Segoe UI" w:hint="default"/>
      <w:sz w:val="18"/>
      <w:szCs w:val="18"/>
    </w:rPr>
  </w:style>
  <w:style w:type="character" w:styleId="Mention">
    <w:name w:val="Mention"/>
    <w:basedOn w:val="DefaultParagraphFont"/>
    <w:uiPriority w:val="99"/>
    <w:unhideWhenUsed/>
    <w:rsid w:val="00917234"/>
    <w:rPr>
      <w:color w:val="2B579A"/>
      <w:shd w:val="clear" w:color="auto" w:fill="E1DFDD"/>
    </w:rPr>
  </w:style>
  <w:style w:type="character" w:styleId="Hyperlink">
    <w:name w:val="Hyperlink"/>
    <w:basedOn w:val="DefaultParagraphFont"/>
    <w:uiPriority w:val="99"/>
    <w:unhideWhenUsed/>
    <w:rsid w:val="000904C9"/>
    <w:rPr>
      <w:color w:val="FF7A00" w:themeColor="hyperlink"/>
      <w:u w:val="single"/>
    </w:rPr>
  </w:style>
  <w:style w:type="character" w:styleId="UnresolvedMention">
    <w:name w:val="Unresolved Mention"/>
    <w:basedOn w:val="DefaultParagraphFont"/>
    <w:uiPriority w:val="99"/>
    <w:semiHidden/>
    <w:unhideWhenUsed/>
    <w:rsid w:val="000904C9"/>
    <w:rPr>
      <w:color w:val="605E5C"/>
      <w:shd w:val="clear" w:color="auto" w:fill="E1DFDD"/>
    </w:rPr>
  </w:style>
  <w:style w:type="paragraph" w:styleId="TOCHeading">
    <w:name w:val="TOC Heading"/>
    <w:basedOn w:val="Heading1"/>
    <w:next w:val="Normal"/>
    <w:uiPriority w:val="39"/>
    <w:unhideWhenUsed/>
    <w:qFormat/>
    <w:rsid w:val="00A72292"/>
    <w:pPr>
      <w:spacing w:line="259" w:lineRule="auto"/>
      <w:outlineLvl w:val="9"/>
    </w:pPr>
    <w:rPr>
      <w:rFonts w:asciiTheme="majorHAnsi" w:hAnsiTheme="majorHAnsi"/>
      <w:b w:val="0"/>
      <w:color w:val="064B06" w:themeColor="accent1" w:themeShade="BF"/>
      <w:sz w:val="32"/>
      <w:lang w:val="en-US"/>
    </w:rPr>
  </w:style>
  <w:style w:type="paragraph" w:styleId="TOC1">
    <w:name w:val="toc 1"/>
    <w:basedOn w:val="Normal"/>
    <w:next w:val="Normal"/>
    <w:autoRedefine/>
    <w:uiPriority w:val="39"/>
    <w:unhideWhenUsed/>
    <w:rsid w:val="00A72292"/>
    <w:pPr>
      <w:spacing w:after="100"/>
    </w:pPr>
  </w:style>
  <w:style w:type="paragraph" w:styleId="TOC2">
    <w:name w:val="toc 2"/>
    <w:basedOn w:val="Normal"/>
    <w:next w:val="Normal"/>
    <w:autoRedefine/>
    <w:uiPriority w:val="39"/>
    <w:unhideWhenUsed/>
    <w:rsid w:val="00A72292"/>
    <w:pPr>
      <w:spacing w:after="100"/>
      <w:ind w:left="200"/>
    </w:pPr>
  </w:style>
  <w:style w:type="paragraph" w:styleId="TOC3">
    <w:name w:val="toc 3"/>
    <w:basedOn w:val="Normal"/>
    <w:next w:val="Normal"/>
    <w:autoRedefine/>
    <w:uiPriority w:val="39"/>
    <w:unhideWhenUsed/>
    <w:rsid w:val="00A72292"/>
    <w:pPr>
      <w:spacing w:after="100"/>
      <w:ind w:left="400"/>
    </w:pPr>
  </w:style>
  <w:style w:type="character" w:styleId="FollowedHyperlink">
    <w:name w:val="FollowedHyperlink"/>
    <w:basedOn w:val="DefaultParagraphFont"/>
    <w:uiPriority w:val="99"/>
    <w:semiHidden/>
    <w:unhideWhenUsed/>
    <w:rsid w:val="008B3220"/>
    <w:rPr>
      <w:color w:val="D65A29" w:themeColor="followedHyperlink"/>
      <w:u w:val="single"/>
    </w:rPr>
  </w:style>
  <w:style w:type="paragraph" w:customStyle="1" w:styleId="pf0">
    <w:name w:val="pf0"/>
    <w:basedOn w:val="Normal"/>
    <w:rsid w:val="008C490F"/>
    <w:pPr>
      <w:spacing w:before="100" w:beforeAutospacing="1" w:after="100" w:afterAutospacing="1" w:line="240" w:lineRule="auto"/>
    </w:pPr>
    <w:rPr>
      <w:rFonts w:ascii="Times New Roman" w:eastAsia="Times New Roman" w:hAnsi="Times New Roman" w:cs="Times New Roman"/>
      <w:color w:val="auto"/>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368457529">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power.sharepoint.com/:x:/s/Organisatie/EZUffpV0VBBGi0SVIdE91BIBzvatA-B4Jpn68CK9xgtBmg?e=KMDty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igitalpower.sharepoint.com/:w:/s/Organisatie/EX8v7aC5utlFinsTFRGSticBvnteoMsGUrVg5Nj4R-kIqw?e=l9Gl7C" TargetMode="External"/><Relationship Id="rId17" Type="http://schemas.openxmlformats.org/officeDocument/2006/relationships/hyperlink" Target="mailto:rogier.kamer@digital-power.com" TargetMode="External"/><Relationship Id="rId2" Type="http://schemas.openxmlformats.org/officeDocument/2006/relationships/customXml" Target="../customXml/item2.xml"/><Relationship Id="rId16" Type="http://schemas.openxmlformats.org/officeDocument/2006/relationships/hyperlink" Target="https://digitalpower.sharepoint.com/:w:/s/Organisatie/Ed0NJEDVRFtMgD9IhwaXrd0BuELw6MyKfnppXnKsVfuI8w?e=r9aZm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igitalpower.sharepoint.com/:w:/s/Organisatie/EVNVjjtfY9dCqCnp0wPDvz0B2_R_3TaTd8XJme_PWV4q6Q?e=6LG1WP"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ogin.truqu.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digitalpower.sharepoint.com/sites/Organisatie/Templates/DiP%20template%20(with%20title%20page%20dark).dotx" TargetMode="External"/></Relationships>
</file>

<file path=word/theme/theme1.xml><?xml version="1.0" encoding="utf-8"?>
<a:theme xmlns:a="http://schemas.openxmlformats.org/drawingml/2006/main" name="Kantoorthema">
  <a:themeElements>
    <a:clrScheme name="Digital Power">
      <a:dk1>
        <a:sysClr val="windowText" lastClr="000000"/>
      </a:dk1>
      <a:lt1>
        <a:sysClr val="window" lastClr="FFFFFF"/>
      </a:lt1>
      <a:dk2>
        <a:srgbClr val="323633"/>
      </a:dk2>
      <a:lt2>
        <a:srgbClr val="FAF9F5"/>
      </a:lt2>
      <a:accent1>
        <a:srgbClr val="096508"/>
      </a:accent1>
      <a:accent2>
        <a:srgbClr val="FF7A00"/>
      </a:accent2>
      <a:accent3>
        <a:srgbClr val="828C80"/>
      </a:accent3>
      <a:accent4>
        <a:srgbClr val="007CC3"/>
      </a:accent4>
      <a:accent5>
        <a:srgbClr val="F35454"/>
      </a:accent5>
      <a:accent6>
        <a:srgbClr val="F0B441"/>
      </a:accent6>
      <a:hlink>
        <a:srgbClr val="FF7A00"/>
      </a:hlink>
      <a:folHlink>
        <a:srgbClr val="D65A29"/>
      </a:folHlink>
    </a:clrScheme>
    <a:fontScheme name="Digital Power">
      <a:majorFont>
        <a:latin typeface="Sansation Light"/>
        <a:ea typeface=""/>
        <a:cs typeface=""/>
      </a:majorFont>
      <a:minorFont>
        <a:latin typeface="Sansatio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b040ff4-24fd-4220-8396-ee1f6ad4992d">
      <UserInfo>
        <DisplayName>Stefan Put</DisplayName>
        <AccountId>58</AccountId>
        <AccountType/>
      </UserInfo>
    </SharedWithUsers>
    <TaxCatchAll xmlns="9b040ff4-24fd-4220-8396-ee1f6ad4992d" xsi:nil="true"/>
    <lcf76f155ced4ddcb4097134ff3c332f xmlns="0b4895a4-109c-4734-9b5c-08e0b57b8d0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3" ma:contentTypeDescription="Een nieuw document maken." ma:contentTypeScope="" ma:versionID="9104ed06b1379d6c1a501630f72bb999">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a3c60143ec3780dc1a24d2436007b3ed"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C58151-33F8-4662-BF82-4642C26580B3}">
  <ds:schemaRefs>
    <ds:schemaRef ds:uri="http://www.w3.org/XML/1998/namespace"/>
    <ds:schemaRef ds:uri="http://schemas.openxmlformats.org/package/2006/metadata/core-properties"/>
    <ds:schemaRef ds:uri="http://schemas.microsoft.com/office/2006/documentManagement/types"/>
    <ds:schemaRef ds:uri="http://schemas.microsoft.com/office/2006/metadata/properties"/>
    <ds:schemaRef ds:uri="http://purl.org/dc/terms/"/>
    <ds:schemaRef ds:uri="http://purl.org/dc/elements/1.1/"/>
    <ds:schemaRef ds:uri="d7e58e05-85ba-4bff-925e-3bf44ee8584c"/>
    <ds:schemaRef ds:uri="http://schemas.microsoft.com/office/infopath/2007/PartnerControls"/>
    <ds:schemaRef ds:uri="640f74ee-e10c-41fc-90e6-7061a4b1c7cc"/>
    <ds:schemaRef ds:uri="http://purl.org/dc/dcmitype/"/>
  </ds:schemaRefs>
</ds:datastoreItem>
</file>

<file path=customXml/itemProps2.xml><?xml version="1.0" encoding="utf-8"?>
<ds:datastoreItem xmlns:ds="http://schemas.openxmlformats.org/officeDocument/2006/customXml" ds:itemID="{EE41F70F-1A4A-3C4C-8616-227E5C273137}">
  <ds:schemaRefs>
    <ds:schemaRef ds:uri="http://schemas.openxmlformats.org/officeDocument/2006/bibliography"/>
  </ds:schemaRefs>
</ds:datastoreItem>
</file>

<file path=customXml/itemProps3.xml><?xml version="1.0" encoding="utf-8"?>
<ds:datastoreItem xmlns:ds="http://schemas.openxmlformats.org/officeDocument/2006/customXml" ds:itemID="{CFF6D569-49AA-4B5A-9BF8-3D7229A2C270}">
  <ds:schemaRefs>
    <ds:schemaRef ds:uri="http://schemas.microsoft.com/sharepoint/v3/contenttype/forms"/>
  </ds:schemaRefs>
</ds:datastoreItem>
</file>

<file path=customXml/itemProps4.xml><?xml version="1.0" encoding="utf-8"?>
<ds:datastoreItem xmlns:ds="http://schemas.openxmlformats.org/officeDocument/2006/customXml" ds:itemID="{5F4C604F-62A4-4A83-8D40-8F18A56179CE}"/>
</file>

<file path=docProps/app.xml><?xml version="1.0" encoding="utf-8"?>
<Properties xmlns="http://schemas.openxmlformats.org/officeDocument/2006/extended-properties" xmlns:vt="http://schemas.openxmlformats.org/officeDocument/2006/docPropsVTypes">
  <Template>DiP%20template%20(with%20title%20page%20dark)</Template>
  <TotalTime>0</TotalTime>
  <Pages>8</Pages>
  <Words>2128</Words>
  <Characters>12135</Characters>
  <Application>Microsoft Office Word</Application>
  <DocSecurity>0</DocSecurity>
  <Lines>101</Lines>
  <Paragraphs>28</Paragraphs>
  <ScaleCrop>false</ScaleCrop>
  <Company/>
  <LinksUpToDate>false</LinksUpToDate>
  <CharactersWithSpaces>14235</CharactersWithSpaces>
  <SharedDoc>false</SharedDoc>
  <HLinks>
    <vt:vector size="180" baseType="variant">
      <vt:variant>
        <vt:i4>5570576</vt:i4>
      </vt:variant>
      <vt:variant>
        <vt:i4>153</vt:i4>
      </vt:variant>
      <vt:variant>
        <vt:i4>0</vt:i4>
      </vt:variant>
      <vt:variant>
        <vt:i4>5</vt:i4>
      </vt:variant>
      <vt:variant>
        <vt:lpwstr>https://digitalpower.sharepoint.com/:w:/s/Organisatie/Ed0NJEDVRFtMgD9IhwaXrd0BuELw6MyKfnppXnKsVfuI8w?e=r9aZm5</vt:lpwstr>
      </vt:variant>
      <vt:variant>
        <vt:lpwstr/>
      </vt:variant>
      <vt:variant>
        <vt:i4>721014</vt:i4>
      </vt:variant>
      <vt:variant>
        <vt:i4>150</vt:i4>
      </vt:variant>
      <vt:variant>
        <vt:i4>0</vt:i4>
      </vt:variant>
      <vt:variant>
        <vt:i4>5</vt:i4>
      </vt:variant>
      <vt:variant>
        <vt:lpwstr>https://digitalpower.sharepoint.com/:w:/s/Organisatie/EVNVjjtfY9dCqCnp0wPDvz0B2_R_3TaTd8XJme_PWV4q6Q?e=6LG1WP</vt:lpwstr>
      </vt:variant>
      <vt:variant>
        <vt:lpwstr/>
      </vt:variant>
      <vt:variant>
        <vt:i4>5505119</vt:i4>
      </vt:variant>
      <vt:variant>
        <vt:i4>147</vt:i4>
      </vt:variant>
      <vt:variant>
        <vt:i4>0</vt:i4>
      </vt:variant>
      <vt:variant>
        <vt:i4>5</vt:i4>
      </vt:variant>
      <vt:variant>
        <vt:lpwstr>https://login.truqu.com/</vt:lpwstr>
      </vt:variant>
      <vt:variant>
        <vt:lpwstr/>
      </vt:variant>
      <vt:variant>
        <vt:i4>786462</vt:i4>
      </vt:variant>
      <vt:variant>
        <vt:i4>144</vt:i4>
      </vt:variant>
      <vt:variant>
        <vt:i4>0</vt:i4>
      </vt:variant>
      <vt:variant>
        <vt:i4>5</vt:i4>
      </vt:variant>
      <vt:variant>
        <vt:lpwstr>https://digitalpower.sharepoint.com/:x:/s/Organisatie/EZUffpV0VBBGi0SVIdE91BIBzvatA-B4Jpn68CK9xgtBmg?e=KMDtye</vt:lpwstr>
      </vt:variant>
      <vt:variant>
        <vt:lpwstr/>
      </vt:variant>
      <vt:variant>
        <vt:i4>4915216</vt:i4>
      </vt:variant>
      <vt:variant>
        <vt:i4>141</vt:i4>
      </vt:variant>
      <vt:variant>
        <vt:i4>0</vt:i4>
      </vt:variant>
      <vt:variant>
        <vt:i4>5</vt:i4>
      </vt:variant>
      <vt:variant>
        <vt:lpwstr>https://digitalpower.sharepoint.com/:w:/s/Organisatie/EX8v7aC5utlFinsTFRGSticBvnteoMsGUrVg5Nj4R-kIqw?e=l9Gl7C</vt:lpwstr>
      </vt:variant>
      <vt:variant>
        <vt:lpwstr/>
      </vt:variant>
      <vt:variant>
        <vt:i4>917537</vt:i4>
      </vt:variant>
      <vt:variant>
        <vt:i4>138</vt:i4>
      </vt:variant>
      <vt:variant>
        <vt:i4>0</vt:i4>
      </vt:variant>
      <vt:variant>
        <vt:i4>5</vt:i4>
      </vt:variant>
      <vt:variant>
        <vt:lpwstr/>
      </vt:variant>
      <vt:variant>
        <vt:lpwstr>_Pillar_4._Together</vt:lpwstr>
      </vt:variant>
      <vt:variant>
        <vt:i4>1638454</vt:i4>
      </vt:variant>
      <vt:variant>
        <vt:i4>135</vt:i4>
      </vt:variant>
      <vt:variant>
        <vt:i4>0</vt:i4>
      </vt:variant>
      <vt:variant>
        <vt:i4>5</vt:i4>
      </vt:variant>
      <vt:variant>
        <vt:lpwstr/>
      </vt:variant>
      <vt:variant>
        <vt:lpwstr>_Pillar_3._Training</vt:lpwstr>
      </vt:variant>
      <vt:variant>
        <vt:i4>6422605</vt:i4>
      </vt:variant>
      <vt:variant>
        <vt:i4>132</vt:i4>
      </vt:variant>
      <vt:variant>
        <vt:i4>0</vt:i4>
      </vt:variant>
      <vt:variant>
        <vt:i4>5</vt:i4>
      </vt:variant>
      <vt:variant>
        <vt:lpwstr/>
      </vt:variant>
      <vt:variant>
        <vt:lpwstr>_Pillar_1._Golden</vt:lpwstr>
      </vt:variant>
      <vt:variant>
        <vt:i4>65595</vt:i4>
      </vt:variant>
      <vt:variant>
        <vt:i4>129</vt:i4>
      </vt:variant>
      <vt:variant>
        <vt:i4>0</vt:i4>
      </vt:variant>
      <vt:variant>
        <vt:i4>5</vt:i4>
      </vt:variant>
      <vt:variant>
        <vt:lpwstr/>
      </vt:variant>
      <vt:variant>
        <vt:lpwstr>_Pillar_2._Learning</vt:lpwstr>
      </vt:variant>
      <vt:variant>
        <vt:i4>1441842</vt:i4>
      </vt:variant>
      <vt:variant>
        <vt:i4>122</vt:i4>
      </vt:variant>
      <vt:variant>
        <vt:i4>0</vt:i4>
      </vt:variant>
      <vt:variant>
        <vt:i4>5</vt:i4>
      </vt:variant>
      <vt:variant>
        <vt:lpwstr/>
      </vt:variant>
      <vt:variant>
        <vt:lpwstr>_Toc136343126</vt:lpwstr>
      </vt:variant>
      <vt:variant>
        <vt:i4>1441842</vt:i4>
      </vt:variant>
      <vt:variant>
        <vt:i4>116</vt:i4>
      </vt:variant>
      <vt:variant>
        <vt:i4>0</vt:i4>
      </vt:variant>
      <vt:variant>
        <vt:i4>5</vt:i4>
      </vt:variant>
      <vt:variant>
        <vt:lpwstr/>
      </vt:variant>
      <vt:variant>
        <vt:lpwstr>_Toc136343125</vt:lpwstr>
      </vt:variant>
      <vt:variant>
        <vt:i4>1441842</vt:i4>
      </vt:variant>
      <vt:variant>
        <vt:i4>110</vt:i4>
      </vt:variant>
      <vt:variant>
        <vt:i4>0</vt:i4>
      </vt:variant>
      <vt:variant>
        <vt:i4>5</vt:i4>
      </vt:variant>
      <vt:variant>
        <vt:lpwstr/>
      </vt:variant>
      <vt:variant>
        <vt:lpwstr>_Toc136343124</vt:lpwstr>
      </vt:variant>
      <vt:variant>
        <vt:i4>1441842</vt:i4>
      </vt:variant>
      <vt:variant>
        <vt:i4>104</vt:i4>
      </vt:variant>
      <vt:variant>
        <vt:i4>0</vt:i4>
      </vt:variant>
      <vt:variant>
        <vt:i4>5</vt:i4>
      </vt:variant>
      <vt:variant>
        <vt:lpwstr/>
      </vt:variant>
      <vt:variant>
        <vt:lpwstr>_Toc136343123</vt:lpwstr>
      </vt:variant>
      <vt:variant>
        <vt:i4>1441842</vt:i4>
      </vt:variant>
      <vt:variant>
        <vt:i4>98</vt:i4>
      </vt:variant>
      <vt:variant>
        <vt:i4>0</vt:i4>
      </vt:variant>
      <vt:variant>
        <vt:i4>5</vt:i4>
      </vt:variant>
      <vt:variant>
        <vt:lpwstr/>
      </vt:variant>
      <vt:variant>
        <vt:lpwstr>_Toc136343122</vt:lpwstr>
      </vt:variant>
      <vt:variant>
        <vt:i4>1441842</vt:i4>
      </vt:variant>
      <vt:variant>
        <vt:i4>92</vt:i4>
      </vt:variant>
      <vt:variant>
        <vt:i4>0</vt:i4>
      </vt:variant>
      <vt:variant>
        <vt:i4>5</vt:i4>
      </vt:variant>
      <vt:variant>
        <vt:lpwstr/>
      </vt:variant>
      <vt:variant>
        <vt:lpwstr>_Toc136343121</vt:lpwstr>
      </vt:variant>
      <vt:variant>
        <vt:i4>1441842</vt:i4>
      </vt:variant>
      <vt:variant>
        <vt:i4>86</vt:i4>
      </vt:variant>
      <vt:variant>
        <vt:i4>0</vt:i4>
      </vt:variant>
      <vt:variant>
        <vt:i4>5</vt:i4>
      </vt:variant>
      <vt:variant>
        <vt:lpwstr/>
      </vt:variant>
      <vt:variant>
        <vt:lpwstr>_Toc136343120</vt:lpwstr>
      </vt:variant>
      <vt:variant>
        <vt:i4>1376306</vt:i4>
      </vt:variant>
      <vt:variant>
        <vt:i4>80</vt:i4>
      </vt:variant>
      <vt:variant>
        <vt:i4>0</vt:i4>
      </vt:variant>
      <vt:variant>
        <vt:i4>5</vt:i4>
      </vt:variant>
      <vt:variant>
        <vt:lpwstr/>
      </vt:variant>
      <vt:variant>
        <vt:lpwstr>_Toc136343119</vt:lpwstr>
      </vt:variant>
      <vt:variant>
        <vt:i4>1376306</vt:i4>
      </vt:variant>
      <vt:variant>
        <vt:i4>74</vt:i4>
      </vt:variant>
      <vt:variant>
        <vt:i4>0</vt:i4>
      </vt:variant>
      <vt:variant>
        <vt:i4>5</vt:i4>
      </vt:variant>
      <vt:variant>
        <vt:lpwstr/>
      </vt:variant>
      <vt:variant>
        <vt:lpwstr>_Toc136343118</vt:lpwstr>
      </vt:variant>
      <vt:variant>
        <vt:i4>1376306</vt:i4>
      </vt:variant>
      <vt:variant>
        <vt:i4>68</vt:i4>
      </vt:variant>
      <vt:variant>
        <vt:i4>0</vt:i4>
      </vt:variant>
      <vt:variant>
        <vt:i4>5</vt:i4>
      </vt:variant>
      <vt:variant>
        <vt:lpwstr/>
      </vt:variant>
      <vt:variant>
        <vt:lpwstr>_Toc136343117</vt:lpwstr>
      </vt:variant>
      <vt:variant>
        <vt:i4>1376306</vt:i4>
      </vt:variant>
      <vt:variant>
        <vt:i4>62</vt:i4>
      </vt:variant>
      <vt:variant>
        <vt:i4>0</vt:i4>
      </vt:variant>
      <vt:variant>
        <vt:i4>5</vt:i4>
      </vt:variant>
      <vt:variant>
        <vt:lpwstr/>
      </vt:variant>
      <vt:variant>
        <vt:lpwstr>_Toc136343116</vt:lpwstr>
      </vt:variant>
      <vt:variant>
        <vt:i4>1376306</vt:i4>
      </vt:variant>
      <vt:variant>
        <vt:i4>56</vt:i4>
      </vt:variant>
      <vt:variant>
        <vt:i4>0</vt:i4>
      </vt:variant>
      <vt:variant>
        <vt:i4>5</vt:i4>
      </vt:variant>
      <vt:variant>
        <vt:lpwstr/>
      </vt:variant>
      <vt:variant>
        <vt:lpwstr>_Toc136343115</vt:lpwstr>
      </vt:variant>
      <vt:variant>
        <vt:i4>1376306</vt:i4>
      </vt:variant>
      <vt:variant>
        <vt:i4>50</vt:i4>
      </vt:variant>
      <vt:variant>
        <vt:i4>0</vt:i4>
      </vt:variant>
      <vt:variant>
        <vt:i4>5</vt:i4>
      </vt:variant>
      <vt:variant>
        <vt:lpwstr/>
      </vt:variant>
      <vt:variant>
        <vt:lpwstr>_Toc136343114</vt:lpwstr>
      </vt:variant>
      <vt:variant>
        <vt:i4>1376306</vt:i4>
      </vt:variant>
      <vt:variant>
        <vt:i4>44</vt:i4>
      </vt:variant>
      <vt:variant>
        <vt:i4>0</vt:i4>
      </vt:variant>
      <vt:variant>
        <vt:i4>5</vt:i4>
      </vt:variant>
      <vt:variant>
        <vt:lpwstr/>
      </vt:variant>
      <vt:variant>
        <vt:lpwstr>_Toc136343113</vt:lpwstr>
      </vt:variant>
      <vt:variant>
        <vt:i4>1376306</vt:i4>
      </vt:variant>
      <vt:variant>
        <vt:i4>38</vt:i4>
      </vt:variant>
      <vt:variant>
        <vt:i4>0</vt:i4>
      </vt:variant>
      <vt:variant>
        <vt:i4>5</vt:i4>
      </vt:variant>
      <vt:variant>
        <vt:lpwstr/>
      </vt:variant>
      <vt:variant>
        <vt:lpwstr>_Toc136343112</vt:lpwstr>
      </vt:variant>
      <vt:variant>
        <vt:i4>1376306</vt:i4>
      </vt:variant>
      <vt:variant>
        <vt:i4>32</vt:i4>
      </vt:variant>
      <vt:variant>
        <vt:i4>0</vt:i4>
      </vt:variant>
      <vt:variant>
        <vt:i4>5</vt:i4>
      </vt:variant>
      <vt:variant>
        <vt:lpwstr/>
      </vt:variant>
      <vt:variant>
        <vt:lpwstr>_Toc136343111</vt:lpwstr>
      </vt:variant>
      <vt:variant>
        <vt:i4>1376306</vt:i4>
      </vt:variant>
      <vt:variant>
        <vt:i4>26</vt:i4>
      </vt:variant>
      <vt:variant>
        <vt:i4>0</vt:i4>
      </vt:variant>
      <vt:variant>
        <vt:i4>5</vt:i4>
      </vt:variant>
      <vt:variant>
        <vt:lpwstr/>
      </vt:variant>
      <vt:variant>
        <vt:lpwstr>_Toc136343110</vt:lpwstr>
      </vt:variant>
      <vt:variant>
        <vt:i4>1310770</vt:i4>
      </vt:variant>
      <vt:variant>
        <vt:i4>20</vt:i4>
      </vt:variant>
      <vt:variant>
        <vt:i4>0</vt:i4>
      </vt:variant>
      <vt:variant>
        <vt:i4>5</vt:i4>
      </vt:variant>
      <vt:variant>
        <vt:lpwstr/>
      </vt:variant>
      <vt:variant>
        <vt:lpwstr>_Toc136343109</vt:lpwstr>
      </vt:variant>
      <vt:variant>
        <vt:i4>1310770</vt:i4>
      </vt:variant>
      <vt:variant>
        <vt:i4>14</vt:i4>
      </vt:variant>
      <vt:variant>
        <vt:i4>0</vt:i4>
      </vt:variant>
      <vt:variant>
        <vt:i4>5</vt:i4>
      </vt:variant>
      <vt:variant>
        <vt:lpwstr/>
      </vt:variant>
      <vt:variant>
        <vt:lpwstr>_Toc136343108</vt:lpwstr>
      </vt:variant>
      <vt:variant>
        <vt:i4>1310770</vt:i4>
      </vt:variant>
      <vt:variant>
        <vt:i4>8</vt:i4>
      </vt:variant>
      <vt:variant>
        <vt:i4>0</vt:i4>
      </vt:variant>
      <vt:variant>
        <vt:i4>5</vt:i4>
      </vt:variant>
      <vt:variant>
        <vt:lpwstr/>
      </vt:variant>
      <vt:variant>
        <vt:lpwstr>_Toc136343107</vt:lpwstr>
      </vt:variant>
      <vt:variant>
        <vt:i4>1310770</vt:i4>
      </vt:variant>
      <vt:variant>
        <vt:i4>2</vt:i4>
      </vt:variant>
      <vt:variant>
        <vt:i4>0</vt:i4>
      </vt:variant>
      <vt:variant>
        <vt:i4>5</vt:i4>
      </vt:variant>
      <vt:variant>
        <vt:lpwstr/>
      </vt:variant>
      <vt:variant>
        <vt:lpwstr>_Toc136343106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Marloes de Bruin</dc:creator>
  <cp:keywords/>
  <dc:description/>
  <cp:lastModifiedBy>Rogier Kamer</cp:lastModifiedBy>
  <cp:revision>99</cp:revision>
  <cp:lastPrinted>2021-12-25T22:20:00Z</cp:lastPrinted>
  <dcterms:created xsi:type="dcterms:W3CDTF">2023-05-17T05:47:00Z</dcterms:created>
  <dcterms:modified xsi:type="dcterms:W3CDTF">2023-06-23T14:14:00Z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0x01010035A3777C117E8F4490629ADC5280BDCD</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GrammarlyDocumentId">
    <vt:lpwstr>12a245656dad89f2f2b779ba690fea940177770b33ed62db969165c26d17bc5f</vt:lpwstr>
  </property>
  <property fmtid="{D5CDD505-2E9C-101B-9397-08002B2CF9AE}" pid="11" name="Order">
    <vt:r8>600</vt:r8>
  </property>
  <property fmtid="{D5CDD505-2E9C-101B-9397-08002B2CF9AE}" pid="12" name="_ColorHex">
    <vt:lpwstr/>
  </property>
  <property fmtid="{D5CDD505-2E9C-101B-9397-08002B2CF9AE}" pid="13" name="_Emoji">
    <vt:lpwstr/>
  </property>
  <property fmtid="{D5CDD505-2E9C-101B-9397-08002B2CF9AE}" pid="14" name="_ColorTag">
    <vt:lpwstr/>
  </property>
  <property fmtid="{D5CDD505-2E9C-101B-9397-08002B2CF9AE}" pid="15" name="SharedWithUsers">
    <vt:lpwstr>57;#Rick Snijder;#33;#Rene de Boer</vt:lpwstr>
  </property>
  <property fmtid="{D5CDD505-2E9C-101B-9397-08002B2CF9AE}" pid="16" name="_SourceUrl">
    <vt:lpwstr/>
  </property>
  <property fmtid="{D5CDD505-2E9C-101B-9397-08002B2CF9AE}" pid="17" name="_SharedFileIndex">
    <vt:lpwstr/>
  </property>
</Properties>
</file>