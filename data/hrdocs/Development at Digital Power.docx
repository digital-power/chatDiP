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786035" w:rsidR="00786035" w:rsidP="00786035" w:rsidRDefault="00786035" w14:paraId="027D4618" w14:textId="77777777">
      <w:pPr>
        <w:rPr>
          <w:rFonts w:asciiTheme="minorHAnsi" w:hAnsiTheme="minorHAnsi"/>
        </w:rPr>
      </w:pPr>
      <w:r w:rsidRPr="00786035">
        <w:rPr>
          <w:rFonts w:asciiTheme="minorHAnsi" w:hAnsiTheme="minorHAnsi"/>
          <w:noProof/>
        </w:rPr>
        <w:drawing>
          <wp:anchor distT="0" distB="0" distL="114300" distR="114300" simplePos="0" relativeHeight="251658240" behindDoc="1" locked="0" layoutInCell="1" allowOverlap="1" wp14:anchorId="7DA1CDB1" wp14:editId="435D0D37">
            <wp:simplePos x="0" y="0"/>
            <wp:positionH relativeFrom="margin">
              <wp:align>center</wp:align>
            </wp:positionH>
            <wp:positionV relativeFrom="margin">
              <wp:align>center</wp:align>
            </wp:positionV>
            <wp:extent cx="7560000" cy="10677600"/>
            <wp:effectExtent l="0" t="0" r="3175" b="0"/>
            <wp:wrapNone/>
            <wp:docPr id="5" name="Picture 5"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background pattern&#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560000" cy="106776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786035" w:rsidR="00786035" w:rsidP="00786035" w:rsidRDefault="00786035" w14:paraId="1AF6C849" w14:textId="77777777">
      <w:pPr>
        <w:rPr>
          <w:rFonts w:asciiTheme="minorHAnsi" w:hAnsiTheme="minorHAnsi"/>
        </w:rPr>
      </w:pPr>
    </w:p>
    <w:p w:rsidRPr="00786035" w:rsidR="00786035" w:rsidP="00786035" w:rsidRDefault="00786035" w14:paraId="086E4987" w14:textId="77777777">
      <w:pPr>
        <w:rPr>
          <w:rFonts w:asciiTheme="minorHAnsi" w:hAnsiTheme="minorHAnsi"/>
        </w:rPr>
      </w:pPr>
    </w:p>
    <w:p w:rsidRPr="00786035" w:rsidR="00786035" w:rsidP="00786035" w:rsidRDefault="00786035" w14:paraId="0A078295" w14:textId="77777777">
      <w:pPr>
        <w:rPr>
          <w:rFonts w:asciiTheme="minorHAnsi" w:hAnsiTheme="minorHAnsi"/>
        </w:rPr>
      </w:pPr>
    </w:p>
    <w:p w:rsidRPr="00786035" w:rsidR="00786035" w:rsidP="00786035" w:rsidRDefault="00786035" w14:paraId="5D294CFE" w14:textId="77777777">
      <w:pPr>
        <w:rPr>
          <w:rFonts w:asciiTheme="minorHAnsi" w:hAnsiTheme="minorHAnsi"/>
        </w:rPr>
      </w:pPr>
    </w:p>
    <w:p w:rsidRPr="00786035" w:rsidR="00786035" w:rsidP="00786035" w:rsidRDefault="00786035" w14:paraId="147B9553" w14:textId="77777777">
      <w:pPr>
        <w:rPr>
          <w:rFonts w:asciiTheme="minorHAnsi" w:hAnsiTheme="minorHAnsi"/>
        </w:rPr>
      </w:pPr>
    </w:p>
    <w:p w:rsidRPr="00786035" w:rsidR="00786035" w:rsidP="00786035" w:rsidRDefault="00786035" w14:paraId="641C5DF4" w14:textId="77777777">
      <w:pPr>
        <w:rPr>
          <w:rFonts w:asciiTheme="minorHAnsi" w:hAnsiTheme="minorHAnsi"/>
        </w:rPr>
      </w:pPr>
    </w:p>
    <w:p w:rsidRPr="00786035" w:rsidR="00786035" w:rsidP="00786035" w:rsidRDefault="00786035" w14:paraId="2F4D3A73" w14:textId="77777777">
      <w:pPr>
        <w:pStyle w:val="Title"/>
        <w:rPr>
          <w:rFonts w:asciiTheme="minorHAnsi" w:hAnsiTheme="minorHAnsi"/>
          <w:lang w:val="en-GB"/>
        </w:rPr>
      </w:pPr>
    </w:p>
    <w:p w:rsidRPr="00786035" w:rsidR="00786035" w:rsidP="00786035" w:rsidRDefault="00056051" w14:paraId="40C81B54" w14:textId="6A14ECC2">
      <w:pPr>
        <w:pStyle w:val="Title"/>
        <w:rPr>
          <w:rFonts w:asciiTheme="minorHAnsi" w:hAnsiTheme="minorHAnsi"/>
          <w:lang w:val="en-GB"/>
        </w:rPr>
      </w:pPr>
      <w:r>
        <w:rPr>
          <w:rFonts w:asciiTheme="minorHAnsi" w:hAnsiTheme="minorHAnsi"/>
          <w:lang w:val="en-GB"/>
        </w:rPr>
        <w:t>Development at Digital Power</w:t>
      </w:r>
    </w:p>
    <w:p w:rsidRPr="00786035" w:rsidR="00786035" w:rsidP="00786035" w:rsidRDefault="00786035" w14:paraId="57CD3F47" w14:textId="77777777">
      <w:pPr>
        <w:rPr>
          <w:rFonts w:asciiTheme="minorHAnsi" w:hAnsiTheme="minorHAnsi"/>
          <w:lang w:val="en-GB"/>
        </w:rPr>
      </w:pPr>
    </w:p>
    <w:p w:rsidR="00786035" w:rsidP="00786035" w:rsidRDefault="00056051" w14:paraId="780177DB" w14:textId="0AE04172">
      <w:pPr>
        <w:pStyle w:val="Subtitle"/>
        <w:rPr>
          <w:rFonts w:cs="Segoe UI Emoji" w:asciiTheme="minorHAnsi" w:hAnsiTheme="minorHAnsi"/>
          <w:noProof/>
          <w:sz w:val="32"/>
          <w:szCs w:val="32"/>
          <w:lang w:val="en-GB"/>
        </w:rPr>
      </w:pPr>
      <w:r>
        <w:rPr>
          <w:rFonts w:cs="Segoe UI Emoji" w:asciiTheme="minorHAnsi" w:hAnsiTheme="minorHAnsi"/>
          <w:noProof/>
          <w:sz w:val="32"/>
          <w:szCs w:val="32"/>
          <w:lang w:val="en-GB"/>
        </w:rPr>
        <w:t>From vision to practice</w:t>
      </w:r>
    </w:p>
    <w:p w:rsidR="00F37FFB" w:rsidP="00F37FFB" w:rsidRDefault="00F37FFB" w14:paraId="583B5DCC" w14:textId="788A3B77">
      <w:pPr>
        <w:rPr>
          <w:lang w:val="en-GB" w:eastAsia="nl-NL"/>
        </w:rPr>
      </w:pPr>
    </w:p>
    <w:p w:rsidR="00F37FFB" w:rsidP="00F37FFB" w:rsidRDefault="00F37FFB" w14:paraId="6A1834B2" w14:textId="3DAA833B">
      <w:pPr>
        <w:rPr>
          <w:lang w:val="en-GB" w:eastAsia="nl-NL"/>
        </w:rPr>
      </w:pPr>
    </w:p>
    <w:p w:rsidR="00F37FFB" w:rsidP="00F37FFB" w:rsidRDefault="00F37FFB" w14:paraId="51793DDB" w14:textId="3346E914">
      <w:pPr>
        <w:rPr>
          <w:lang w:val="en-GB" w:eastAsia="nl-NL"/>
        </w:rPr>
      </w:pPr>
    </w:p>
    <w:p w:rsidR="00F37FFB" w:rsidP="00F37FFB" w:rsidRDefault="00F37FFB" w14:paraId="42687B08" w14:textId="3D44C8C9">
      <w:pPr>
        <w:rPr>
          <w:lang w:val="en-GB" w:eastAsia="nl-NL"/>
        </w:rPr>
      </w:pPr>
    </w:p>
    <w:p w:rsidR="00F37FFB" w:rsidP="00F37FFB" w:rsidRDefault="00F37FFB" w14:paraId="12D7898F" w14:textId="71C4F1D0">
      <w:pPr>
        <w:rPr>
          <w:lang w:val="en-GB" w:eastAsia="nl-NL"/>
        </w:rPr>
      </w:pPr>
    </w:p>
    <w:p w:rsidR="00F37FFB" w:rsidP="00F37FFB" w:rsidRDefault="00F37FFB" w14:paraId="2B7DA19D" w14:textId="0DADD0FD">
      <w:pPr>
        <w:rPr>
          <w:lang w:val="en-GB" w:eastAsia="nl-NL"/>
        </w:rPr>
      </w:pPr>
    </w:p>
    <w:p w:rsidR="00F37FFB" w:rsidP="00F37FFB" w:rsidRDefault="00F37FFB" w14:paraId="6037424A" w14:textId="42F6FC8E">
      <w:pPr>
        <w:rPr>
          <w:lang w:val="en-GB" w:eastAsia="nl-NL"/>
        </w:rPr>
      </w:pPr>
    </w:p>
    <w:p w:rsidR="00F37FFB" w:rsidP="00F37FFB" w:rsidRDefault="00F37FFB" w14:paraId="1843AE1A" w14:textId="777ADF1A">
      <w:pPr>
        <w:rPr>
          <w:lang w:val="en-GB" w:eastAsia="nl-NL"/>
        </w:rPr>
      </w:pPr>
    </w:p>
    <w:p w:rsidR="00F37FFB" w:rsidP="00F37FFB" w:rsidRDefault="00F37FFB" w14:paraId="3FCDE979" w14:textId="598298B4">
      <w:pPr>
        <w:rPr>
          <w:lang w:val="en-GB" w:eastAsia="nl-NL"/>
        </w:rPr>
      </w:pPr>
    </w:p>
    <w:p w:rsidR="00F37FFB" w:rsidP="00F37FFB" w:rsidRDefault="00F37FFB" w14:paraId="022911C1" w14:textId="7C9ABCDA">
      <w:pPr>
        <w:rPr>
          <w:lang w:val="en-GB" w:eastAsia="nl-NL"/>
        </w:rPr>
      </w:pPr>
    </w:p>
    <w:p w:rsidR="00F37FFB" w:rsidP="00F37FFB" w:rsidRDefault="00F37FFB" w14:paraId="574BE9B0" w14:textId="1650E479">
      <w:pPr>
        <w:rPr>
          <w:lang w:val="en-GB" w:eastAsia="nl-NL"/>
        </w:rPr>
      </w:pPr>
    </w:p>
    <w:p w:rsidR="00F37FFB" w:rsidP="00F37FFB" w:rsidRDefault="00F37FFB" w14:paraId="3859C023" w14:textId="662CD1CF">
      <w:pPr>
        <w:rPr>
          <w:lang w:val="en-GB" w:eastAsia="nl-NL"/>
        </w:rPr>
      </w:pPr>
    </w:p>
    <w:p w:rsidR="00F37FFB" w:rsidP="00F37FFB" w:rsidRDefault="00F37FFB" w14:paraId="6079DCE5" w14:textId="3E1C3035">
      <w:pPr>
        <w:rPr>
          <w:lang w:val="en-GB" w:eastAsia="nl-NL"/>
        </w:rPr>
      </w:pPr>
    </w:p>
    <w:p w:rsidRPr="00390483" w:rsidR="00F37FFB" w:rsidP="00F37FFB" w:rsidRDefault="00390483" w14:paraId="2E7932E3" w14:textId="22D519B0">
      <w:pPr>
        <w:rPr>
          <w:color w:val="FFFFFF" w:themeColor="background1"/>
          <w:lang w:val="en-GB" w:eastAsia="nl-NL"/>
        </w:rPr>
      </w:pPr>
      <w:r w:rsidRPr="00390483">
        <w:rPr>
          <w:color w:val="FFFFFF" w:themeColor="background1"/>
          <w:lang w:val="en-GB" w:eastAsia="nl-NL"/>
        </w:rPr>
        <w:t>Initiated by Rogier Kamer</w:t>
      </w:r>
    </w:p>
    <w:bookmarkStart w:name="_Toc138862276" w:displacedByCustomXml="next" w:id="0"/>
    <w:sdt>
      <w:sdtPr>
        <w:id w:val="1642765571"/>
        <w:docPartObj>
          <w:docPartGallery w:val="Table of Contents"/>
          <w:docPartUnique/>
        </w:docPartObj>
        <w:rPr>
          <w:rFonts w:eastAsia="Sansation" w:cs="" w:eastAsiaTheme="minorAscii" w:cstheme="minorBidi"/>
          <w:b w:val="0"/>
          <w:bCs w:val="0"/>
          <w:color w:val="5E665E"/>
          <w:sz w:val="20"/>
          <w:szCs w:val="20"/>
        </w:rPr>
      </w:sdtPr>
      <w:sdtEndPr>
        <w:rPr>
          <w:rFonts w:eastAsia="Sansation" w:cs="" w:eastAsiaTheme="minorAscii" w:cstheme="minorBidi"/>
          <w:b w:val="0"/>
          <w:bCs w:val="0"/>
          <w:color w:val="5E665E"/>
          <w:sz w:val="20"/>
          <w:szCs w:val="20"/>
        </w:rPr>
      </w:sdtEndPr>
      <w:sdtContent>
        <w:p w:rsidR="00A72292" w:rsidP="00A72292" w:rsidRDefault="00A72292" w14:paraId="61C31573" w14:textId="436C6897">
          <w:pPr>
            <w:pStyle w:val="Heading1"/>
          </w:pPr>
          <w:r>
            <w:t>Contents</w:t>
          </w:r>
          <w:bookmarkEnd w:id="0"/>
        </w:p>
        <w:p w:rsidR="00FC724F" w:rsidRDefault="00A72292" w14:paraId="12DF2F0D" w14:textId="2D4857A2">
          <w:pPr>
            <w:pStyle w:val="TOC1"/>
            <w:tabs>
              <w:tab w:val="right" w:leader="dot" w:pos="9060"/>
            </w:tabs>
            <w:rPr>
              <w:rFonts w:asciiTheme="minorHAnsi" w:hAnsiTheme="minorHAnsi" w:eastAsiaTheme="minorEastAsia"/>
              <w:noProof/>
              <w:color w:val="auto"/>
              <w:kern w:val="2"/>
              <w:sz w:val="22"/>
              <w:szCs w:val="22"/>
              <w:lang w:val="en-US"/>
              <w14:ligatures w14:val="standardContextual"/>
            </w:rPr>
          </w:pPr>
          <w:r>
            <w:fldChar w:fldCharType="begin"/>
          </w:r>
          <w:r>
            <w:instrText xml:space="preserve"> TOC \o "1-3" \h \z \u </w:instrText>
          </w:r>
          <w:r>
            <w:fldChar w:fldCharType="separate"/>
          </w:r>
          <w:hyperlink w:history="1" w:anchor="_Toc138862276">
            <w:r w:rsidRPr="00CD0B65" w:rsidR="00FC724F">
              <w:rPr>
                <w:rStyle w:val="Hyperlink"/>
                <w:noProof/>
              </w:rPr>
              <w:t>Contents</w:t>
            </w:r>
            <w:r w:rsidR="00FC724F">
              <w:rPr>
                <w:noProof/>
                <w:webHidden/>
              </w:rPr>
              <w:tab/>
            </w:r>
            <w:r w:rsidR="00FC724F">
              <w:rPr>
                <w:noProof/>
                <w:webHidden/>
              </w:rPr>
              <w:fldChar w:fldCharType="begin"/>
            </w:r>
            <w:r w:rsidR="00FC724F">
              <w:rPr>
                <w:noProof/>
                <w:webHidden/>
              </w:rPr>
              <w:instrText xml:space="preserve"> PAGEREF _Toc138862276 \h </w:instrText>
            </w:r>
            <w:r w:rsidR="00FC724F">
              <w:rPr>
                <w:noProof/>
                <w:webHidden/>
              </w:rPr>
            </w:r>
            <w:r w:rsidR="00FC724F">
              <w:rPr>
                <w:noProof/>
                <w:webHidden/>
              </w:rPr>
              <w:fldChar w:fldCharType="separate"/>
            </w:r>
            <w:r w:rsidR="00FC724F">
              <w:rPr>
                <w:noProof/>
                <w:webHidden/>
              </w:rPr>
              <w:t>2</w:t>
            </w:r>
            <w:r w:rsidR="00FC724F">
              <w:rPr>
                <w:noProof/>
                <w:webHidden/>
              </w:rPr>
              <w:fldChar w:fldCharType="end"/>
            </w:r>
          </w:hyperlink>
        </w:p>
        <w:p w:rsidR="00FC724F" w:rsidRDefault="00C918F6" w14:paraId="171CBFF2" w14:textId="69DC1A29">
          <w:pPr>
            <w:pStyle w:val="TOC1"/>
            <w:tabs>
              <w:tab w:val="right" w:leader="dot" w:pos="9060"/>
            </w:tabs>
            <w:rPr>
              <w:rFonts w:asciiTheme="minorHAnsi" w:hAnsiTheme="minorHAnsi" w:eastAsiaTheme="minorEastAsia"/>
              <w:noProof/>
              <w:color w:val="auto"/>
              <w:kern w:val="2"/>
              <w:sz w:val="22"/>
              <w:szCs w:val="22"/>
              <w:lang w:val="en-US"/>
              <w14:ligatures w14:val="standardContextual"/>
            </w:rPr>
          </w:pPr>
          <w:hyperlink w:history="1" w:anchor="_Toc138862277">
            <w:r w:rsidRPr="00CD0B65" w:rsidR="00FC724F">
              <w:rPr>
                <w:rStyle w:val="Hyperlink"/>
                <w:noProof/>
                <w:lang w:val="en-GB"/>
              </w:rPr>
              <w:t>Mission &amp; vision</w:t>
            </w:r>
            <w:r w:rsidR="00FC724F">
              <w:rPr>
                <w:noProof/>
                <w:webHidden/>
              </w:rPr>
              <w:tab/>
            </w:r>
            <w:r w:rsidR="00FC724F">
              <w:rPr>
                <w:noProof/>
                <w:webHidden/>
              </w:rPr>
              <w:fldChar w:fldCharType="begin"/>
            </w:r>
            <w:r w:rsidR="00FC724F">
              <w:rPr>
                <w:noProof/>
                <w:webHidden/>
              </w:rPr>
              <w:instrText xml:space="preserve"> PAGEREF _Toc138862277 \h </w:instrText>
            </w:r>
            <w:r w:rsidR="00FC724F">
              <w:rPr>
                <w:noProof/>
                <w:webHidden/>
              </w:rPr>
            </w:r>
            <w:r w:rsidR="00FC724F">
              <w:rPr>
                <w:noProof/>
                <w:webHidden/>
              </w:rPr>
              <w:fldChar w:fldCharType="separate"/>
            </w:r>
            <w:r w:rsidR="00FC724F">
              <w:rPr>
                <w:noProof/>
                <w:webHidden/>
              </w:rPr>
              <w:t>3</w:t>
            </w:r>
            <w:r w:rsidR="00FC724F">
              <w:rPr>
                <w:noProof/>
                <w:webHidden/>
              </w:rPr>
              <w:fldChar w:fldCharType="end"/>
            </w:r>
          </w:hyperlink>
        </w:p>
        <w:p w:rsidR="00FC724F" w:rsidRDefault="00C918F6" w14:paraId="44FC5F8F" w14:textId="06914B02">
          <w:pPr>
            <w:pStyle w:val="TOC1"/>
            <w:tabs>
              <w:tab w:val="right" w:leader="dot" w:pos="9060"/>
            </w:tabs>
            <w:rPr>
              <w:rFonts w:asciiTheme="minorHAnsi" w:hAnsiTheme="minorHAnsi" w:eastAsiaTheme="minorEastAsia"/>
              <w:noProof/>
              <w:color w:val="auto"/>
              <w:kern w:val="2"/>
              <w:sz w:val="22"/>
              <w:szCs w:val="22"/>
              <w:lang w:val="en-US"/>
              <w14:ligatures w14:val="standardContextual"/>
            </w:rPr>
          </w:pPr>
          <w:hyperlink w:history="1" w:anchor="_Toc138862278">
            <w:r w:rsidRPr="00CD0B65" w:rsidR="00FC724F">
              <w:rPr>
                <w:rStyle w:val="Hyperlink"/>
                <w:noProof/>
                <w:lang w:val="en-GB"/>
              </w:rPr>
              <w:t>Impact</w:t>
            </w:r>
            <w:r w:rsidR="00FC724F">
              <w:rPr>
                <w:noProof/>
                <w:webHidden/>
              </w:rPr>
              <w:tab/>
            </w:r>
            <w:r w:rsidR="00FC724F">
              <w:rPr>
                <w:noProof/>
                <w:webHidden/>
              </w:rPr>
              <w:fldChar w:fldCharType="begin"/>
            </w:r>
            <w:r w:rsidR="00FC724F">
              <w:rPr>
                <w:noProof/>
                <w:webHidden/>
              </w:rPr>
              <w:instrText xml:space="preserve"> PAGEREF _Toc138862278 \h </w:instrText>
            </w:r>
            <w:r w:rsidR="00FC724F">
              <w:rPr>
                <w:noProof/>
                <w:webHidden/>
              </w:rPr>
            </w:r>
            <w:r w:rsidR="00FC724F">
              <w:rPr>
                <w:noProof/>
                <w:webHidden/>
              </w:rPr>
              <w:fldChar w:fldCharType="separate"/>
            </w:r>
            <w:r w:rsidR="00FC724F">
              <w:rPr>
                <w:noProof/>
                <w:webHidden/>
              </w:rPr>
              <w:t>3</w:t>
            </w:r>
            <w:r w:rsidR="00FC724F">
              <w:rPr>
                <w:noProof/>
                <w:webHidden/>
              </w:rPr>
              <w:fldChar w:fldCharType="end"/>
            </w:r>
          </w:hyperlink>
        </w:p>
        <w:p w:rsidR="00FC724F" w:rsidRDefault="00C918F6" w14:paraId="20EAD714" w14:textId="205BD43B">
          <w:pPr>
            <w:pStyle w:val="TOC1"/>
            <w:tabs>
              <w:tab w:val="right" w:leader="dot" w:pos="9060"/>
            </w:tabs>
            <w:rPr>
              <w:rFonts w:asciiTheme="minorHAnsi" w:hAnsiTheme="minorHAnsi" w:eastAsiaTheme="minorEastAsia"/>
              <w:noProof/>
              <w:color w:val="auto"/>
              <w:kern w:val="2"/>
              <w:sz w:val="22"/>
              <w:szCs w:val="22"/>
              <w:lang w:val="en-US"/>
              <w14:ligatures w14:val="standardContextual"/>
            </w:rPr>
          </w:pPr>
          <w:hyperlink w:history="1" w:anchor="_Toc138862279">
            <w:r w:rsidRPr="00CD0B65" w:rsidR="00FC724F">
              <w:rPr>
                <w:rStyle w:val="Hyperlink"/>
                <w:noProof/>
                <w:lang w:val="en-GB"/>
              </w:rPr>
              <w:t>Success factors</w:t>
            </w:r>
            <w:r w:rsidR="00FC724F">
              <w:rPr>
                <w:noProof/>
                <w:webHidden/>
              </w:rPr>
              <w:tab/>
            </w:r>
            <w:r w:rsidR="00FC724F">
              <w:rPr>
                <w:noProof/>
                <w:webHidden/>
              </w:rPr>
              <w:fldChar w:fldCharType="begin"/>
            </w:r>
            <w:r w:rsidR="00FC724F">
              <w:rPr>
                <w:noProof/>
                <w:webHidden/>
              </w:rPr>
              <w:instrText xml:space="preserve"> PAGEREF _Toc138862279 \h </w:instrText>
            </w:r>
            <w:r w:rsidR="00FC724F">
              <w:rPr>
                <w:noProof/>
                <w:webHidden/>
              </w:rPr>
            </w:r>
            <w:r w:rsidR="00FC724F">
              <w:rPr>
                <w:noProof/>
                <w:webHidden/>
              </w:rPr>
              <w:fldChar w:fldCharType="separate"/>
            </w:r>
            <w:r w:rsidR="00FC724F">
              <w:rPr>
                <w:noProof/>
                <w:webHidden/>
              </w:rPr>
              <w:t>4</w:t>
            </w:r>
            <w:r w:rsidR="00FC724F">
              <w:rPr>
                <w:noProof/>
                <w:webHidden/>
              </w:rPr>
              <w:fldChar w:fldCharType="end"/>
            </w:r>
          </w:hyperlink>
        </w:p>
        <w:p w:rsidR="00FC724F" w:rsidRDefault="00C918F6" w14:paraId="6C49E3D8" w14:textId="4B4A8B81">
          <w:pPr>
            <w:pStyle w:val="TOC1"/>
            <w:tabs>
              <w:tab w:val="right" w:leader="dot" w:pos="9060"/>
            </w:tabs>
            <w:rPr>
              <w:rFonts w:asciiTheme="minorHAnsi" w:hAnsiTheme="minorHAnsi" w:eastAsiaTheme="minorEastAsia"/>
              <w:noProof/>
              <w:color w:val="auto"/>
              <w:kern w:val="2"/>
              <w:sz w:val="22"/>
              <w:szCs w:val="22"/>
              <w:lang w:val="en-US"/>
              <w14:ligatures w14:val="standardContextual"/>
            </w:rPr>
          </w:pPr>
          <w:hyperlink w:history="1" w:anchor="_Toc138862280">
            <w:r w:rsidRPr="00CD0B65" w:rsidR="00FC724F">
              <w:rPr>
                <w:rStyle w:val="Hyperlink"/>
                <w:noProof/>
                <w:lang w:val="en-GB"/>
              </w:rPr>
              <w:t>Your development in practice</w:t>
            </w:r>
            <w:r w:rsidR="00FC724F">
              <w:rPr>
                <w:noProof/>
                <w:webHidden/>
              </w:rPr>
              <w:tab/>
            </w:r>
            <w:r w:rsidR="00FC724F">
              <w:rPr>
                <w:noProof/>
                <w:webHidden/>
              </w:rPr>
              <w:fldChar w:fldCharType="begin"/>
            </w:r>
            <w:r w:rsidR="00FC724F">
              <w:rPr>
                <w:noProof/>
                <w:webHidden/>
              </w:rPr>
              <w:instrText xml:space="preserve"> PAGEREF _Toc138862280 \h </w:instrText>
            </w:r>
            <w:r w:rsidR="00FC724F">
              <w:rPr>
                <w:noProof/>
                <w:webHidden/>
              </w:rPr>
            </w:r>
            <w:r w:rsidR="00FC724F">
              <w:rPr>
                <w:noProof/>
                <w:webHidden/>
              </w:rPr>
              <w:fldChar w:fldCharType="separate"/>
            </w:r>
            <w:r w:rsidR="00FC724F">
              <w:rPr>
                <w:noProof/>
                <w:webHidden/>
              </w:rPr>
              <w:t>5</w:t>
            </w:r>
            <w:r w:rsidR="00FC724F">
              <w:rPr>
                <w:noProof/>
                <w:webHidden/>
              </w:rPr>
              <w:fldChar w:fldCharType="end"/>
            </w:r>
          </w:hyperlink>
        </w:p>
        <w:p w:rsidR="00FC724F" w:rsidRDefault="00C918F6" w14:paraId="69B6BD8B" w14:textId="39B63D0A">
          <w:pPr>
            <w:pStyle w:val="TOC2"/>
            <w:tabs>
              <w:tab w:val="right" w:leader="dot" w:pos="9060"/>
            </w:tabs>
            <w:rPr>
              <w:rFonts w:asciiTheme="minorHAnsi" w:hAnsiTheme="minorHAnsi" w:eastAsiaTheme="minorEastAsia"/>
              <w:noProof/>
              <w:color w:val="auto"/>
              <w:kern w:val="2"/>
              <w:sz w:val="22"/>
              <w:szCs w:val="22"/>
              <w:lang w:val="en-US"/>
              <w14:ligatures w14:val="standardContextual"/>
            </w:rPr>
          </w:pPr>
          <w:hyperlink w:history="1" w:anchor="_Toc138862281">
            <w:r w:rsidRPr="00CD0B65" w:rsidR="00FC724F">
              <w:rPr>
                <w:rStyle w:val="Hyperlink"/>
                <w:noProof/>
                <w:lang w:val="en-GB"/>
              </w:rPr>
              <w:t>Pillar 1. Learning on the job</w:t>
            </w:r>
            <w:r w:rsidR="00FC724F">
              <w:rPr>
                <w:noProof/>
                <w:webHidden/>
              </w:rPr>
              <w:tab/>
            </w:r>
            <w:r w:rsidR="00FC724F">
              <w:rPr>
                <w:noProof/>
                <w:webHidden/>
              </w:rPr>
              <w:fldChar w:fldCharType="begin"/>
            </w:r>
            <w:r w:rsidR="00FC724F">
              <w:rPr>
                <w:noProof/>
                <w:webHidden/>
              </w:rPr>
              <w:instrText xml:space="preserve"> PAGEREF _Toc138862281 \h </w:instrText>
            </w:r>
            <w:r w:rsidR="00FC724F">
              <w:rPr>
                <w:noProof/>
                <w:webHidden/>
              </w:rPr>
            </w:r>
            <w:r w:rsidR="00FC724F">
              <w:rPr>
                <w:noProof/>
                <w:webHidden/>
              </w:rPr>
              <w:fldChar w:fldCharType="separate"/>
            </w:r>
            <w:r w:rsidR="00FC724F">
              <w:rPr>
                <w:noProof/>
                <w:webHidden/>
              </w:rPr>
              <w:t>5</w:t>
            </w:r>
            <w:r w:rsidR="00FC724F">
              <w:rPr>
                <w:noProof/>
                <w:webHidden/>
              </w:rPr>
              <w:fldChar w:fldCharType="end"/>
            </w:r>
          </w:hyperlink>
        </w:p>
        <w:p w:rsidR="00FC724F" w:rsidRDefault="00C918F6" w14:paraId="229262E0" w14:textId="314AB6F8">
          <w:pPr>
            <w:pStyle w:val="TOC3"/>
            <w:tabs>
              <w:tab w:val="right" w:leader="dot" w:pos="9060"/>
            </w:tabs>
            <w:rPr>
              <w:rFonts w:asciiTheme="minorHAnsi" w:hAnsiTheme="minorHAnsi" w:eastAsiaTheme="minorEastAsia"/>
              <w:noProof/>
              <w:color w:val="auto"/>
              <w:kern w:val="2"/>
              <w:sz w:val="22"/>
              <w:szCs w:val="22"/>
              <w:lang w:val="en-US"/>
              <w14:ligatures w14:val="standardContextual"/>
            </w:rPr>
          </w:pPr>
          <w:hyperlink w:history="1" w:anchor="_Toc138862282">
            <w:r w:rsidRPr="00CD0B65" w:rsidR="00FC724F">
              <w:rPr>
                <w:rStyle w:val="Hyperlink"/>
                <w:noProof/>
                <w:lang w:val="en-GB"/>
              </w:rPr>
              <w:t>Match between your knowledge and assignment</w:t>
            </w:r>
            <w:r w:rsidR="00FC724F">
              <w:rPr>
                <w:noProof/>
                <w:webHidden/>
              </w:rPr>
              <w:tab/>
            </w:r>
            <w:r w:rsidR="00FC724F">
              <w:rPr>
                <w:noProof/>
                <w:webHidden/>
              </w:rPr>
              <w:fldChar w:fldCharType="begin"/>
            </w:r>
            <w:r w:rsidR="00FC724F">
              <w:rPr>
                <w:noProof/>
                <w:webHidden/>
              </w:rPr>
              <w:instrText xml:space="preserve"> PAGEREF _Toc138862282 \h </w:instrText>
            </w:r>
            <w:r w:rsidR="00FC724F">
              <w:rPr>
                <w:noProof/>
                <w:webHidden/>
              </w:rPr>
            </w:r>
            <w:r w:rsidR="00FC724F">
              <w:rPr>
                <w:noProof/>
                <w:webHidden/>
              </w:rPr>
              <w:fldChar w:fldCharType="separate"/>
            </w:r>
            <w:r w:rsidR="00FC724F">
              <w:rPr>
                <w:noProof/>
                <w:webHidden/>
              </w:rPr>
              <w:t>5</w:t>
            </w:r>
            <w:r w:rsidR="00FC724F">
              <w:rPr>
                <w:noProof/>
                <w:webHidden/>
              </w:rPr>
              <w:fldChar w:fldCharType="end"/>
            </w:r>
          </w:hyperlink>
        </w:p>
        <w:p w:rsidR="00FC724F" w:rsidRDefault="00C918F6" w14:paraId="64E7FBFF" w14:textId="62AAADD6">
          <w:pPr>
            <w:pStyle w:val="TOC3"/>
            <w:tabs>
              <w:tab w:val="right" w:leader="dot" w:pos="9060"/>
            </w:tabs>
            <w:rPr>
              <w:rFonts w:asciiTheme="minorHAnsi" w:hAnsiTheme="minorHAnsi" w:eastAsiaTheme="minorEastAsia"/>
              <w:noProof/>
              <w:color w:val="auto"/>
              <w:kern w:val="2"/>
              <w:sz w:val="22"/>
              <w:szCs w:val="22"/>
              <w:lang w:val="en-US"/>
              <w14:ligatures w14:val="standardContextual"/>
            </w:rPr>
          </w:pPr>
          <w:hyperlink w:history="1" w:anchor="_Toc138862283">
            <w:r w:rsidRPr="00CD0B65" w:rsidR="00FC724F">
              <w:rPr>
                <w:rStyle w:val="Hyperlink"/>
                <w:noProof/>
                <w:lang w:val="en-GB"/>
              </w:rPr>
              <w:t>Hard and soft skills</w:t>
            </w:r>
            <w:r w:rsidR="00FC724F">
              <w:rPr>
                <w:noProof/>
                <w:webHidden/>
              </w:rPr>
              <w:tab/>
            </w:r>
            <w:r w:rsidR="00FC724F">
              <w:rPr>
                <w:noProof/>
                <w:webHidden/>
              </w:rPr>
              <w:fldChar w:fldCharType="begin"/>
            </w:r>
            <w:r w:rsidR="00FC724F">
              <w:rPr>
                <w:noProof/>
                <w:webHidden/>
              </w:rPr>
              <w:instrText xml:space="preserve"> PAGEREF _Toc138862283 \h </w:instrText>
            </w:r>
            <w:r w:rsidR="00FC724F">
              <w:rPr>
                <w:noProof/>
                <w:webHidden/>
              </w:rPr>
            </w:r>
            <w:r w:rsidR="00FC724F">
              <w:rPr>
                <w:noProof/>
                <w:webHidden/>
              </w:rPr>
              <w:fldChar w:fldCharType="separate"/>
            </w:r>
            <w:r w:rsidR="00FC724F">
              <w:rPr>
                <w:noProof/>
                <w:webHidden/>
              </w:rPr>
              <w:t>5</w:t>
            </w:r>
            <w:r w:rsidR="00FC724F">
              <w:rPr>
                <w:noProof/>
                <w:webHidden/>
              </w:rPr>
              <w:fldChar w:fldCharType="end"/>
            </w:r>
          </w:hyperlink>
        </w:p>
        <w:p w:rsidR="00FC724F" w:rsidRDefault="00C918F6" w14:paraId="32BB508F" w14:textId="4E5FC063">
          <w:pPr>
            <w:pStyle w:val="TOC2"/>
            <w:tabs>
              <w:tab w:val="right" w:leader="dot" w:pos="9060"/>
            </w:tabs>
            <w:rPr>
              <w:rFonts w:asciiTheme="minorHAnsi" w:hAnsiTheme="minorHAnsi" w:eastAsiaTheme="minorEastAsia"/>
              <w:noProof/>
              <w:color w:val="auto"/>
              <w:kern w:val="2"/>
              <w:sz w:val="22"/>
              <w:szCs w:val="22"/>
              <w:lang w:val="en-US"/>
              <w14:ligatures w14:val="standardContextual"/>
            </w:rPr>
          </w:pPr>
          <w:hyperlink w:history="1" w:anchor="_Toc138862284">
            <w:r w:rsidRPr="00CD0B65" w:rsidR="00FC724F">
              <w:rPr>
                <w:rStyle w:val="Hyperlink"/>
                <w:noProof/>
                <w:lang w:val="en-GB"/>
              </w:rPr>
              <w:t>Pillar 2. Golden Triangle</w:t>
            </w:r>
            <w:r w:rsidR="00FC724F">
              <w:rPr>
                <w:noProof/>
                <w:webHidden/>
              </w:rPr>
              <w:tab/>
            </w:r>
            <w:r w:rsidR="00FC724F">
              <w:rPr>
                <w:noProof/>
                <w:webHidden/>
              </w:rPr>
              <w:fldChar w:fldCharType="begin"/>
            </w:r>
            <w:r w:rsidR="00FC724F">
              <w:rPr>
                <w:noProof/>
                <w:webHidden/>
              </w:rPr>
              <w:instrText xml:space="preserve"> PAGEREF _Toc138862284 \h </w:instrText>
            </w:r>
            <w:r w:rsidR="00FC724F">
              <w:rPr>
                <w:noProof/>
                <w:webHidden/>
              </w:rPr>
            </w:r>
            <w:r w:rsidR="00FC724F">
              <w:rPr>
                <w:noProof/>
                <w:webHidden/>
              </w:rPr>
              <w:fldChar w:fldCharType="separate"/>
            </w:r>
            <w:r w:rsidR="00FC724F">
              <w:rPr>
                <w:noProof/>
                <w:webHidden/>
              </w:rPr>
              <w:t>5</w:t>
            </w:r>
            <w:r w:rsidR="00FC724F">
              <w:rPr>
                <w:noProof/>
                <w:webHidden/>
              </w:rPr>
              <w:fldChar w:fldCharType="end"/>
            </w:r>
          </w:hyperlink>
        </w:p>
        <w:p w:rsidR="00FC724F" w:rsidRDefault="00C918F6" w14:paraId="570E5F81" w14:textId="2617FE29">
          <w:pPr>
            <w:pStyle w:val="TOC3"/>
            <w:tabs>
              <w:tab w:val="right" w:leader="dot" w:pos="9060"/>
            </w:tabs>
            <w:rPr>
              <w:rFonts w:asciiTheme="minorHAnsi" w:hAnsiTheme="minorHAnsi" w:eastAsiaTheme="minorEastAsia"/>
              <w:noProof/>
              <w:color w:val="auto"/>
              <w:kern w:val="2"/>
              <w:sz w:val="22"/>
              <w:szCs w:val="22"/>
              <w:lang w:val="en-US"/>
              <w14:ligatures w14:val="standardContextual"/>
            </w:rPr>
          </w:pPr>
          <w:hyperlink w:history="1" w:anchor="_Toc138862285">
            <w:r w:rsidRPr="00CD0B65" w:rsidR="00FC724F">
              <w:rPr>
                <w:rStyle w:val="Hyperlink"/>
                <w:noProof/>
                <w:lang w:val="en-GB"/>
              </w:rPr>
              <w:t>Employee</w:t>
            </w:r>
            <w:r w:rsidR="00FC724F">
              <w:rPr>
                <w:noProof/>
                <w:webHidden/>
              </w:rPr>
              <w:tab/>
            </w:r>
            <w:r w:rsidR="00FC724F">
              <w:rPr>
                <w:noProof/>
                <w:webHidden/>
              </w:rPr>
              <w:fldChar w:fldCharType="begin"/>
            </w:r>
            <w:r w:rsidR="00FC724F">
              <w:rPr>
                <w:noProof/>
                <w:webHidden/>
              </w:rPr>
              <w:instrText xml:space="preserve"> PAGEREF _Toc138862285 \h </w:instrText>
            </w:r>
            <w:r w:rsidR="00FC724F">
              <w:rPr>
                <w:noProof/>
                <w:webHidden/>
              </w:rPr>
            </w:r>
            <w:r w:rsidR="00FC724F">
              <w:rPr>
                <w:noProof/>
                <w:webHidden/>
              </w:rPr>
              <w:fldChar w:fldCharType="separate"/>
            </w:r>
            <w:r w:rsidR="00FC724F">
              <w:rPr>
                <w:noProof/>
                <w:webHidden/>
              </w:rPr>
              <w:t>6</w:t>
            </w:r>
            <w:r w:rsidR="00FC724F">
              <w:rPr>
                <w:noProof/>
                <w:webHidden/>
              </w:rPr>
              <w:fldChar w:fldCharType="end"/>
            </w:r>
          </w:hyperlink>
        </w:p>
        <w:p w:rsidR="00FC724F" w:rsidRDefault="00C918F6" w14:paraId="5D72C4BC" w14:textId="54B2B816">
          <w:pPr>
            <w:pStyle w:val="TOC3"/>
            <w:tabs>
              <w:tab w:val="right" w:leader="dot" w:pos="9060"/>
            </w:tabs>
            <w:rPr>
              <w:rFonts w:asciiTheme="minorHAnsi" w:hAnsiTheme="minorHAnsi" w:eastAsiaTheme="minorEastAsia"/>
              <w:noProof/>
              <w:color w:val="auto"/>
              <w:kern w:val="2"/>
              <w:sz w:val="22"/>
              <w:szCs w:val="22"/>
              <w:lang w:val="en-US"/>
              <w14:ligatures w14:val="standardContextual"/>
            </w:rPr>
          </w:pPr>
          <w:hyperlink w:history="1" w:anchor="_Toc138862286">
            <w:r w:rsidRPr="00CD0B65" w:rsidR="00FC724F">
              <w:rPr>
                <w:rStyle w:val="Hyperlink"/>
                <w:noProof/>
                <w:lang w:val="en-GB"/>
              </w:rPr>
              <w:t>Facilitator</w:t>
            </w:r>
            <w:r w:rsidR="00FC724F">
              <w:rPr>
                <w:noProof/>
                <w:webHidden/>
              </w:rPr>
              <w:tab/>
            </w:r>
            <w:r w:rsidR="00FC724F">
              <w:rPr>
                <w:noProof/>
                <w:webHidden/>
              </w:rPr>
              <w:fldChar w:fldCharType="begin"/>
            </w:r>
            <w:r w:rsidR="00FC724F">
              <w:rPr>
                <w:noProof/>
                <w:webHidden/>
              </w:rPr>
              <w:instrText xml:space="preserve"> PAGEREF _Toc138862286 \h </w:instrText>
            </w:r>
            <w:r w:rsidR="00FC724F">
              <w:rPr>
                <w:noProof/>
                <w:webHidden/>
              </w:rPr>
            </w:r>
            <w:r w:rsidR="00FC724F">
              <w:rPr>
                <w:noProof/>
                <w:webHidden/>
              </w:rPr>
              <w:fldChar w:fldCharType="separate"/>
            </w:r>
            <w:r w:rsidR="00FC724F">
              <w:rPr>
                <w:noProof/>
                <w:webHidden/>
              </w:rPr>
              <w:t>6</w:t>
            </w:r>
            <w:r w:rsidR="00FC724F">
              <w:rPr>
                <w:noProof/>
                <w:webHidden/>
              </w:rPr>
              <w:fldChar w:fldCharType="end"/>
            </w:r>
          </w:hyperlink>
        </w:p>
        <w:p w:rsidR="00FC724F" w:rsidRDefault="00C918F6" w14:paraId="16F23737" w14:textId="4D48DC63">
          <w:pPr>
            <w:pStyle w:val="TOC3"/>
            <w:tabs>
              <w:tab w:val="right" w:leader="dot" w:pos="9060"/>
            </w:tabs>
            <w:rPr>
              <w:rFonts w:asciiTheme="minorHAnsi" w:hAnsiTheme="minorHAnsi" w:eastAsiaTheme="minorEastAsia"/>
              <w:noProof/>
              <w:color w:val="auto"/>
              <w:kern w:val="2"/>
              <w:sz w:val="22"/>
              <w:szCs w:val="22"/>
              <w:lang w:val="en-US"/>
              <w14:ligatures w14:val="standardContextual"/>
            </w:rPr>
          </w:pPr>
          <w:hyperlink w:history="1" w:anchor="_Toc138862287">
            <w:r w:rsidRPr="00CD0B65" w:rsidR="00FC724F">
              <w:rPr>
                <w:rStyle w:val="Hyperlink"/>
                <w:noProof/>
                <w:lang w:val="en-US"/>
              </w:rPr>
              <w:t>Annual steps and promotion</w:t>
            </w:r>
            <w:r w:rsidR="00FC724F">
              <w:rPr>
                <w:noProof/>
                <w:webHidden/>
              </w:rPr>
              <w:tab/>
            </w:r>
            <w:r w:rsidR="00FC724F">
              <w:rPr>
                <w:noProof/>
                <w:webHidden/>
              </w:rPr>
              <w:fldChar w:fldCharType="begin"/>
            </w:r>
            <w:r w:rsidR="00FC724F">
              <w:rPr>
                <w:noProof/>
                <w:webHidden/>
              </w:rPr>
              <w:instrText xml:space="preserve"> PAGEREF _Toc138862287 \h </w:instrText>
            </w:r>
            <w:r w:rsidR="00FC724F">
              <w:rPr>
                <w:noProof/>
                <w:webHidden/>
              </w:rPr>
            </w:r>
            <w:r w:rsidR="00FC724F">
              <w:rPr>
                <w:noProof/>
                <w:webHidden/>
              </w:rPr>
              <w:fldChar w:fldCharType="separate"/>
            </w:r>
            <w:r w:rsidR="00FC724F">
              <w:rPr>
                <w:noProof/>
                <w:webHidden/>
              </w:rPr>
              <w:t>6</w:t>
            </w:r>
            <w:r w:rsidR="00FC724F">
              <w:rPr>
                <w:noProof/>
                <w:webHidden/>
              </w:rPr>
              <w:fldChar w:fldCharType="end"/>
            </w:r>
          </w:hyperlink>
        </w:p>
        <w:p w:rsidR="00FC724F" w:rsidRDefault="00C918F6" w14:paraId="653D076E" w14:textId="048015E6">
          <w:pPr>
            <w:pStyle w:val="TOC3"/>
            <w:tabs>
              <w:tab w:val="right" w:leader="dot" w:pos="9060"/>
            </w:tabs>
            <w:rPr>
              <w:rFonts w:asciiTheme="minorHAnsi" w:hAnsiTheme="minorHAnsi" w:eastAsiaTheme="minorEastAsia"/>
              <w:noProof/>
              <w:color w:val="auto"/>
              <w:kern w:val="2"/>
              <w:sz w:val="22"/>
              <w:szCs w:val="22"/>
              <w:lang w:val="en-US"/>
              <w14:ligatures w14:val="standardContextual"/>
            </w:rPr>
          </w:pPr>
          <w:hyperlink w:history="1" w:anchor="_Toc138862288">
            <w:r w:rsidRPr="00CD0B65" w:rsidR="00FC724F">
              <w:rPr>
                <w:rStyle w:val="Hyperlink"/>
                <w:noProof/>
                <w:lang w:val="en-GB"/>
              </w:rPr>
              <w:t>Feedback</w:t>
            </w:r>
            <w:r w:rsidR="00FC724F">
              <w:rPr>
                <w:noProof/>
                <w:webHidden/>
              </w:rPr>
              <w:tab/>
            </w:r>
            <w:r w:rsidR="00FC724F">
              <w:rPr>
                <w:noProof/>
                <w:webHidden/>
              </w:rPr>
              <w:fldChar w:fldCharType="begin"/>
            </w:r>
            <w:r w:rsidR="00FC724F">
              <w:rPr>
                <w:noProof/>
                <w:webHidden/>
              </w:rPr>
              <w:instrText xml:space="preserve"> PAGEREF _Toc138862288 \h </w:instrText>
            </w:r>
            <w:r w:rsidR="00FC724F">
              <w:rPr>
                <w:noProof/>
                <w:webHidden/>
              </w:rPr>
            </w:r>
            <w:r w:rsidR="00FC724F">
              <w:rPr>
                <w:noProof/>
                <w:webHidden/>
              </w:rPr>
              <w:fldChar w:fldCharType="separate"/>
            </w:r>
            <w:r w:rsidR="00FC724F">
              <w:rPr>
                <w:noProof/>
                <w:webHidden/>
              </w:rPr>
              <w:t>7</w:t>
            </w:r>
            <w:r w:rsidR="00FC724F">
              <w:rPr>
                <w:noProof/>
                <w:webHidden/>
              </w:rPr>
              <w:fldChar w:fldCharType="end"/>
            </w:r>
          </w:hyperlink>
        </w:p>
        <w:p w:rsidR="00FC724F" w:rsidRDefault="00C918F6" w14:paraId="7152E79E" w14:textId="0C6DE983">
          <w:pPr>
            <w:pStyle w:val="TOC3"/>
            <w:tabs>
              <w:tab w:val="right" w:leader="dot" w:pos="9060"/>
            </w:tabs>
            <w:rPr>
              <w:rFonts w:asciiTheme="minorHAnsi" w:hAnsiTheme="minorHAnsi" w:eastAsiaTheme="minorEastAsia"/>
              <w:noProof/>
              <w:color w:val="auto"/>
              <w:kern w:val="2"/>
              <w:sz w:val="22"/>
              <w:szCs w:val="22"/>
              <w:lang w:val="en-US"/>
              <w14:ligatures w14:val="standardContextual"/>
            </w:rPr>
          </w:pPr>
          <w:hyperlink w:history="1" w:anchor="_Toc138862289">
            <w:r w:rsidRPr="00CD0B65" w:rsidR="00FC724F">
              <w:rPr>
                <w:rStyle w:val="Hyperlink"/>
                <w:noProof/>
                <w:lang w:val="en-GB"/>
              </w:rPr>
              <w:t>Reflection</w:t>
            </w:r>
            <w:r w:rsidR="00FC724F">
              <w:rPr>
                <w:noProof/>
                <w:webHidden/>
              </w:rPr>
              <w:tab/>
            </w:r>
            <w:r w:rsidR="00FC724F">
              <w:rPr>
                <w:noProof/>
                <w:webHidden/>
              </w:rPr>
              <w:fldChar w:fldCharType="begin"/>
            </w:r>
            <w:r w:rsidR="00FC724F">
              <w:rPr>
                <w:noProof/>
                <w:webHidden/>
              </w:rPr>
              <w:instrText xml:space="preserve"> PAGEREF _Toc138862289 \h </w:instrText>
            </w:r>
            <w:r w:rsidR="00FC724F">
              <w:rPr>
                <w:noProof/>
                <w:webHidden/>
              </w:rPr>
            </w:r>
            <w:r w:rsidR="00FC724F">
              <w:rPr>
                <w:noProof/>
                <w:webHidden/>
              </w:rPr>
              <w:fldChar w:fldCharType="separate"/>
            </w:r>
            <w:r w:rsidR="00FC724F">
              <w:rPr>
                <w:noProof/>
                <w:webHidden/>
              </w:rPr>
              <w:t>7</w:t>
            </w:r>
            <w:r w:rsidR="00FC724F">
              <w:rPr>
                <w:noProof/>
                <w:webHidden/>
              </w:rPr>
              <w:fldChar w:fldCharType="end"/>
            </w:r>
          </w:hyperlink>
        </w:p>
        <w:p w:rsidR="00FC724F" w:rsidRDefault="00C918F6" w14:paraId="148C7E61" w14:textId="687F3021">
          <w:pPr>
            <w:pStyle w:val="TOC2"/>
            <w:tabs>
              <w:tab w:val="right" w:leader="dot" w:pos="9060"/>
            </w:tabs>
            <w:rPr>
              <w:rFonts w:asciiTheme="minorHAnsi" w:hAnsiTheme="minorHAnsi" w:eastAsiaTheme="minorEastAsia"/>
              <w:noProof/>
              <w:color w:val="auto"/>
              <w:kern w:val="2"/>
              <w:sz w:val="22"/>
              <w:szCs w:val="22"/>
              <w:lang w:val="en-US"/>
              <w14:ligatures w14:val="standardContextual"/>
            </w:rPr>
          </w:pPr>
          <w:hyperlink w:history="1" w:anchor="_Toc138862290">
            <w:r w:rsidRPr="00CD0B65" w:rsidR="00FC724F">
              <w:rPr>
                <w:rStyle w:val="Hyperlink"/>
                <w:noProof/>
                <w:lang w:val="en-GB"/>
              </w:rPr>
              <w:t>Pillar 3. Training</w:t>
            </w:r>
            <w:r w:rsidR="00FC724F">
              <w:rPr>
                <w:noProof/>
                <w:webHidden/>
              </w:rPr>
              <w:tab/>
            </w:r>
            <w:r w:rsidR="00FC724F">
              <w:rPr>
                <w:noProof/>
                <w:webHidden/>
              </w:rPr>
              <w:fldChar w:fldCharType="begin"/>
            </w:r>
            <w:r w:rsidR="00FC724F">
              <w:rPr>
                <w:noProof/>
                <w:webHidden/>
              </w:rPr>
              <w:instrText xml:space="preserve"> PAGEREF _Toc138862290 \h </w:instrText>
            </w:r>
            <w:r w:rsidR="00FC724F">
              <w:rPr>
                <w:noProof/>
                <w:webHidden/>
              </w:rPr>
            </w:r>
            <w:r w:rsidR="00FC724F">
              <w:rPr>
                <w:noProof/>
                <w:webHidden/>
              </w:rPr>
              <w:fldChar w:fldCharType="separate"/>
            </w:r>
            <w:r w:rsidR="00FC724F">
              <w:rPr>
                <w:noProof/>
                <w:webHidden/>
              </w:rPr>
              <w:t>7</w:t>
            </w:r>
            <w:r w:rsidR="00FC724F">
              <w:rPr>
                <w:noProof/>
                <w:webHidden/>
              </w:rPr>
              <w:fldChar w:fldCharType="end"/>
            </w:r>
          </w:hyperlink>
        </w:p>
        <w:p w:rsidR="00FC724F" w:rsidRDefault="00C918F6" w14:paraId="6CD90AF4" w14:textId="6C6506C7">
          <w:pPr>
            <w:pStyle w:val="TOC3"/>
            <w:tabs>
              <w:tab w:val="right" w:leader="dot" w:pos="9060"/>
            </w:tabs>
            <w:rPr>
              <w:rFonts w:asciiTheme="minorHAnsi" w:hAnsiTheme="minorHAnsi" w:eastAsiaTheme="minorEastAsia"/>
              <w:noProof/>
              <w:color w:val="auto"/>
              <w:kern w:val="2"/>
              <w:sz w:val="22"/>
              <w:szCs w:val="22"/>
              <w:lang w:val="en-US"/>
              <w14:ligatures w14:val="standardContextual"/>
            </w:rPr>
          </w:pPr>
          <w:hyperlink w:history="1" w:anchor="_Toc138862291">
            <w:r w:rsidRPr="00CD0B65" w:rsidR="00FC724F">
              <w:rPr>
                <w:rStyle w:val="Hyperlink"/>
                <w:noProof/>
                <w:lang w:val="en-GB"/>
              </w:rPr>
              <w:t>Digital Power Academy</w:t>
            </w:r>
            <w:r w:rsidR="00FC724F">
              <w:rPr>
                <w:noProof/>
                <w:webHidden/>
              </w:rPr>
              <w:tab/>
            </w:r>
            <w:r w:rsidR="00FC724F">
              <w:rPr>
                <w:noProof/>
                <w:webHidden/>
              </w:rPr>
              <w:fldChar w:fldCharType="begin"/>
            </w:r>
            <w:r w:rsidR="00FC724F">
              <w:rPr>
                <w:noProof/>
                <w:webHidden/>
              </w:rPr>
              <w:instrText xml:space="preserve"> PAGEREF _Toc138862291 \h </w:instrText>
            </w:r>
            <w:r w:rsidR="00FC724F">
              <w:rPr>
                <w:noProof/>
                <w:webHidden/>
              </w:rPr>
            </w:r>
            <w:r w:rsidR="00FC724F">
              <w:rPr>
                <w:noProof/>
                <w:webHidden/>
              </w:rPr>
              <w:fldChar w:fldCharType="separate"/>
            </w:r>
            <w:r w:rsidR="00FC724F">
              <w:rPr>
                <w:noProof/>
                <w:webHidden/>
              </w:rPr>
              <w:t>7</w:t>
            </w:r>
            <w:r w:rsidR="00FC724F">
              <w:rPr>
                <w:noProof/>
                <w:webHidden/>
              </w:rPr>
              <w:fldChar w:fldCharType="end"/>
            </w:r>
          </w:hyperlink>
        </w:p>
        <w:p w:rsidR="00FC724F" w:rsidRDefault="00C918F6" w14:paraId="5D8629ED" w14:textId="65D9143E">
          <w:pPr>
            <w:pStyle w:val="TOC3"/>
            <w:tabs>
              <w:tab w:val="right" w:leader="dot" w:pos="9060"/>
            </w:tabs>
            <w:rPr>
              <w:rFonts w:asciiTheme="minorHAnsi" w:hAnsiTheme="minorHAnsi" w:eastAsiaTheme="minorEastAsia"/>
              <w:noProof/>
              <w:color w:val="auto"/>
              <w:kern w:val="2"/>
              <w:sz w:val="22"/>
              <w:szCs w:val="22"/>
              <w:lang w:val="en-US"/>
              <w14:ligatures w14:val="standardContextual"/>
            </w:rPr>
          </w:pPr>
          <w:hyperlink w:history="1" w:anchor="_Toc138862292">
            <w:r w:rsidRPr="00CD0B65" w:rsidR="00FC724F">
              <w:rPr>
                <w:rStyle w:val="Hyperlink"/>
                <w:noProof/>
                <w:lang w:val="en-GB"/>
              </w:rPr>
              <w:t>Internal and external</w:t>
            </w:r>
            <w:r w:rsidR="00FC724F">
              <w:rPr>
                <w:noProof/>
                <w:webHidden/>
              </w:rPr>
              <w:tab/>
            </w:r>
            <w:r w:rsidR="00FC724F">
              <w:rPr>
                <w:noProof/>
                <w:webHidden/>
              </w:rPr>
              <w:fldChar w:fldCharType="begin"/>
            </w:r>
            <w:r w:rsidR="00FC724F">
              <w:rPr>
                <w:noProof/>
                <w:webHidden/>
              </w:rPr>
              <w:instrText xml:space="preserve"> PAGEREF _Toc138862292 \h </w:instrText>
            </w:r>
            <w:r w:rsidR="00FC724F">
              <w:rPr>
                <w:noProof/>
                <w:webHidden/>
              </w:rPr>
            </w:r>
            <w:r w:rsidR="00FC724F">
              <w:rPr>
                <w:noProof/>
                <w:webHidden/>
              </w:rPr>
              <w:fldChar w:fldCharType="separate"/>
            </w:r>
            <w:r w:rsidR="00FC724F">
              <w:rPr>
                <w:noProof/>
                <w:webHidden/>
              </w:rPr>
              <w:t>7</w:t>
            </w:r>
            <w:r w:rsidR="00FC724F">
              <w:rPr>
                <w:noProof/>
                <w:webHidden/>
              </w:rPr>
              <w:fldChar w:fldCharType="end"/>
            </w:r>
          </w:hyperlink>
        </w:p>
        <w:p w:rsidR="00FC724F" w:rsidRDefault="00C918F6" w14:paraId="7F034987" w14:textId="2F69CE75">
          <w:pPr>
            <w:pStyle w:val="TOC3"/>
            <w:tabs>
              <w:tab w:val="right" w:leader="dot" w:pos="9060"/>
            </w:tabs>
            <w:rPr>
              <w:rFonts w:asciiTheme="minorHAnsi" w:hAnsiTheme="minorHAnsi" w:eastAsiaTheme="minorEastAsia"/>
              <w:noProof/>
              <w:color w:val="auto"/>
              <w:kern w:val="2"/>
              <w:sz w:val="22"/>
              <w:szCs w:val="22"/>
              <w:lang w:val="en-US"/>
              <w14:ligatures w14:val="standardContextual"/>
            </w:rPr>
          </w:pPr>
          <w:hyperlink w:history="1" w:anchor="_Toc138862293">
            <w:r w:rsidRPr="00CD0B65" w:rsidR="00FC724F">
              <w:rPr>
                <w:rStyle w:val="Hyperlink"/>
                <w:noProof/>
                <w:lang w:val="en-GB"/>
              </w:rPr>
              <w:t>Development budget</w:t>
            </w:r>
            <w:r w:rsidR="00FC724F">
              <w:rPr>
                <w:noProof/>
                <w:webHidden/>
              </w:rPr>
              <w:tab/>
            </w:r>
            <w:r w:rsidR="00FC724F">
              <w:rPr>
                <w:noProof/>
                <w:webHidden/>
              </w:rPr>
              <w:fldChar w:fldCharType="begin"/>
            </w:r>
            <w:r w:rsidR="00FC724F">
              <w:rPr>
                <w:noProof/>
                <w:webHidden/>
              </w:rPr>
              <w:instrText xml:space="preserve"> PAGEREF _Toc138862293 \h </w:instrText>
            </w:r>
            <w:r w:rsidR="00FC724F">
              <w:rPr>
                <w:noProof/>
                <w:webHidden/>
              </w:rPr>
            </w:r>
            <w:r w:rsidR="00FC724F">
              <w:rPr>
                <w:noProof/>
                <w:webHidden/>
              </w:rPr>
              <w:fldChar w:fldCharType="separate"/>
            </w:r>
            <w:r w:rsidR="00FC724F">
              <w:rPr>
                <w:noProof/>
                <w:webHidden/>
              </w:rPr>
              <w:t>7</w:t>
            </w:r>
            <w:r w:rsidR="00FC724F">
              <w:rPr>
                <w:noProof/>
                <w:webHidden/>
              </w:rPr>
              <w:fldChar w:fldCharType="end"/>
            </w:r>
          </w:hyperlink>
        </w:p>
        <w:p w:rsidR="00FC724F" w:rsidRDefault="00C918F6" w14:paraId="3C28B77B" w14:textId="5FD1EABA">
          <w:pPr>
            <w:pStyle w:val="TOC3"/>
            <w:tabs>
              <w:tab w:val="right" w:leader="dot" w:pos="9060"/>
            </w:tabs>
            <w:rPr>
              <w:rFonts w:asciiTheme="minorHAnsi" w:hAnsiTheme="minorHAnsi" w:eastAsiaTheme="minorEastAsia"/>
              <w:noProof/>
              <w:color w:val="auto"/>
              <w:kern w:val="2"/>
              <w:sz w:val="22"/>
              <w:szCs w:val="22"/>
              <w:lang w:val="en-US"/>
              <w14:ligatures w14:val="standardContextual"/>
            </w:rPr>
          </w:pPr>
          <w:hyperlink w:history="1" w:anchor="_Toc138862294">
            <w:r w:rsidRPr="00CD0B65" w:rsidR="00FC724F">
              <w:rPr>
                <w:rStyle w:val="Hyperlink"/>
                <w:noProof/>
                <w:lang w:val="en-GB"/>
              </w:rPr>
              <w:t>Training courses per area of expertise</w:t>
            </w:r>
            <w:r w:rsidR="00FC724F">
              <w:rPr>
                <w:noProof/>
                <w:webHidden/>
              </w:rPr>
              <w:tab/>
            </w:r>
            <w:r w:rsidR="00FC724F">
              <w:rPr>
                <w:noProof/>
                <w:webHidden/>
              </w:rPr>
              <w:fldChar w:fldCharType="begin"/>
            </w:r>
            <w:r w:rsidR="00FC724F">
              <w:rPr>
                <w:noProof/>
                <w:webHidden/>
              </w:rPr>
              <w:instrText xml:space="preserve"> PAGEREF _Toc138862294 \h </w:instrText>
            </w:r>
            <w:r w:rsidR="00FC724F">
              <w:rPr>
                <w:noProof/>
                <w:webHidden/>
              </w:rPr>
            </w:r>
            <w:r w:rsidR="00FC724F">
              <w:rPr>
                <w:noProof/>
                <w:webHidden/>
              </w:rPr>
              <w:fldChar w:fldCharType="separate"/>
            </w:r>
            <w:r w:rsidR="00FC724F">
              <w:rPr>
                <w:noProof/>
                <w:webHidden/>
              </w:rPr>
              <w:t>8</w:t>
            </w:r>
            <w:r w:rsidR="00FC724F">
              <w:rPr>
                <w:noProof/>
                <w:webHidden/>
              </w:rPr>
              <w:fldChar w:fldCharType="end"/>
            </w:r>
          </w:hyperlink>
        </w:p>
        <w:p w:rsidR="00FC724F" w:rsidRDefault="00C918F6" w14:paraId="0113B1D8" w14:textId="45DA49E3">
          <w:pPr>
            <w:pStyle w:val="TOC2"/>
            <w:tabs>
              <w:tab w:val="right" w:leader="dot" w:pos="9060"/>
            </w:tabs>
            <w:rPr>
              <w:rFonts w:asciiTheme="minorHAnsi" w:hAnsiTheme="minorHAnsi" w:eastAsiaTheme="minorEastAsia"/>
              <w:noProof/>
              <w:color w:val="auto"/>
              <w:kern w:val="2"/>
              <w:sz w:val="22"/>
              <w:szCs w:val="22"/>
              <w:lang w:val="en-US"/>
              <w14:ligatures w14:val="standardContextual"/>
            </w:rPr>
          </w:pPr>
          <w:hyperlink w:history="1" w:anchor="_Toc138862295">
            <w:r w:rsidRPr="00CD0B65" w:rsidR="00FC724F">
              <w:rPr>
                <w:rStyle w:val="Hyperlink"/>
                <w:noProof/>
                <w:lang w:val="en-GB"/>
              </w:rPr>
              <w:t>Pillar 4. Learning together</w:t>
            </w:r>
            <w:r w:rsidR="00FC724F">
              <w:rPr>
                <w:noProof/>
                <w:webHidden/>
              </w:rPr>
              <w:tab/>
            </w:r>
            <w:r w:rsidR="00FC724F">
              <w:rPr>
                <w:noProof/>
                <w:webHidden/>
              </w:rPr>
              <w:fldChar w:fldCharType="begin"/>
            </w:r>
            <w:r w:rsidR="00FC724F">
              <w:rPr>
                <w:noProof/>
                <w:webHidden/>
              </w:rPr>
              <w:instrText xml:space="preserve"> PAGEREF _Toc138862295 \h </w:instrText>
            </w:r>
            <w:r w:rsidR="00FC724F">
              <w:rPr>
                <w:noProof/>
                <w:webHidden/>
              </w:rPr>
            </w:r>
            <w:r w:rsidR="00FC724F">
              <w:rPr>
                <w:noProof/>
                <w:webHidden/>
              </w:rPr>
              <w:fldChar w:fldCharType="separate"/>
            </w:r>
            <w:r w:rsidR="00FC724F">
              <w:rPr>
                <w:noProof/>
                <w:webHidden/>
              </w:rPr>
              <w:t>8</w:t>
            </w:r>
            <w:r w:rsidR="00FC724F">
              <w:rPr>
                <w:noProof/>
                <w:webHidden/>
              </w:rPr>
              <w:fldChar w:fldCharType="end"/>
            </w:r>
          </w:hyperlink>
        </w:p>
        <w:p w:rsidR="00FC724F" w:rsidRDefault="00C918F6" w14:paraId="6B9A5BDF" w14:textId="0281CAE1">
          <w:pPr>
            <w:pStyle w:val="TOC3"/>
            <w:tabs>
              <w:tab w:val="right" w:leader="dot" w:pos="9060"/>
            </w:tabs>
            <w:rPr>
              <w:rFonts w:asciiTheme="minorHAnsi" w:hAnsiTheme="minorHAnsi" w:eastAsiaTheme="minorEastAsia"/>
              <w:noProof/>
              <w:color w:val="auto"/>
              <w:kern w:val="2"/>
              <w:sz w:val="22"/>
              <w:szCs w:val="22"/>
              <w:lang w:val="en-US"/>
              <w14:ligatures w14:val="standardContextual"/>
            </w:rPr>
          </w:pPr>
          <w:hyperlink w:history="1" w:anchor="_Toc138862296">
            <w:r w:rsidRPr="00CD0B65" w:rsidR="00FC724F">
              <w:rPr>
                <w:rStyle w:val="Hyperlink"/>
                <w:noProof/>
                <w:lang w:val="en-GB"/>
              </w:rPr>
              <w:t>Internal meet-ups</w:t>
            </w:r>
            <w:r w:rsidR="00FC724F">
              <w:rPr>
                <w:noProof/>
                <w:webHidden/>
              </w:rPr>
              <w:tab/>
            </w:r>
            <w:r w:rsidR="00FC724F">
              <w:rPr>
                <w:noProof/>
                <w:webHidden/>
              </w:rPr>
              <w:fldChar w:fldCharType="begin"/>
            </w:r>
            <w:r w:rsidR="00FC724F">
              <w:rPr>
                <w:noProof/>
                <w:webHidden/>
              </w:rPr>
              <w:instrText xml:space="preserve"> PAGEREF _Toc138862296 \h </w:instrText>
            </w:r>
            <w:r w:rsidR="00FC724F">
              <w:rPr>
                <w:noProof/>
                <w:webHidden/>
              </w:rPr>
            </w:r>
            <w:r w:rsidR="00FC724F">
              <w:rPr>
                <w:noProof/>
                <w:webHidden/>
              </w:rPr>
              <w:fldChar w:fldCharType="separate"/>
            </w:r>
            <w:r w:rsidR="00FC724F">
              <w:rPr>
                <w:noProof/>
                <w:webHidden/>
              </w:rPr>
              <w:t>8</w:t>
            </w:r>
            <w:r w:rsidR="00FC724F">
              <w:rPr>
                <w:noProof/>
                <w:webHidden/>
              </w:rPr>
              <w:fldChar w:fldCharType="end"/>
            </w:r>
          </w:hyperlink>
        </w:p>
        <w:p w:rsidR="00FC724F" w:rsidRDefault="00C918F6" w14:paraId="1BC360E4" w14:textId="2D2840D7">
          <w:pPr>
            <w:pStyle w:val="TOC3"/>
            <w:tabs>
              <w:tab w:val="right" w:leader="dot" w:pos="9060"/>
            </w:tabs>
            <w:rPr>
              <w:rFonts w:asciiTheme="minorHAnsi" w:hAnsiTheme="minorHAnsi" w:eastAsiaTheme="minorEastAsia"/>
              <w:noProof/>
              <w:color w:val="auto"/>
              <w:kern w:val="2"/>
              <w:sz w:val="22"/>
              <w:szCs w:val="22"/>
              <w:lang w:val="en-US"/>
              <w14:ligatures w14:val="standardContextual"/>
            </w:rPr>
          </w:pPr>
          <w:hyperlink w:history="1" w:anchor="_Toc138862297">
            <w:r w:rsidRPr="00CD0B65" w:rsidR="00FC724F">
              <w:rPr>
                <w:rStyle w:val="Hyperlink"/>
                <w:noProof/>
                <w:lang w:val="en-GB"/>
              </w:rPr>
              <w:t>Domain vision</w:t>
            </w:r>
            <w:r w:rsidR="00FC724F">
              <w:rPr>
                <w:noProof/>
                <w:webHidden/>
              </w:rPr>
              <w:tab/>
            </w:r>
            <w:r w:rsidR="00FC724F">
              <w:rPr>
                <w:noProof/>
                <w:webHidden/>
              </w:rPr>
              <w:fldChar w:fldCharType="begin"/>
            </w:r>
            <w:r w:rsidR="00FC724F">
              <w:rPr>
                <w:noProof/>
                <w:webHidden/>
              </w:rPr>
              <w:instrText xml:space="preserve"> PAGEREF _Toc138862297 \h </w:instrText>
            </w:r>
            <w:r w:rsidR="00FC724F">
              <w:rPr>
                <w:noProof/>
                <w:webHidden/>
              </w:rPr>
            </w:r>
            <w:r w:rsidR="00FC724F">
              <w:rPr>
                <w:noProof/>
                <w:webHidden/>
              </w:rPr>
              <w:fldChar w:fldCharType="separate"/>
            </w:r>
            <w:r w:rsidR="00FC724F">
              <w:rPr>
                <w:noProof/>
                <w:webHidden/>
              </w:rPr>
              <w:t>8</w:t>
            </w:r>
            <w:r w:rsidR="00FC724F">
              <w:rPr>
                <w:noProof/>
                <w:webHidden/>
              </w:rPr>
              <w:fldChar w:fldCharType="end"/>
            </w:r>
          </w:hyperlink>
        </w:p>
        <w:p w:rsidR="00FC724F" w:rsidRDefault="00C918F6" w14:paraId="3168D8FB" w14:textId="6B6F94F5">
          <w:pPr>
            <w:pStyle w:val="TOC3"/>
            <w:tabs>
              <w:tab w:val="right" w:leader="dot" w:pos="9060"/>
            </w:tabs>
            <w:rPr>
              <w:rFonts w:asciiTheme="minorHAnsi" w:hAnsiTheme="minorHAnsi" w:eastAsiaTheme="minorEastAsia"/>
              <w:noProof/>
              <w:color w:val="auto"/>
              <w:kern w:val="2"/>
              <w:sz w:val="22"/>
              <w:szCs w:val="22"/>
              <w:lang w:val="en-US"/>
              <w14:ligatures w14:val="standardContextual"/>
            </w:rPr>
          </w:pPr>
          <w:hyperlink w:history="1" w:anchor="_Toc138862298">
            <w:r w:rsidRPr="00CD0B65" w:rsidR="00FC724F">
              <w:rPr>
                <w:rStyle w:val="Hyperlink"/>
                <w:noProof/>
                <w:lang w:val="en-GB"/>
              </w:rPr>
              <w:t>Events</w:t>
            </w:r>
            <w:r w:rsidR="00FC724F">
              <w:rPr>
                <w:noProof/>
                <w:webHidden/>
              </w:rPr>
              <w:tab/>
            </w:r>
            <w:r w:rsidR="00FC724F">
              <w:rPr>
                <w:noProof/>
                <w:webHidden/>
              </w:rPr>
              <w:fldChar w:fldCharType="begin"/>
            </w:r>
            <w:r w:rsidR="00FC724F">
              <w:rPr>
                <w:noProof/>
                <w:webHidden/>
              </w:rPr>
              <w:instrText xml:space="preserve"> PAGEREF _Toc138862298 \h </w:instrText>
            </w:r>
            <w:r w:rsidR="00FC724F">
              <w:rPr>
                <w:noProof/>
                <w:webHidden/>
              </w:rPr>
            </w:r>
            <w:r w:rsidR="00FC724F">
              <w:rPr>
                <w:noProof/>
                <w:webHidden/>
              </w:rPr>
              <w:fldChar w:fldCharType="separate"/>
            </w:r>
            <w:r w:rsidR="00FC724F">
              <w:rPr>
                <w:noProof/>
                <w:webHidden/>
              </w:rPr>
              <w:t>8</w:t>
            </w:r>
            <w:r w:rsidR="00FC724F">
              <w:rPr>
                <w:noProof/>
                <w:webHidden/>
              </w:rPr>
              <w:fldChar w:fldCharType="end"/>
            </w:r>
          </w:hyperlink>
        </w:p>
        <w:p w:rsidR="00FC724F" w:rsidRDefault="00C918F6" w14:paraId="1E58D9F8" w14:textId="335050A6">
          <w:pPr>
            <w:pStyle w:val="TOC3"/>
            <w:tabs>
              <w:tab w:val="right" w:leader="dot" w:pos="9060"/>
            </w:tabs>
            <w:rPr>
              <w:rFonts w:asciiTheme="minorHAnsi" w:hAnsiTheme="minorHAnsi" w:eastAsiaTheme="minorEastAsia"/>
              <w:noProof/>
              <w:color w:val="auto"/>
              <w:kern w:val="2"/>
              <w:sz w:val="22"/>
              <w:szCs w:val="22"/>
              <w:lang w:val="en-US"/>
              <w14:ligatures w14:val="standardContextual"/>
            </w:rPr>
          </w:pPr>
          <w:hyperlink w:history="1" w:anchor="_Toc138862299">
            <w:r w:rsidRPr="00CD0B65" w:rsidR="00FC724F">
              <w:rPr>
                <w:rStyle w:val="Hyperlink"/>
                <w:noProof/>
                <w:lang w:val="en-GB"/>
              </w:rPr>
              <w:t>The whole Digital Power team</w:t>
            </w:r>
            <w:r w:rsidR="00FC724F">
              <w:rPr>
                <w:noProof/>
                <w:webHidden/>
              </w:rPr>
              <w:tab/>
            </w:r>
            <w:r w:rsidR="00FC724F">
              <w:rPr>
                <w:noProof/>
                <w:webHidden/>
              </w:rPr>
              <w:fldChar w:fldCharType="begin"/>
            </w:r>
            <w:r w:rsidR="00FC724F">
              <w:rPr>
                <w:noProof/>
                <w:webHidden/>
              </w:rPr>
              <w:instrText xml:space="preserve"> PAGEREF _Toc138862299 \h </w:instrText>
            </w:r>
            <w:r w:rsidR="00FC724F">
              <w:rPr>
                <w:noProof/>
                <w:webHidden/>
              </w:rPr>
            </w:r>
            <w:r w:rsidR="00FC724F">
              <w:rPr>
                <w:noProof/>
                <w:webHidden/>
              </w:rPr>
              <w:fldChar w:fldCharType="separate"/>
            </w:r>
            <w:r w:rsidR="00FC724F">
              <w:rPr>
                <w:noProof/>
                <w:webHidden/>
              </w:rPr>
              <w:t>8</w:t>
            </w:r>
            <w:r w:rsidR="00FC724F">
              <w:rPr>
                <w:noProof/>
                <w:webHidden/>
              </w:rPr>
              <w:fldChar w:fldCharType="end"/>
            </w:r>
          </w:hyperlink>
        </w:p>
        <w:p w:rsidR="00A72292" w:rsidRDefault="00A72292" w14:paraId="141AC17C" w14:textId="2A7A7258">
          <w:r>
            <w:rPr>
              <w:b/>
              <w:bCs/>
              <w:noProof/>
            </w:rPr>
            <w:fldChar w:fldCharType="end"/>
          </w:r>
        </w:p>
      </w:sdtContent>
    </w:sdt>
    <w:p w:rsidR="00A72292" w:rsidRDefault="00A72292" w14:paraId="1F0E89C5" w14:textId="77777777">
      <w:pPr>
        <w:spacing w:after="0" w:line="240" w:lineRule="auto"/>
        <w:rPr>
          <w:rFonts w:eastAsiaTheme="majorEastAsia" w:cstheme="majorBidi"/>
          <w:b/>
          <w:color w:val="005413"/>
          <w:sz w:val="48"/>
          <w:szCs w:val="32"/>
          <w:lang w:val="en-GB"/>
        </w:rPr>
      </w:pPr>
      <w:r>
        <w:rPr>
          <w:lang w:val="en-GB"/>
        </w:rPr>
        <w:br w:type="page"/>
      </w:r>
    </w:p>
    <w:p w:rsidR="00025579" w:rsidP="00056051" w:rsidRDefault="00025579" w14:paraId="3198CAA2" w14:textId="0EF85521">
      <w:pPr>
        <w:pStyle w:val="Heading1"/>
        <w:rPr>
          <w:lang w:val="en-GB"/>
        </w:rPr>
      </w:pPr>
      <w:bookmarkStart w:name="_Toc138862277" w:id="1"/>
      <w:r w:rsidRPr="0FE935C4">
        <w:rPr>
          <w:lang w:val="en-GB"/>
        </w:rPr>
        <w:t>Mission</w:t>
      </w:r>
      <w:r w:rsidRPr="0FE935C4" w:rsidR="00943A1D">
        <w:rPr>
          <w:lang w:val="en-GB"/>
        </w:rPr>
        <w:t xml:space="preserve"> &amp; vision</w:t>
      </w:r>
      <w:bookmarkEnd w:id="1"/>
    </w:p>
    <w:p w:rsidRPr="00943A1D" w:rsidR="00943A1D" w:rsidP="00943A1D" w:rsidRDefault="00943A1D" w14:paraId="1414FB5E" w14:textId="77777777">
      <w:pPr>
        <w:rPr>
          <w:lang w:val="en-GB"/>
        </w:rPr>
      </w:pPr>
    </w:p>
    <w:p w:rsidRPr="00943A1D" w:rsidR="00F90618" w:rsidP="00025579" w:rsidRDefault="00F90618" w14:paraId="62BC3682" w14:textId="3CCBD283">
      <w:pPr>
        <w:rPr>
          <w:b/>
          <w:bCs/>
          <w:sz w:val="28"/>
          <w:szCs w:val="28"/>
          <w:lang w:val="en-GB"/>
        </w:rPr>
      </w:pPr>
      <w:r w:rsidRPr="54E96D59">
        <w:rPr>
          <w:b/>
          <w:bCs/>
          <w:sz w:val="28"/>
          <w:szCs w:val="28"/>
          <w:lang w:val="en-GB"/>
        </w:rPr>
        <w:t>Enabling everyone at Digital Power to develop themselves fully, in a way that suits them best</w:t>
      </w:r>
      <w:r w:rsidRPr="54E96D59" w:rsidR="005A73ED">
        <w:rPr>
          <w:b/>
          <w:bCs/>
          <w:sz w:val="28"/>
          <w:szCs w:val="28"/>
          <w:lang w:val="en-GB"/>
        </w:rPr>
        <w:t>, while adding value to our organisation</w:t>
      </w:r>
    </w:p>
    <w:p w:rsidRPr="0089570E" w:rsidR="00056051" w:rsidP="00056051" w:rsidRDefault="43CC6F23" w14:paraId="29322EFB" w14:textId="2450321D">
      <w:pPr>
        <w:rPr>
          <w:lang w:val="en-GB"/>
        </w:rPr>
      </w:pPr>
      <w:r w:rsidRPr="54E96D59">
        <w:rPr>
          <w:lang w:val="en-GB"/>
        </w:rPr>
        <w:t xml:space="preserve">Our core business is </w:t>
      </w:r>
      <w:r w:rsidRPr="54E96D59" w:rsidR="5EF749E3">
        <w:rPr>
          <w:lang w:val="en-GB"/>
        </w:rPr>
        <w:t xml:space="preserve">adding value for our clients </w:t>
      </w:r>
      <w:r w:rsidRPr="54E96D59" w:rsidR="5CF8280F">
        <w:rPr>
          <w:lang w:val="en-GB"/>
        </w:rPr>
        <w:t xml:space="preserve">by </w:t>
      </w:r>
      <w:r w:rsidRPr="54E96D59" w:rsidR="13309D18">
        <w:rPr>
          <w:lang w:val="en-GB"/>
        </w:rPr>
        <w:t>translating</w:t>
      </w:r>
      <w:r w:rsidRPr="54E96D59" w:rsidR="23D6560E">
        <w:rPr>
          <w:lang w:val="en-GB"/>
        </w:rPr>
        <w:t xml:space="preserve"> our </w:t>
      </w:r>
      <w:r w:rsidRPr="54E96D59">
        <w:rPr>
          <w:lang w:val="en-GB"/>
        </w:rPr>
        <w:t xml:space="preserve">knowledge </w:t>
      </w:r>
      <w:r w:rsidRPr="54E96D59" w:rsidR="23D6560E">
        <w:rPr>
          <w:lang w:val="en-GB"/>
        </w:rPr>
        <w:t xml:space="preserve">and expertise into their </w:t>
      </w:r>
      <w:r w:rsidR="00E74FC7">
        <w:rPr>
          <w:lang w:val="en-GB"/>
        </w:rPr>
        <w:t>business</w:t>
      </w:r>
      <w:r w:rsidRPr="54E96D59">
        <w:rPr>
          <w:lang w:val="en-GB"/>
        </w:rPr>
        <w:t xml:space="preserve">. We offer our customers </w:t>
      </w:r>
      <w:r w:rsidRPr="54E96D59" w:rsidR="115E9B27">
        <w:rPr>
          <w:lang w:val="en-GB"/>
        </w:rPr>
        <w:t>data knowledge</w:t>
      </w:r>
      <w:r w:rsidRPr="54E96D59" w:rsidR="56876C21">
        <w:rPr>
          <w:lang w:val="en-GB"/>
        </w:rPr>
        <w:t xml:space="preserve"> and expertise</w:t>
      </w:r>
      <w:r w:rsidRPr="54E96D59" w:rsidR="6B4851CB">
        <w:rPr>
          <w:lang w:val="en-GB"/>
        </w:rPr>
        <w:t xml:space="preserve"> which they don’t have </w:t>
      </w:r>
      <w:r w:rsidRPr="54E96D59" w:rsidR="226B6289">
        <w:rPr>
          <w:lang w:val="en-GB"/>
        </w:rPr>
        <w:t>themselves or</w:t>
      </w:r>
      <w:r w:rsidRPr="54E96D59" w:rsidR="4EB763A4">
        <w:rPr>
          <w:lang w:val="en-GB"/>
        </w:rPr>
        <w:t xml:space="preserve"> </w:t>
      </w:r>
      <w:r w:rsidRPr="54E96D59" w:rsidR="078B34D1">
        <w:rPr>
          <w:lang w:val="en-GB"/>
        </w:rPr>
        <w:t>help them achieve the</w:t>
      </w:r>
      <w:r w:rsidRPr="54E96D59" w:rsidR="4EB763A4">
        <w:rPr>
          <w:lang w:val="en-GB"/>
        </w:rPr>
        <w:t xml:space="preserve"> next level</w:t>
      </w:r>
      <w:r w:rsidRPr="54E96D59" w:rsidR="078B34D1">
        <w:rPr>
          <w:lang w:val="en-GB"/>
        </w:rPr>
        <w:t xml:space="preserve"> in their data maturity</w:t>
      </w:r>
      <w:r w:rsidRPr="54E96D59" w:rsidR="4EB763A4">
        <w:rPr>
          <w:lang w:val="en-GB"/>
        </w:rPr>
        <w:t xml:space="preserve">. </w:t>
      </w:r>
      <w:r w:rsidRPr="54E96D59" w:rsidR="0035506F">
        <w:rPr>
          <w:lang w:val="en-GB"/>
        </w:rPr>
        <w:t>To</w:t>
      </w:r>
      <w:r w:rsidRPr="54E96D59" w:rsidR="617D8A0B">
        <w:rPr>
          <w:lang w:val="en-GB"/>
        </w:rPr>
        <w:t xml:space="preserve"> stay</w:t>
      </w:r>
      <w:r w:rsidRPr="54E96D59" w:rsidR="23A81159">
        <w:rPr>
          <w:lang w:val="en-GB"/>
        </w:rPr>
        <w:t xml:space="preserve"> </w:t>
      </w:r>
      <w:r w:rsidRPr="54E96D59" w:rsidR="12317BAE">
        <w:rPr>
          <w:lang w:val="en-GB"/>
        </w:rPr>
        <w:t>relevant and ahead of our c</w:t>
      </w:r>
      <w:r w:rsidRPr="54E96D59" w:rsidR="747595B5">
        <w:rPr>
          <w:lang w:val="en-GB"/>
        </w:rPr>
        <w:t xml:space="preserve">ustomers and competitors, </w:t>
      </w:r>
      <w:r w:rsidRPr="54E96D59" w:rsidR="7B0E3AEA">
        <w:rPr>
          <w:lang w:val="en-GB"/>
        </w:rPr>
        <w:t>it is vital that we</w:t>
      </w:r>
      <w:r w:rsidRPr="54E96D59" w:rsidR="7E61F18E">
        <w:rPr>
          <w:lang w:val="en-GB"/>
        </w:rPr>
        <w:t xml:space="preserve"> continuously</w:t>
      </w:r>
      <w:r w:rsidRPr="54E96D59" w:rsidR="7B0E3AEA">
        <w:rPr>
          <w:lang w:val="en-GB"/>
        </w:rPr>
        <w:t xml:space="preserve"> invest</w:t>
      </w:r>
      <w:r w:rsidRPr="54E96D59" w:rsidR="37A1B583">
        <w:rPr>
          <w:lang w:val="en-GB"/>
        </w:rPr>
        <w:t xml:space="preserve"> in our own development</w:t>
      </w:r>
      <w:r w:rsidRPr="54E96D59" w:rsidR="747595B5">
        <w:rPr>
          <w:lang w:val="en-GB"/>
        </w:rPr>
        <w:t xml:space="preserve">. </w:t>
      </w:r>
      <w:r w:rsidRPr="54E96D59" w:rsidR="1589EA2B">
        <w:rPr>
          <w:lang w:val="en-GB"/>
        </w:rPr>
        <w:t xml:space="preserve">If we </w:t>
      </w:r>
      <w:r w:rsidRPr="54E96D59" w:rsidR="68ECB715">
        <w:rPr>
          <w:lang w:val="en-GB"/>
        </w:rPr>
        <w:t xml:space="preserve">manage to do this, we </w:t>
      </w:r>
      <w:r w:rsidRPr="54E96D59" w:rsidR="3D801C35">
        <w:rPr>
          <w:lang w:val="en-GB"/>
        </w:rPr>
        <w:t>keep adding</w:t>
      </w:r>
      <w:r w:rsidRPr="54E96D59" w:rsidR="5E7AFCDB">
        <w:rPr>
          <w:lang w:val="en-GB"/>
        </w:rPr>
        <w:t xml:space="preserve"> value </w:t>
      </w:r>
      <w:r w:rsidRPr="54E96D59" w:rsidR="7A459614">
        <w:rPr>
          <w:lang w:val="en-GB"/>
        </w:rPr>
        <w:t>for our customers</w:t>
      </w:r>
      <w:r w:rsidRPr="54E96D59" w:rsidR="07996044">
        <w:rPr>
          <w:lang w:val="en-GB"/>
        </w:rPr>
        <w:t xml:space="preserve">. </w:t>
      </w:r>
      <w:r w:rsidRPr="54E96D59" w:rsidR="4A46895F">
        <w:rPr>
          <w:lang w:val="en-GB"/>
        </w:rPr>
        <w:t>We help them to</w:t>
      </w:r>
      <w:r w:rsidRPr="54E96D59" w:rsidR="6B0B1AB3">
        <w:rPr>
          <w:lang w:val="en-GB"/>
        </w:rPr>
        <w:t xml:space="preserve"> stay innovative and </w:t>
      </w:r>
      <w:r w:rsidR="00E10589">
        <w:rPr>
          <w:lang w:val="en-GB"/>
        </w:rPr>
        <w:t>get value from their data</w:t>
      </w:r>
      <w:r w:rsidRPr="54E96D59" w:rsidR="3E84E8F7">
        <w:rPr>
          <w:lang w:val="en-GB"/>
        </w:rPr>
        <w:t xml:space="preserve">. </w:t>
      </w:r>
      <w:r w:rsidRPr="54E96D59" w:rsidR="2F487607">
        <w:rPr>
          <w:lang w:val="en-GB"/>
        </w:rPr>
        <w:t>This way, we</w:t>
      </w:r>
      <w:r w:rsidRPr="54E96D59" w:rsidR="5284999C">
        <w:rPr>
          <w:lang w:val="en-GB"/>
        </w:rPr>
        <w:t xml:space="preserve"> become</w:t>
      </w:r>
      <w:r w:rsidRPr="54E96D59" w:rsidR="06FA02F4">
        <w:rPr>
          <w:lang w:val="en-GB"/>
        </w:rPr>
        <w:t>, and stay,</w:t>
      </w:r>
      <w:r w:rsidRPr="54E96D59" w:rsidR="5284999C">
        <w:rPr>
          <w:lang w:val="en-GB"/>
        </w:rPr>
        <w:t xml:space="preserve"> the highly valued data partner</w:t>
      </w:r>
      <w:r w:rsidRPr="54E96D59" w:rsidR="551011F1">
        <w:rPr>
          <w:lang w:val="en-GB"/>
        </w:rPr>
        <w:t xml:space="preserve"> they can’t do without. </w:t>
      </w:r>
      <w:r w:rsidR="002F3C53">
        <w:rPr>
          <w:lang w:val="en-GB"/>
        </w:rPr>
        <w:t xml:space="preserve">Some parts of this document state the current situation, and some will need to be </w:t>
      </w:r>
      <w:r w:rsidR="004D3498">
        <w:rPr>
          <w:lang w:val="en-GB"/>
        </w:rPr>
        <w:t>implemented</w:t>
      </w:r>
      <w:r w:rsidR="007E1C58">
        <w:rPr>
          <w:lang w:val="en-GB"/>
        </w:rPr>
        <w:t xml:space="preserve"> in the near future</w:t>
      </w:r>
      <w:r w:rsidR="004D3498">
        <w:rPr>
          <w:lang w:val="en-GB"/>
        </w:rPr>
        <w:t xml:space="preserve">. </w:t>
      </w:r>
    </w:p>
    <w:p w:rsidR="00277BA4" w:rsidP="00D5563D" w:rsidRDefault="00056051" w14:paraId="3D1E77B7" w14:textId="0DBD1305">
      <w:pPr>
        <w:pStyle w:val="Heading1"/>
        <w:rPr>
          <w:lang w:val="en-GB"/>
        </w:rPr>
      </w:pPr>
      <w:bookmarkStart w:name="_Toc138862278" w:id="2"/>
      <w:r>
        <w:rPr>
          <w:lang w:val="en-GB"/>
        </w:rPr>
        <w:t>Impact</w:t>
      </w:r>
      <w:bookmarkEnd w:id="2"/>
    </w:p>
    <w:p w:rsidRPr="00CD6C29" w:rsidR="00CD6C29" w:rsidP="00CD6C29" w:rsidRDefault="00CD6C29" w14:paraId="57365E05" w14:textId="77777777">
      <w:pPr>
        <w:rPr>
          <w:lang w:val="en-GB"/>
        </w:rPr>
      </w:pPr>
    </w:p>
    <w:p w:rsidRPr="00514044" w:rsidR="0099059C" w:rsidP="00514044" w:rsidRDefault="00514044" w14:paraId="0DEB91E8" w14:textId="0228C48E">
      <w:pPr>
        <w:pStyle w:val="UnorderedLists"/>
        <w:spacing w:line="360" w:lineRule="auto"/>
      </w:pPr>
      <w:r w:rsidRPr="54E96D59">
        <w:rPr>
          <w:b/>
          <w:bCs/>
        </w:rPr>
        <w:t xml:space="preserve">We learn </w:t>
      </w:r>
      <w:r w:rsidRPr="54E96D59" w:rsidR="00CD6C29">
        <w:rPr>
          <w:b/>
          <w:bCs/>
        </w:rPr>
        <w:t>by doing</w:t>
      </w:r>
      <w:r>
        <w:br/>
      </w:r>
      <w:r w:rsidRPr="54E96D59" w:rsidR="00AD37EC">
        <w:rPr>
          <w:lang w:val="en-GB"/>
        </w:rPr>
        <w:t>With our help, our</w:t>
      </w:r>
      <w:r w:rsidRPr="54E96D59" w:rsidR="00277BA4">
        <w:rPr>
          <w:lang w:val="en-GB"/>
        </w:rPr>
        <w:t xml:space="preserve"> customers </w:t>
      </w:r>
      <w:r w:rsidRPr="54E96D59" w:rsidR="53148C2A">
        <w:rPr>
          <w:lang w:val="en-GB"/>
        </w:rPr>
        <w:t>can</w:t>
      </w:r>
      <w:r w:rsidRPr="54E96D59" w:rsidR="00277BA4">
        <w:rPr>
          <w:lang w:val="en-GB"/>
        </w:rPr>
        <w:t xml:space="preserve"> take on new and exciting data challenges</w:t>
      </w:r>
      <w:r w:rsidRPr="54E96D59" w:rsidR="00AD37EC">
        <w:rPr>
          <w:lang w:val="en-GB"/>
        </w:rPr>
        <w:t xml:space="preserve">. </w:t>
      </w:r>
      <w:r w:rsidRPr="54E96D59" w:rsidR="005A50D0">
        <w:rPr>
          <w:lang w:val="en-GB"/>
        </w:rPr>
        <w:t xml:space="preserve">While working on these challenges, </w:t>
      </w:r>
      <w:r w:rsidRPr="54E96D59" w:rsidR="00277BA4">
        <w:rPr>
          <w:lang w:val="en-GB"/>
        </w:rPr>
        <w:t xml:space="preserve">we are constantly learning </w:t>
      </w:r>
      <w:r w:rsidRPr="54E96D59" w:rsidR="005A50D0">
        <w:rPr>
          <w:lang w:val="en-GB"/>
        </w:rPr>
        <w:t>by doing</w:t>
      </w:r>
      <w:r w:rsidRPr="54E96D59" w:rsidR="00277BA4">
        <w:rPr>
          <w:lang w:val="en-GB"/>
        </w:rPr>
        <w:t>.</w:t>
      </w:r>
      <w:r w:rsidRPr="54E96D59" w:rsidR="0008105D">
        <w:rPr>
          <w:lang w:val="en-GB"/>
        </w:rPr>
        <w:t xml:space="preserve"> </w:t>
      </w:r>
      <w:r w:rsidR="00F65D04">
        <w:rPr>
          <w:lang w:val="en-GB"/>
        </w:rPr>
        <w:t>Most</w:t>
      </w:r>
      <w:r w:rsidRPr="54E96D59" w:rsidR="000F6100">
        <w:rPr>
          <w:lang w:val="en-GB"/>
        </w:rPr>
        <w:t xml:space="preserve"> consultants say this is the best way for them to develop themselves.</w:t>
      </w:r>
      <w:r w:rsidR="00F63565">
        <w:rPr>
          <w:lang w:val="en-GB"/>
        </w:rPr>
        <w:t xml:space="preserve"> We always strive </w:t>
      </w:r>
      <w:r w:rsidR="004C6AA9">
        <w:rPr>
          <w:lang w:val="en-GB"/>
        </w:rPr>
        <w:t xml:space="preserve">to find the </w:t>
      </w:r>
      <w:r w:rsidR="00CD43BA">
        <w:rPr>
          <w:lang w:val="en-GB"/>
        </w:rPr>
        <w:t>ideal</w:t>
      </w:r>
      <w:r w:rsidR="004C6AA9">
        <w:rPr>
          <w:lang w:val="en-GB"/>
        </w:rPr>
        <w:t xml:space="preserve"> mix of challenge and development in our assignments. </w:t>
      </w:r>
    </w:p>
    <w:p w:rsidRPr="00514044" w:rsidR="00277BA4" w:rsidP="00514044" w:rsidRDefault="00215A41" w14:paraId="788D128B" w14:textId="4218DCCB">
      <w:pPr>
        <w:pStyle w:val="UnorderedLists"/>
        <w:spacing w:line="360" w:lineRule="auto"/>
        <w:rPr>
          <w:lang w:val="en-GB"/>
        </w:rPr>
      </w:pPr>
      <w:r w:rsidRPr="54E96D59">
        <w:rPr>
          <w:b/>
          <w:bCs/>
          <w:lang w:val="en-GB"/>
        </w:rPr>
        <w:t>You</w:t>
      </w:r>
      <w:r w:rsidRPr="54E96D59" w:rsidR="0099059C">
        <w:rPr>
          <w:b/>
          <w:bCs/>
          <w:lang w:val="en-GB"/>
        </w:rPr>
        <w:t xml:space="preserve"> are</w:t>
      </w:r>
      <w:r w:rsidRPr="54E96D59" w:rsidR="00306778">
        <w:rPr>
          <w:b/>
          <w:bCs/>
          <w:lang w:val="en-GB"/>
        </w:rPr>
        <w:t xml:space="preserve"> in the lead</w:t>
      </w:r>
      <w:r w:rsidRPr="54E96D59" w:rsidR="0099059C">
        <w:rPr>
          <w:b/>
          <w:bCs/>
          <w:lang w:val="en-GB"/>
        </w:rPr>
        <w:t xml:space="preserve"> of </w:t>
      </w:r>
      <w:r w:rsidRPr="54E96D59" w:rsidR="0099059C">
        <w:rPr>
          <w:b/>
          <w:bCs/>
        </w:rPr>
        <w:t>your</w:t>
      </w:r>
      <w:r w:rsidRPr="54E96D59" w:rsidR="0099059C">
        <w:rPr>
          <w:b/>
          <w:bCs/>
          <w:lang w:val="en-GB"/>
        </w:rPr>
        <w:t xml:space="preserve"> own development</w:t>
      </w:r>
      <w:r>
        <w:br/>
      </w:r>
      <w:r w:rsidRPr="54E96D59" w:rsidR="00306778">
        <w:rPr>
          <w:lang w:val="en-GB"/>
        </w:rPr>
        <w:t xml:space="preserve">We listen to what you </w:t>
      </w:r>
      <w:r w:rsidRPr="54E96D59" w:rsidR="031C71CA">
        <w:rPr>
          <w:lang w:val="en-GB"/>
        </w:rPr>
        <w:t>want and</w:t>
      </w:r>
      <w:r w:rsidRPr="54E96D59" w:rsidR="00BC1674">
        <w:rPr>
          <w:lang w:val="en-GB"/>
        </w:rPr>
        <w:t xml:space="preserve"> facilitate you in achieving your goals. We coach you</w:t>
      </w:r>
      <w:r w:rsidRPr="54E96D59" w:rsidR="00EE4C41">
        <w:rPr>
          <w:lang w:val="en-GB"/>
        </w:rPr>
        <w:t>, help you select the right training courses, and will try to find assignments where you can apply the skills you want to improve</w:t>
      </w:r>
      <w:r w:rsidRPr="54E96D59" w:rsidR="009A7F81">
        <w:rPr>
          <w:lang w:val="en-GB"/>
        </w:rPr>
        <w:t xml:space="preserve"> or the tools you want to master.</w:t>
      </w:r>
      <w:r w:rsidR="00B57BEA">
        <w:rPr>
          <w:lang w:val="en-GB"/>
        </w:rPr>
        <w:t xml:space="preserve"> Especially in the first few years we will develop </w:t>
      </w:r>
      <w:r w:rsidR="00691D09">
        <w:rPr>
          <w:lang w:val="en-GB"/>
        </w:rPr>
        <w:t xml:space="preserve">possible development paths to help you move forward. </w:t>
      </w:r>
    </w:p>
    <w:p w:rsidRPr="00514044" w:rsidR="005C1F9E" w:rsidP="00514044" w:rsidRDefault="00514044" w14:paraId="60201C94" w14:textId="1BAC152F">
      <w:pPr>
        <w:pStyle w:val="UnorderedLists"/>
        <w:spacing w:line="360" w:lineRule="auto"/>
        <w:rPr>
          <w:lang w:val="en-GB"/>
        </w:rPr>
      </w:pPr>
      <w:r w:rsidRPr="54E96D59">
        <w:rPr>
          <w:b/>
          <w:bCs/>
        </w:rPr>
        <w:t>Everyone follows their own</w:t>
      </w:r>
      <w:r w:rsidRPr="54E96D59" w:rsidR="00174B55">
        <w:rPr>
          <w:b/>
          <w:bCs/>
        </w:rPr>
        <w:t>, unique development path</w:t>
      </w:r>
      <w:r>
        <w:br/>
      </w:r>
      <w:r w:rsidRPr="54E96D59" w:rsidR="005C1F9E">
        <w:rPr>
          <w:lang w:val="en-GB"/>
        </w:rPr>
        <w:t xml:space="preserve">Our development paths </w:t>
      </w:r>
      <w:r w:rsidRPr="54E96D59" w:rsidR="3E47A7C7">
        <w:rPr>
          <w:lang w:val="en-GB"/>
        </w:rPr>
        <w:t>are not</w:t>
      </w:r>
      <w:r w:rsidRPr="54E96D59" w:rsidR="005C1F9E">
        <w:rPr>
          <w:lang w:val="en-GB"/>
        </w:rPr>
        <w:t xml:space="preserve"> static</w:t>
      </w:r>
      <w:r w:rsidRPr="54E96D59" w:rsidR="00F07395">
        <w:rPr>
          <w:lang w:val="en-GB"/>
        </w:rPr>
        <w:t xml:space="preserve"> or</w:t>
      </w:r>
      <w:r w:rsidRPr="54E96D59" w:rsidR="005C1F9E">
        <w:rPr>
          <w:lang w:val="en-GB"/>
        </w:rPr>
        <w:t xml:space="preserve"> fixed for any specialisation. </w:t>
      </w:r>
      <w:r w:rsidR="008B4D54">
        <w:rPr>
          <w:lang w:val="en-GB"/>
        </w:rPr>
        <w:t>You can develop in all data and consultan</w:t>
      </w:r>
      <w:r w:rsidR="00B21C42">
        <w:rPr>
          <w:lang w:val="en-GB"/>
        </w:rPr>
        <w:t xml:space="preserve">cy related areas, without limiting you to your domain knowledge. </w:t>
      </w:r>
      <w:r w:rsidR="00FD268B">
        <w:rPr>
          <w:lang w:val="en-GB"/>
        </w:rPr>
        <w:t xml:space="preserve">This will </w:t>
      </w:r>
      <w:r w:rsidR="00950A5D">
        <w:rPr>
          <w:lang w:val="en-GB"/>
        </w:rPr>
        <w:t xml:space="preserve">be done </w:t>
      </w:r>
      <w:r w:rsidR="00A33CDA">
        <w:rPr>
          <w:lang w:val="en-GB"/>
        </w:rPr>
        <w:t xml:space="preserve">making use of the </w:t>
      </w:r>
      <w:r w:rsidR="009C68E8">
        <w:rPr>
          <w:lang w:val="en-GB"/>
        </w:rPr>
        <w:t>facil</w:t>
      </w:r>
      <w:r w:rsidR="009174C6">
        <w:rPr>
          <w:lang w:val="en-GB"/>
        </w:rPr>
        <w:t xml:space="preserve">itators </w:t>
      </w:r>
      <w:r w:rsidR="000B6B49">
        <w:rPr>
          <w:lang w:val="en-GB"/>
        </w:rPr>
        <w:t xml:space="preserve">within the golden triangle. </w:t>
      </w:r>
      <w:r w:rsidR="00B21C42">
        <w:rPr>
          <w:lang w:val="en-GB"/>
        </w:rPr>
        <w:t>You can, for example</w:t>
      </w:r>
      <w:r w:rsidR="00D2233E">
        <w:rPr>
          <w:lang w:val="en-GB"/>
        </w:rPr>
        <w:t>, change from</w:t>
      </w:r>
      <w:r w:rsidRPr="54E96D59" w:rsidR="00155DF5">
        <w:rPr>
          <w:lang w:val="en-GB"/>
        </w:rPr>
        <w:t xml:space="preserve"> working as a Data Analyst to continue your career as a Technical Web Analyst, </w:t>
      </w:r>
      <w:r w:rsidR="00D2233E">
        <w:rPr>
          <w:lang w:val="en-GB"/>
        </w:rPr>
        <w:t xml:space="preserve">because your development brought you </w:t>
      </w:r>
      <w:r w:rsidR="00890F3A">
        <w:rPr>
          <w:lang w:val="en-GB"/>
        </w:rPr>
        <w:t>there.</w:t>
      </w:r>
      <w:r w:rsidRPr="54E96D59" w:rsidR="00D61198">
        <w:rPr>
          <w:lang w:val="en-GB"/>
        </w:rPr>
        <w:t xml:space="preserve"> </w:t>
      </w:r>
      <w:r w:rsidR="008610CB">
        <w:rPr>
          <w:lang w:val="en-GB"/>
        </w:rPr>
        <w:t xml:space="preserve">During that change we help you with the right </w:t>
      </w:r>
      <w:r w:rsidR="007A3445">
        <w:rPr>
          <w:lang w:val="en-GB"/>
        </w:rPr>
        <w:t>facilitators in your Golden Triangle.</w:t>
      </w:r>
    </w:p>
    <w:p w:rsidRPr="00514044" w:rsidR="00E107FD" w:rsidP="00514044" w:rsidRDefault="006B6F6B" w14:paraId="2D2614D3" w14:textId="48014E68">
      <w:pPr>
        <w:pStyle w:val="UnorderedLists"/>
        <w:spacing w:line="360" w:lineRule="auto"/>
        <w:rPr>
          <w:lang w:val="en-GB"/>
        </w:rPr>
      </w:pPr>
      <w:r w:rsidRPr="54E96D59">
        <w:rPr>
          <w:b/>
          <w:bCs/>
        </w:rPr>
        <w:t>We grow a team you want to be part of, and work with</w:t>
      </w:r>
      <w:r>
        <w:br/>
      </w:r>
      <w:r w:rsidRPr="54E96D59" w:rsidR="00E107FD">
        <w:rPr>
          <w:lang w:val="en-GB"/>
        </w:rPr>
        <w:t xml:space="preserve">By positioning ourselves as a development-oriented organisation, we </w:t>
      </w:r>
      <w:r w:rsidRPr="54E96D59" w:rsidR="00917234">
        <w:rPr>
          <w:lang w:val="en-GB"/>
        </w:rPr>
        <w:t>hope to be</w:t>
      </w:r>
      <w:r w:rsidRPr="54E96D59" w:rsidR="00E107FD">
        <w:rPr>
          <w:lang w:val="en-GB"/>
        </w:rPr>
        <w:t xml:space="preserve"> seen as </w:t>
      </w:r>
      <w:r w:rsidRPr="54E96D59" w:rsidR="4A9A47BC">
        <w:rPr>
          <w:lang w:val="en-GB"/>
        </w:rPr>
        <w:t>an attractive</w:t>
      </w:r>
      <w:r w:rsidRPr="54E96D59" w:rsidR="00E107FD">
        <w:rPr>
          <w:lang w:val="en-GB"/>
        </w:rPr>
        <w:t xml:space="preserve"> employer.</w:t>
      </w:r>
      <w:r w:rsidRPr="54E96D59" w:rsidR="009F51EF">
        <w:rPr>
          <w:lang w:val="en-GB"/>
        </w:rPr>
        <w:t xml:space="preserve"> Our growing team consists of intelligent people</w:t>
      </w:r>
      <w:r w:rsidR="0052541A">
        <w:rPr>
          <w:lang w:val="en-GB"/>
        </w:rPr>
        <w:t xml:space="preserve"> that</w:t>
      </w:r>
      <w:r w:rsidRPr="54E96D59" w:rsidR="002C5F62">
        <w:rPr>
          <w:lang w:val="en-GB"/>
        </w:rPr>
        <w:t xml:space="preserve"> get things done</w:t>
      </w:r>
      <w:r w:rsidRPr="54E96D59" w:rsidR="006E1024">
        <w:rPr>
          <w:lang w:val="en-GB"/>
        </w:rPr>
        <w:t>.</w:t>
      </w:r>
      <w:r w:rsidRPr="54E96D59" w:rsidR="002F4DC3">
        <w:rPr>
          <w:lang w:val="en-GB"/>
        </w:rPr>
        <w:t xml:space="preserve"> </w:t>
      </w:r>
    </w:p>
    <w:p w:rsidRPr="00514044" w:rsidR="00514044" w:rsidP="00514044" w:rsidRDefault="006B6F6B" w14:paraId="5C9C0DE2" w14:textId="7681A7F2">
      <w:pPr>
        <w:pStyle w:val="UnorderedLists"/>
        <w:spacing w:line="360" w:lineRule="auto"/>
        <w:rPr>
          <w:lang w:val="en-GB"/>
        </w:rPr>
      </w:pPr>
      <w:r w:rsidRPr="54E96D59">
        <w:rPr>
          <w:b/>
          <w:bCs/>
        </w:rPr>
        <w:t xml:space="preserve">Digital Power is seen as a </w:t>
      </w:r>
      <w:r w:rsidRPr="54A4F420" w:rsidR="46BAA841">
        <w:rPr>
          <w:b/>
          <w:bCs/>
        </w:rPr>
        <w:t>though</w:t>
      </w:r>
      <w:r w:rsidRPr="54A4F420" w:rsidR="58704FAD">
        <w:rPr>
          <w:b/>
          <w:bCs/>
        </w:rPr>
        <w:t>t</w:t>
      </w:r>
      <w:r w:rsidRPr="54E96D59">
        <w:rPr>
          <w:b/>
          <w:bCs/>
        </w:rPr>
        <w:t xml:space="preserve"> leader</w:t>
      </w:r>
      <w:r>
        <w:br/>
      </w:r>
      <w:r w:rsidRPr="54E96D59" w:rsidR="006C3380">
        <w:rPr>
          <w:lang w:val="en-GB"/>
        </w:rPr>
        <w:t>By continuously</w:t>
      </w:r>
      <w:r w:rsidRPr="54E96D59" w:rsidR="00514044">
        <w:rPr>
          <w:lang w:val="en-GB"/>
        </w:rPr>
        <w:t xml:space="preserve"> developing ourselves, </w:t>
      </w:r>
      <w:r w:rsidRPr="54E96D59" w:rsidR="006C3380">
        <w:rPr>
          <w:lang w:val="en-GB"/>
        </w:rPr>
        <w:t xml:space="preserve">we </w:t>
      </w:r>
      <w:r w:rsidR="0052541A">
        <w:rPr>
          <w:lang w:val="en-GB"/>
        </w:rPr>
        <w:t>want</w:t>
      </w:r>
      <w:r w:rsidRPr="54E96D59" w:rsidR="006C3380">
        <w:rPr>
          <w:lang w:val="en-GB"/>
        </w:rPr>
        <w:t xml:space="preserve"> to achieve that </w:t>
      </w:r>
      <w:r w:rsidRPr="54E96D59" w:rsidR="00514044">
        <w:rPr>
          <w:lang w:val="en-GB"/>
        </w:rPr>
        <w:t xml:space="preserve">Digital Power as a company will </w:t>
      </w:r>
      <w:r w:rsidR="000C4625">
        <w:rPr>
          <w:lang w:val="en-GB"/>
        </w:rPr>
        <w:t xml:space="preserve">prove itself </w:t>
      </w:r>
      <w:r w:rsidR="00374CEF">
        <w:rPr>
          <w:lang w:val="en-GB"/>
        </w:rPr>
        <w:t>being a</w:t>
      </w:r>
      <w:r w:rsidRPr="54E96D59" w:rsidR="00514044">
        <w:rPr>
          <w:lang w:val="en-GB"/>
        </w:rPr>
        <w:t xml:space="preserve"> thought leader in the field of data. </w:t>
      </w:r>
      <w:r w:rsidR="00860812">
        <w:rPr>
          <w:lang w:val="en-GB"/>
        </w:rPr>
        <w:t>This is based on the motivation of our individual</w:t>
      </w:r>
      <w:r w:rsidR="004B4E9B">
        <w:rPr>
          <w:lang w:val="en-GB"/>
        </w:rPr>
        <w:t xml:space="preserve"> employees</w:t>
      </w:r>
      <w:r w:rsidR="00F237AD">
        <w:rPr>
          <w:lang w:val="en-GB"/>
        </w:rPr>
        <w:t xml:space="preserve">. </w:t>
      </w:r>
      <w:r w:rsidRPr="54E96D59" w:rsidR="00514044">
        <w:rPr>
          <w:lang w:val="en-GB"/>
        </w:rPr>
        <w:t>Since data is our daily business, we may sometimes feel like what we do is ordinary. The many awards we won, proves that the opposite is true.</w:t>
      </w:r>
    </w:p>
    <w:p w:rsidR="00056051" w:rsidP="00056051" w:rsidRDefault="00056051" w14:paraId="46EEF354" w14:textId="58FE74A8">
      <w:pPr>
        <w:pStyle w:val="Heading1"/>
        <w:rPr>
          <w:lang w:val="en-GB"/>
        </w:rPr>
      </w:pPr>
      <w:bookmarkStart w:name="_Toc138862279" w:id="3"/>
      <w:r>
        <w:rPr>
          <w:lang w:val="en-GB"/>
        </w:rPr>
        <w:t>Success factors</w:t>
      </w:r>
      <w:bookmarkEnd w:id="3"/>
    </w:p>
    <w:p w:rsidR="006B4B19" w:rsidP="006B4B19" w:rsidRDefault="00D71B7C" w14:paraId="691CAE41" w14:textId="6A70903C">
      <w:pPr>
        <w:rPr>
          <w:lang w:val="en-GB"/>
        </w:rPr>
      </w:pPr>
      <w:r w:rsidRPr="54E96D59">
        <w:rPr>
          <w:b/>
          <w:bCs/>
          <w:u w:val="single"/>
          <w:lang w:val="en-GB"/>
        </w:rPr>
        <w:t>Your assignment has a big impact on your development.</w:t>
      </w:r>
      <w:r w:rsidRPr="54E96D59">
        <w:rPr>
          <w:lang w:val="en-GB"/>
        </w:rPr>
        <w:t xml:space="preserve"> </w:t>
      </w:r>
      <w:r w:rsidRPr="54E96D59" w:rsidR="004E27F5">
        <w:rPr>
          <w:lang w:val="en-GB"/>
        </w:rPr>
        <w:t xml:space="preserve">When searching for a new assignment, we always look for a challenge with room for your personal development goals. </w:t>
      </w:r>
      <w:r w:rsidRPr="54E96D59" w:rsidR="0073518B">
        <w:rPr>
          <w:lang w:val="en-GB"/>
        </w:rPr>
        <w:t xml:space="preserve">This may feel uncomfortable at </w:t>
      </w:r>
      <w:r w:rsidRPr="54E96D59" w:rsidR="1F6DD4C7">
        <w:rPr>
          <w:lang w:val="en-GB"/>
        </w:rPr>
        <w:t>first</w:t>
      </w:r>
      <w:r w:rsidR="00F420A1">
        <w:rPr>
          <w:lang w:val="en-GB"/>
        </w:rPr>
        <w:t>,</w:t>
      </w:r>
      <w:r w:rsidRPr="54E96D59" w:rsidR="1F6DD4C7">
        <w:rPr>
          <w:lang w:val="en-GB"/>
        </w:rPr>
        <w:t xml:space="preserve"> but</w:t>
      </w:r>
      <w:r w:rsidRPr="54E96D59" w:rsidR="0073518B">
        <w:rPr>
          <w:lang w:val="en-GB"/>
        </w:rPr>
        <w:t xml:space="preserve"> know</w:t>
      </w:r>
      <w:r w:rsidRPr="54E96D59" w:rsidR="00F05F11">
        <w:rPr>
          <w:lang w:val="en-GB"/>
        </w:rPr>
        <w:t xml:space="preserve"> you can rely on </w:t>
      </w:r>
      <w:r w:rsidR="00B4782A">
        <w:rPr>
          <w:lang w:val="en-GB"/>
        </w:rPr>
        <w:t xml:space="preserve">a big group of experts </w:t>
      </w:r>
      <w:r w:rsidR="005616A0">
        <w:rPr>
          <w:lang w:val="en-GB"/>
        </w:rPr>
        <w:t>that you can ask for help</w:t>
      </w:r>
      <w:r w:rsidRPr="54E96D59" w:rsidR="00F05F11">
        <w:rPr>
          <w:lang w:val="en-GB"/>
        </w:rPr>
        <w:t xml:space="preserve">. </w:t>
      </w:r>
      <w:r w:rsidR="005616A0">
        <w:rPr>
          <w:lang w:val="en-GB"/>
        </w:rPr>
        <w:t>And i</w:t>
      </w:r>
      <w:r w:rsidRPr="54E96D59" w:rsidR="0076329E">
        <w:rPr>
          <w:lang w:val="en-GB"/>
        </w:rPr>
        <w:t xml:space="preserve">t is </w:t>
      </w:r>
      <w:r w:rsidRPr="54E96D59" w:rsidR="2D904786">
        <w:rPr>
          <w:lang w:val="en-GB"/>
        </w:rPr>
        <w:t>a</w:t>
      </w:r>
      <w:r w:rsidRPr="54E96D59" w:rsidR="0076329E">
        <w:rPr>
          <w:lang w:val="en-GB"/>
        </w:rPr>
        <w:t xml:space="preserve"> good sign if </w:t>
      </w:r>
      <w:r w:rsidRPr="54E96D59" w:rsidR="2502B87A">
        <w:rPr>
          <w:lang w:val="en-GB"/>
        </w:rPr>
        <w:t>you are</w:t>
      </w:r>
      <w:r w:rsidRPr="54E96D59" w:rsidR="0076329E">
        <w:rPr>
          <w:lang w:val="en-GB"/>
        </w:rPr>
        <w:t xml:space="preserve"> uncomfortable: it means </w:t>
      </w:r>
      <w:r w:rsidRPr="54E96D59" w:rsidR="1C189BF5">
        <w:rPr>
          <w:lang w:val="en-GB"/>
        </w:rPr>
        <w:t>you are</w:t>
      </w:r>
      <w:r w:rsidRPr="54E96D59" w:rsidR="0076329E">
        <w:rPr>
          <w:lang w:val="en-GB"/>
        </w:rPr>
        <w:t xml:space="preserve"> learning!</w:t>
      </w:r>
    </w:p>
    <w:p w:rsidR="007F30C8" w:rsidP="006B4B19" w:rsidRDefault="1E112108" w14:paraId="178D5C19" w14:textId="6EF297D3">
      <w:pPr>
        <w:rPr>
          <w:lang w:val="en-GB"/>
        </w:rPr>
      </w:pPr>
      <w:r w:rsidRPr="71FA8ACA">
        <w:rPr>
          <w:lang w:val="en-GB"/>
        </w:rPr>
        <w:t xml:space="preserve">It might be tempting to continue working on an assignment when you start to feel comfortable after a while. </w:t>
      </w:r>
      <w:r w:rsidRPr="71FA8ACA" w:rsidR="710B6B2C">
        <w:rPr>
          <w:lang w:val="en-GB"/>
        </w:rPr>
        <w:t>However,</w:t>
      </w:r>
      <w:r w:rsidRPr="71FA8ACA" w:rsidR="710B6B2C">
        <w:rPr>
          <w:b/>
          <w:bCs/>
          <w:lang w:val="en-GB"/>
        </w:rPr>
        <w:t xml:space="preserve"> </w:t>
      </w:r>
      <w:r w:rsidRPr="71FA8ACA" w:rsidR="710B6B2C">
        <w:rPr>
          <w:b/>
          <w:bCs/>
          <w:u w:val="single"/>
          <w:lang w:val="en-GB"/>
        </w:rPr>
        <w:t xml:space="preserve">every new working environment offers </w:t>
      </w:r>
      <w:r w:rsidRPr="71FA8ACA" w:rsidR="0676BD2D">
        <w:rPr>
          <w:b/>
          <w:bCs/>
          <w:u w:val="single"/>
          <w:lang w:val="en-GB"/>
        </w:rPr>
        <w:t>new</w:t>
      </w:r>
      <w:r w:rsidRPr="71FA8ACA" w:rsidR="710B6B2C">
        <w:rPr>
          <w:b/>
          <w:bCs/>
          <w:u w:val="single"/>
          <w:lang w:val="en-GB"/>
        </w:rPr>
        <w:t xml:space="preserve"> learning opportunities.</w:t>
      </w:r>
      <w:r w:rsidRPr="71FA8ACA" w:rsidR="710B6B2C">
        <w:rPr>
          <w:lang w:val="en-GB"/>
        </w:rPr>
        <w:t xml:space="preserve"> </w:t>
      </w:r>
      <w:r w:rsidRPr="71FA8ACA" w:rsidR="155BE682">
        <w:rPr>
          <w:lang w:val="en-GB"/>
        </w:rPr>
        <w:t xml:space="preserve">Therefore, we motivate you to </w:t>
      </w:r>
      <w:r w:rsidRPr="71FA8ACA" w:rsidR="61DEA273">
        <w:rPr>
          <w:lang w:val="en-GB"/>
        </w:rPr>
        <w:t xml:space="preserve">take </w:t>
      </w:r>
      <w:r w:rsidRPr="71FA8ACA" w:rsidR="6955D9BB">
        <w:rPr>
          <w:lang w:val="en-GB"/>
        </w:rPr>
        <w:t>on a new assignment</w:t>
      </w:r>
      <w:r w:rsidR="00135A81">
        <w:rPr>
          <w:lang w:val="en-GB"/>
        </w:rPr>
        <w:t>, possibly at the same client,</w:t>
      </w:r>
      <w:r w:rsidRPr="71FA8ACA" w:rsidR="6955D9BB">
        <w:rPr>
          <w:lang w:val="en-GB"/>
        </w:rPr>
        <w:t xml:space="preserve"> when you don’t feel challenged anymore. </w:t>
      </w:r>
      <w:r w:rsidRPr="71FA8ACA" w:rsidR="0997618F">
        <w:rPr>
          <w:lang w:val="en-GB"/>
        </w:rPr>
        <w:t xml:space="preserve">Although it’s a hard and time-consuming task to facilitate assignment exchanges, we </w:t>
      </w:r>
      <w:r w:rsidRPr="71FA8ACA" w:rsidR="155BE682">
        <w:rPr>
          <w:lang w:val="en-GB"/>
        </w:rPr>
        <w:t>often</w:t>
      </w:r>
      <w:r w:rsidRPr="71FA8ACA" w:rsidR="0997618F">
        <w:rPr>
          <w:lang w:val="en-GB"/>
        </w:rPr>
        <w:t xml:space="preserve"> prioritise your development over </w:t>
      </w:r>
      <w:r w:rsidRPr="71FA8ACA" w:rsidR="155BE682">
        <w:rPr>
          <w:lang w:val="en-GB"/>
        </w:rPr>
        <w:t xml:space="preserve">the workload of our commercial team. </w:t>
      </w:r>
      <w:r w:rsidRPr="71FA8ACA" w:rsidR="710B6B2C">
        <w:rPr>
          <w:lang w:val="en-GB"/>
        </w:rPr>
        <w:t>Therefore</w:t>
      </w:r>
      <w:r w:rsidRPr="71FA8ACA" w:rsidR="1C00613C">
        <w:rPr>
          <w:lang w:val="en-GB"/>
        </w:rPr>
        <w:t>,</w:t>
      </w:r>
      <w:r w:rsidRPr="71FA8ACA" w:rsidR="710B6B2C">
        <w:rPr>
          <w:lang w:val="en-GB"/>
        </w:rPr>
        <w:t xml:space="preserve"> we </w:t>
      </w:r>
      <w:r w:rsidR="00AA5131">
        <w:rPr>
          <w:lang w:val="en-GB"/>
        </w:rPr>
        <w:t xml:space="preserve">check in with </w:t>
      </w:r>
      <w:r w:rsidR="004A4E94">
        <w:rPr>
          <w:lang w:val="en-GB"/>
        </w:rPr>
        <w:t>you regularly if you</w:t>
      </w:r>
      <w:r w:rsidRPr="71FA8ACA" w:rsidR="4ED50533">
        <w:rPr>
          <w:lang w:val="en-GB"/>
        </w:rPr>
        <w:t xml:space="preserve"> have been working at the same assignment for </w:t>
      </w:r>
      <w:r w:rsidRPr="71FA8ACA" w:rsidR="56EC6040">
        <w:rPr>
          <w:lang w:val="en-GB"/>
        </w:rPr>
        <w:t>more than one year</w:t>
      </w:r>
      <w:r w:rsidRPr="71FA8ACA" w:rsidR="4ED50533">
        <w:rPr>
          <w:lang w:val="en-GB"/>
        </w:rPr>
        <w:t xml:space="preserve">. </w:t>
      </w:r>
    </w:p>
    <w:p w:rsidR="002A33DB" w:rsidP="006B4B19" w:rsidRDefault="439C97D7" w14:paraId="712056C8" w14:textId="05C905E9">
      <w:pPr>
        <w:rPr>
          <w:lang w:val="en-GB"/>
        </w:rPr>
      </w:pPr>
      <w:r w:rsidRPr="00120C69">
        <w:rPr>
          <w:b/>
          <w:bCs/>
          <w:u w:val="single"/>
          <w:lang w:val="en-GB"/>
        </w:rPr>
        <w:t>It is</w:t>
      </w:r>
      <w:r w:rsidRPr="00120C69" w:rsidR="00120C69">
        <w:rPr>
          <w:b/>
          <w:bCs/>
          <w:u w:val="single"/>
          <w:lang w:val="en-GB"/>
        </w:rPr>
        <w:t xml:space="preserve"> crucial that you take initiative as well.</w:t>
      </w:r>
      <w:r w:rsidRPr="00120C69" w:rsidR="00120C69">
        <w:rPr>
          <w:rFonts w:ascii="Segoe UI" w:hAnsi="Segoe UI" w:cs="Segoe UI"/>
          <w:color w:val="374151"/>
          <w:shd w:val="clear" w:color="auto" w:fill="F7F7F8"/>
          <w:lang w:val="en-GB"/>
        </w:rPr>
        <w:t xml:space="preserve"> </w:t>
      </w:r>
      <w:r w:rsidR="0013403B">
        <w:rPr>
          <w:lang w:val="en-GB"/>
        </w:rPr>
        <w:t>Do you discover any new opportunities at your current c</w:t>
      </w:r>
      <w:r w:rsidR="00FE7228">
        <w:rPr>
          <w:lang w:val="en-GB"/>
        </w:rPr>
        <w:t xml:space="preserve">lient? Do you want to share your knowledge within Digital Power more often? Would you like to </w:t>
      </w:r>
      <w:r w:rsidR="00353663">
        <w:rPr>
          <w:lang w:val="en-GB"/>
        </w:rPr>
        <w:t>work in a different sector, learn a new tool, or…? Remember: you are in the lead of your own development!</w:t>
      </w:r>
    </w:p>
    <w:p w:rsidRPr="006A3886" w:rsidR="0076329E" w:rsidP="006B4B19" w:rsidRDefault="00425F84" w14:paraId="24F82DC4" w14:textId="0440B3E7">
      <w:pPr>
        <w:rPr>
          <w:b/>
          <w:bCs/>
          <w:u w:val="single"/>
          <w:lang w:val="en-GB"/>
        </w:rPr>
      </w:pPr>
      <w:r w:rsidRPr="54E96D59">
        <w:rPr>
          <w:b/>
          <w:bCs/>
          <w:u w:val="single"/>
          <w:lang w:val="en-GB"/>
        </w:rPr>
        <w:t>You need to set clear objectives</w:t>
      </w:r>
      <w:r w:rsidRPr="54E96D59" w:rsidR="001A45DD">
        <w:rPr>
          <w:b/>
          <w:bCs/>
          <w:u w:val="single"/>
          <w:lang w:val="en-GB"/>
        </w:rPr>
        <w:t xml:space="preserve"> and monitor your progress closely. </w:t>
      </w:r>
      <w:r w:rsidRPr="54E96D59" w:rsidR="0085180C">
        <w:rPr>
          <w:b/>
          <w:bCs/>
          <w:u w:val="single"/>
          <w:lang w:val="en-GB"/>
        </w:rPr>
        <w:t>Surround yourself with people you can learn from, g</w:t>
      </w:r>
      <w:r w:rsidRPr="54E96D59" w:rsidR="0018666E">
        <w:rPr>
          <w:b/>
          <w:bCs/>
          <w:u w:val="single"/>
          <w:lang w:val="en-GB"/>
        </w:rPr>
        <w:t xml:space="preserve">ather feedback, and </w:t>
      </w:r>
      <w:r w:rsidR="00F65D04">
        <w:rPr>
          <w:b/>
          <w:bCs/>
          <w:u w:val="single"/>
          <w:lang w:val="en-GB"/>
        </w:rPr>
        <w:t>continuously work on your development.</w:t>
      </w:r>
    </w:p>
    <w:p w:rsidRPr="00B9285C" w:rsidR="00056051" w:rsidP="00056051" w:rsidRDefault="00056051" w14:paraId="34CE3C54" w14:textId="66ED408C">
      <w:pPr>
        <w:rPr>
          <w:lang w:val="en-US"/>
        </w:rPr>
      </w:pPr>
    </w:p>
    <w:p w:rsidR="00DC0033" w:rsidRDefault="00DC0033" w14:paraId="10AD6A0A" w14:textId="77777777">
      <w:pPr>
        <w:spacing w:after="0" w:line="240" w:lineRule="auto"/>
        <w:rPr>
          <w:rFonts w:eastAsiaTheme="majorEastAsia" w:cstheme="majorBidi"/>
          <w:b/>
          <w:color w:val="005413"/>
          <w:sz w:val="48"/>
          <w:szCs w:val="32"/>
          <w:lang w:val="en-GB"/>
        </w:rPr>
      </w:pPr>
      <w:r>
        <w:rPr>
          <w:lang w:val="en-GB"/>
        </w:rPr>
        <w:br w:type="page"/>
      </w:r>
    </w:p>
    <w:p w:rsidRPr="00E452EB" w:rsidR="00056051" w:rsidP="00056051" w:rsidRDefault="00877BD0" w14:paraId="36D2397D" w14:textId="0074820A">
      <w:pPr>
        <w:pStyle w:val="Heading1"/>
        <w:rPr>
          <w:lang w:val="en-GB"/>
        </w:rPr>
      </w:pPr>
      <w:bookmarkStart w:name="_Toc138862280" w:id="4"/>
      <w:r w:rsidRPr="00E452EB">
        <w:rPr>
          <w:lang w:val="en-GB"/>
        </w:rPr>
        <w:t>Your development in</w:t>
      </w:r>
      <w:r w:rsidRPr="00E452EB" w:rsidR="00056051">
        <w:rPr>
          <w:lang w:val="en-GB"/>
        </w:rPr>
        <w:t xml:space="preserve"> practice</w:t>
      </w:r>
      <w:bookmarkEnd w:id="4"/>
    </w:p>
    <w:p w:rsidR="006319A3" w:rsidP="0043444A" w:rsidRDefault="0043444A" w14:paraId="2BEF9BF3" w14:textId="4C89E9BC">
      <w:pPr>
        <w:rPr>
          <w:lang w:val="en-GB"/>
        </w:rPr>
      </w:pPr>
      <w:r w:rsidRPr="0043444A">
        <w:rPr>
          <w:lang w:val="en-GB"/>
        </w:rPr>
        <w:t>We have a very d</w:t>
      </w:r>
      <w:r>
        <w:rPr>
          <w:lang w:val="en-GB"/>
        </w:rPr>
        <w:t>ynamic development structure</w:t>
      </w:r>
      <w:r w:rsidR="006E0BD7">
        <w:rPr>
          <w:lang w:val="en-GB"/>
        </w:rPr>
        <w:t xml:space="preserve"> based on these pillars:</w:t>
      </w:r>
    </w:p>
    <w:p w:rsidRPr="004A3ABC" w:rsidR="00056051" w:rsidP="0085748E" w:rsidRDefault="00166DAA" w14:paraId="28255D59" w14:textId="43AEC08B">
      <w:pPr>
        <w:pStyle w:val="UnorderedLists"/>
        <w:numPr>
          <w:ilvl w:val="0"/>
          <w:numId w:val="10"/>
        </w:numPr>
      </w:pPr>
      <w:r w:rsidRPr="00034BE8">
        <w:t>Learning on the job</w:t>
      </w:r>
      <w:r w:rsidRPr="004A3ABC">
        <w:t xml:space="preserve"> </w:t>
      </w:r>
    </w:p>
    <w:p w:rsidRPr="004A3ABC" w:rsidR="00056051" w:rsidP="0085748E" w:rsidRDefault="00166DAA" w14:paraId="3C7ADD73" w14:textId="5BCBA5AF">
      <w:pPr>
        <w:pStyle w:val="UnorderedLists"/>
        <w:numPr>
          <w:ilvl w:val="0"/>
          <w:numId w:val="10"/>
        </w:numPr>
      </w:pPr>
      <w:r w:rsidRPr="00034BE8">
        <w:t>Golden Triangle</w:t>
      </w:r>
    </w:p>
    <w:p w:rsidRPr="004A3ABC" w:rsidR="00056051" w:rsidP="0085748E" w:rsidRDefault="00056051" w14:paraId="508E4E82" w14:textId="4D20B94F">
      <w:pPr>
        <w:pStyle w:val="UnorderedLists"/>
        <w:numPr>
          <w:ilvl w:val="0"/>
          <w:numId w:val="10"/>
        </w:numPr>
      </w:pPr>
      <w:r w:rsidRPr="00034BE8">
        <w:t>Training</w:t>
      </w:r>
    </w:p>
    <w:p w:rsidRPr="00111B1F" w:rsidR="00111B1F" w:rsidP="0085748E" w:rsidRDefault="00111B1F" w14:paraId="7A1D9611" w14:textId="596628FD">
      <w:pPr>
        <w:pStyle w:val="UnorderedLists"/>
        <w:numPr>
          <w:ilvl w:val="0"/>
          <w:numId w:val="10"/>
        </w:numPr>
      </w:pPr>
      <w:r w:rsidRPr="00034BE8">
        <w:t>Learning together</w:t>
      </w:r>
    </w:p>
    <w:p w:rsidRPr="00B9285C" w:rsidR="00111B1F" w:rsidP="00111B1F" w:rsidRDefault="00111B1F" w14:paraId="6BF1FDB8" w14:textId="33CA7CAC">
      <w:pPr>
        <w:rPr>
          <w:lang w:val="en-US"/>
        </w:rPr>
      </w:pPr>
      <w:r>
        <w:rPr>
          <w:lang w:val="en-GB"/>
        </w:rPr>
        <w:t xml:space="preserve">We believe that these four pillars together offer the optimal support for your development. However, in specific individual cases, you are free to decide to focus on three or less pillars at a time. </w:t>
      </w:r>
    </w:p>
    <w:p w:rsidR="00111B1F" w:rsidP="00111B1F" w:rsidRDefault="00111B1F" w14:paraId="73FC54E0" w14:textId="77777777">
      <w:pPr>
        <w:pStyle w:val="UnorderedLists"/>
        <w:numPr>
          <w:ilvl w:val="0"/>
          <w:numId w:val="0"/>
        </w:numPr>
        <w:ind w:left="717" w:hanging="360"/>
      </w:pPr>
    </w:p>
    <w:p w:rsidR="004D74BB" w:rsidP="004D74BB" w:rsidRDefault="004D74BB" w14:paraId="1ABEBEC9" w14:textId="2E1E8D7E">
      <w:pPr>
        <w:pStyle w:val="Heading2"/>
        <w:rPr>
          <w:lang w:val="en-GB"/>
        </w:rPr>
      </w:pPr>
      <w:bookmarkStart w:name="_Toc138862281" w:id="5"/>
      <w:r w:rsidRPr="004A3ABC">
        <w:rPr>
          <w:lang w:val="en-GB"/>
        </w:rPr>
        <w:t xml:space="preserve">Pillar </w:t>
      </w:r>
      <w:r>
        <w:rPr>
          <w:lang w:val="en-GB"/>
        </w:rPr>
        <w:t>1</w:t>
      </w:r>
      <w:r w:rsidRPr="004A3ABC">
        <w:rPr>
          <w:lang w:val="en-GB"/>
        </w:rPr>
        <w:t>. Learning on the j</w:t>
      </w:r>
      <w:r>
        <w:rPr>
          <w:lang w:val="en-GB"/>
        </w:rPr>
        <w:t>ob</w:t>
      </w:r>
      <w:bookmarkEnd w:id="5"/>
    </w:p>
    <w:p w:rsidRPr="004A3ABC" w:rsidR="004D74BB" w:rsidP="004D74BB" w:rsidRDefault="004D74BB" w14:paraId="22A9E409" w14:textId="48D51CFC">
      <w:pPr>
        <w:rPr>
          <w:lang w:val="en-GB"/>
        </w:rPr>
      </w:pPr>
      <w:r>
        <w:rPr>
          <w:lang w:val="en-GB"/>
        </w:rPr>
        <w:t xml:space="preserve">From an early survey and continuous </w:t>
      </w:r>
      <w:r w:rsidR="00740344">
        <w:rPr>
          <w:lang w:val="en-GB"/>
        </w:rPr>
        <w:t xml:space="preserve">feedback </w:t>
      </w:r>
      <w:r w:rsidR="00326649">
        <w:rPr>
          <w:lang w:val="en-GB"/>
        </w:rPr>
        <w:t>from the organisation</w:t>
      </w:r>
      <w:r>
        <w:rPr>
          <w:lang w:val="en-GB"/>
        </w:rPr>
        <w:t xml:space="preserve"> </w:t>
      </w:r>
      <w:r w:rsidR="002B58B3">
        <w:rPr>
          <w:lang w:val="en-GB"/>
        </w:rPr>
        <w:t xml:space="preserve">we learned that </w:t>
      </w:r>
      <w:r>
        <w:rPr>
          <w:lang w:val="en-GB"/>
        </w:rPr>
        <w:t xml:space="preserve">around 80% of your development is taking place when executing your daily job. </w:t>
      </w:r>
      <w:r w:rsidRPr="00F27AD4">
        <w:rPr>
          <w:lang w:val="en-GB"/>
        </w:rPr>
        <w:t xml:space="preserve">You gain experience through your </w:t>
      </w:r>
      <w:r>
        <w:rPr>
          <w:lang w:val="en-GB"/>
        </w:rPr>
        <w:t xml:space="preserve">assignment(s), when taking on challenges for our clients. This is where you apply your knowledge, where you experience what you should improve, and learn if you achieved your development goals. </w:t>
      </w:r>
      <w:r w:rsidRPr="00F27AD4">
        <w:rPr>
          <w:lang w:val="en-GB"/>
        </w:rPr>
        <w:t>Repeatedly experiencing specific situations leads to actual growth in development.</w:t>
      </w:r>
    </w:p>
    <w:p w:rsidR="004D74BB" w:rsidP="004D74BB" w:rsidRDefault="004D74BB" w14:paraId="6A9DFDE4" w14:textId="77777777">
      <w:pPr>
        <w:pStyle w:val="Heading3"/>
        <w:rPr>
          <w:lang w:val="en-GB"/>
        </w:rPr>
      </w:pPr>
      <w:bookmarkStart w:name="_Toc138862282" w:id="6"/>
      <w:r w:rsidRPr="003F6533">
        <w:rPr>
          <w:lang w:val="en-GB"/>
        </w:rPr>
        <w:t>Match between your knowledge a</w:t>
      </w:r>
      <w:r>
        <w:rPr>
          <w:lang w:val="en-GB"/>
        </w:rPr>
        <w:t>nd assignment</w:t>
      </w:r>
      <w:bookmarkEnd w:id="6"/>
    </w:p>
    <w:p w:rsidR="004D74BB" w:rsidP="004D74BB" w:rsidRDefault="004D74BB" w14:paraId="4A21FEC0" w14:textId="77777777">
      <w:pPr>
        <w:rPr>
          <w:lang w:val="en-GB"/>
        </w:rPr>
      </w:pPr>
      <w:r w:rsidRPr="00C22D7C">
        <w:rPr>
          <w:lang w:val="en-GB"/>
        </w:rPr>
        <w:t xml:space="preserve">We aim to align your expertise and learning goals with </w:t>
      </w:r>
      <w:r>
        <w:rPr>
          <w:lang w:val="en-GB"/>
        </w:rPr>
        <w:t>your</w:t>
      </w:r>
      <w:r w:rsidRPr="00C22D7C">
        <w:rPr>
          <w:lang w:val="en-GB"/>
        </w:rPr>
        <w:t xml:space="preserve"> assignments. Even if the alignment is less obvious, there are ample opportunities to continue growing. Actively search for</w:t>
      </w:r>
      <w:r>
        <w:rPr>
          <w:lang w:val="en-GB"/>
        </w:rPr>
        <w:t xml:space="preserve"> these opportunities</w:t>
      </w:r>
      <w:r w:rsidRPr="00C22D7C">
        <w:rPr>
          <w:lang w:val="en-GB"/>
        </w:rPr>
        <w:t xml:space="preserve"> and </w:t>
      </w:r>
      <w:r>
        <w:rPr>
          <w:lang w:val="en-GB"/>
        </w:rPr>
        <w:t>stay in close touch</w:t>
      </w:r>
      <w:r w:rsidRPr="00C22D7C">
        <w:rPr>
          <w:lang w:val="en-GB"/>
        </w:rPr>
        <w:t xml:space="preserve"> with your Golden Triangle to explore and cultivate the</w:t>
      </w:r>
      <w:r>
        <w:rPr>
          <w:lang w:val="en-GB"/>
        </w:rPr>
        <w:t>m.</w:t>
      </w:r>
    </w:p>
    <w:p w:rsidR="004D74BB" w:rsidP="004D74BB" w:rsidRDefault="004D74BB" w14:paraId="1536ED4F" w14:textId="77777777">
      <w:pPr>
        <w:pStyle w:val="Heading3"/>
        <w:rPr>
          <w:lang w:val="en-GB"/>
        </w:rPr>
      </w:pPr>
      <w:bookmarkStart w:name="_Toc138862283" w:id="7"/>
      <w:r>
        <w:rPr>
          <w:lang w:val="en-GB"/>
        </w:rPr>
        <w:t>Hard and soft skills</w:t>
      </w:r>
      <w:bookmarkEnd w:id="7"/>
    </w:p>
    <w:p w:rsidR="004D74BB" w:rsidP="004D74BB" w:rsidRDefault="004D74BB" w14:paraId="773AB634" w14:textId="559F43C9">
      <w:pPr>
        <w:rPr>
          <w:b/>
          <w:bCs/>
          <w:sz w:val="22"/>
          <w:szCs w:val="22"/>
          <w:lang w:val="en-GB"/>
        </w:rPr>
      </w:pPr>
      <w:r w:rsidRPr="602C1E9A">
        <w:rPr>
          <w:lang w:val="en-GB"/>
        </w:rPr>
        <w:t xml:space="preserve">Assignments combine hard and soft skills. Seek opportunities within these skills to keep making progress. Be open to explore new directions in your development, and possibly choose to exclude some skills that </w:t>
      </w:r>
      <w:r w:rsidRPr="602C1E9A" w:rsidR="00272CA8">
        <w:rPr>
          <w:lang w:val="en-GB"/>
        </w:rPr>
        <w:t>you do not currently wish to develop</w:t>
      </w:r>
      <w:r w:rsidRPr="602C1E9A" w:rsidR="00FE6E7E">
        <w:rPr>
          <w:lang w:val="en-GB"/>
        </w:rPr>
        <w:t xml:space="preserve"> further</w:t>
      </w:r>
      <w:r w:rsidRPr="602C1E9A">
        <w:rPr>
          <w:lang w:val="en-GB"/>
        </w:rPr>
        <w:t>. Keep monitoring your progress in your Golden Triangle, so you can make sure to timely adjust your approach through active feedback.</w:t>
      </w:r>
    </w:p>
    <w:p w:rsidRPr="004D74BB" w:rsidR="004D74BB" w:rsidP="00111B1F" w:rsidRDefault="004D74BB" w14:paraId="42CBAD28" w14:textId="77777777">
      <w:pPr>
        <w:pStyle w:val="UnorderedLists"/>
        <w:numPr>
          <w:ilvl w:val="0"/>
          <w:numId w:val="0"/>
        </w:numPr>
        <w:ind w:left="717" w:hanging="360"/>
        <w:rPr>
          <w:lang w:val="en-GB"/>
        </w:rPr>
      </w:pPr>
    </w:p>
    <w:p w:rsidRPr="00134AD0" w:rsidR="00FB0EE7" w:rsidP="00FB0EE7" w:rsidRDefault="00FB0EE7" w14:paraId="68DA2BA1" w14:textId="7390CCEC">
      <w:pPr>
        <w:pStyle w:val="Heading2"/>
        <w:rPr>
          <w:lang w:val="en-GB"/>
        </w:rPr>
      </w:pPr>
      <w:bookmarkStart w:name="_Toc138862284" w:id="8"/>
      <w:r w:rsidRPr="3765A1D9">
        <w:rPr>
          <w:lang w:val="en-GB"/>
        </w:rPr>
        <w:t xml:space="preserve">Pillar </w:t>
      </w:r>
      <w:r w:rsidR="004D74BB">
        <w:rPr>
          <w:lang w:val="en-GB"/>
        </w:rPr>
        <w:t>2</w:t>
      </w:r>
      <w:r w:rsidRPr="3765A1D9">
        <w:rPr>
          <w:lang w:val="en-GB"/>
        </w:rPr>
        <w:t>. Golden Triangle</w:t>
      </w:r>
      <w:bookmarkEnd w:id="8"/>
    </w:p>
    <w:p w:rsidR="00F067E3" w:rsidP="00C14A98" w:rsidRDefault="009F53A7" w14:paraId="7422DBD7" w14:textId="4FC08ED0">
      <w:pPr>
        <w:rPr>
          <w:lang w:val="en-GB"/>
        </w:rPr>
      </w:pPr>
      <w:r w:rsidRPr="0FE935C4">
        <w:rPr>
          <w:lang w:val="en-GB"/>
        </w:rPr>
        <w:t xml:space="preserve">Your Golden Triangle is the foundation for </w:t>
      </w:r>
      <w:r w:rsidRPr="0FE935C4" w:rsidR="009B1649">
        <w:rPr>
          <w:lang w:val="en-GB"/>
        </w:rPr>
        <w:t xml:space="preserve">your </w:t>
      </w:r>
      <w:r w:rsidRPr="0FE935C4">
        <w:rPr>
          <w:lang w:val="en-GB"/>
        </w:rPr>
        <w:t xml:space="preserve">development within Digital Power. You </w:t>
      </w:r>
      <w:r w:rsidR="007D048C">
        <w:rPr>
          <w:lang w:val="en-GB"/>
        </w:rPr>
        <w:t>will</w:t>
      </w:r>
      <w:r w:rsidRPr="0FE935C4">
        <w:rPr>
          <w:lang w:val="en-GB"/>
        </w:rPr>
        <w:t xml:space="preserve"> start </w:t>
      </w:r>
      <w:r w:rsidR="00D45B00">
        <w:rPr>
          <w:lang w:val="en-GB"/>
        </w:rPr>
        <w:t xml:space="preserve">with one, </w:t>
      </w:r>
      <w:r w:rsidR="00FE3EA0">
        <w:rPr>
          <w:lang w:val="en-GB"/>
        </w:rPr>
        <w:t>about 2 m</w:t>
      </w:r>
      <w:r w:rsidRPr="0FE935C4" w:rsidR="00873465">
        <w:rPr>
          <w:lang w:val="en-GB"/>
        </w:rPr>
        <w:t xml:space="preserve">onths after </w:t>
      </w:r>
      <w:r w:rsidRPr="0FE935C4" w:rsidR="00170FB0">
        <w:rPr>
          <w:lang w:val="en-GB"/>
        </w:rPr>
        <w:t>your first working day</w:t>
      </w:r>
      <w:r w:rsidRPr="0FE935C4" w:rsidR="00873465">
        <w:rPr>
          <w:lang w:val="en-GB"/>
        </w:rPr>
        <w:t xml:space="preserve">. </w:t>
      </w:r>
      <w:r w:rsidRPr="0FE935C4" w:rsidR="00C14A98">
        <w:rPr>
          <w:lang w:val="en-GB"/>
        </w:rPr>
        <w:t xml:space="preserve">The </w:t>
      </w:r>
      <w:r w:rsidRPr="0FE935C4" w:rsidR="00873465">
        <w:rPr>
          <w:lang w:val="en-GB"/>
        </w:rPr>
        <w:t>G</w:t>
      </w:r>
      <w:r w:rsidRPr="0FE935C4" w:rsidR="00C14A98">
        <w:rPr>
          <w:lang w:val="en-GB"/>
        </w:rPr>
        <w:t xml:space="preserve">olden </w:t>
      </w:r>
      <w:r w:rsidRPr="0FE935C4" w:rsidR="00873465">
        <w:rPr>
          <w:lang w:val="en-GB"/>
        </w:rPr>
        <w:t>T</w:t>
      </w:r>
      <w:r w:rsidRPr="0FE935C4" w:rsidR="00C14A98">
        <w:rPr>
          <w:lang w:val="en-GB"/>
        </w:rPr>
        <w:t xml:space="preserve">riangle is a form of internal guidance, coaching, and support </w:t>
      </w:r>
      <w:r w:rsidRPr="0FE935C4" w:rsidR="00E51A76">
        <w:rPr>
          <w:lang w:val="en-GB"/>
        </w:rPr>
        <w:t>primarily fr</w:t>
      </w:r>
      <w:r w:rsidRPr="0FE935C4" w:rsidR="00C14A98">
        <w:rPr>
          <w:lang w:val="en-GB"/>
        </w:rPr>
        <w:t>om your colleagues. They help you develop your hard and soft skills.</w:t>
      </w:r>
      <w:r w:rsidRPr="0FE935C4" w:rsidR="00E51A76">
        <w:rPr>
          <w:lang w:val="en-GB"/>
        </w:rPr>
        <w:t xml:space="preserve"> If you</w:t>
      </w:r>
      <w:r w:rsidRPr="0FE935C4" w:rsidR="7DD5FBDE">
        <w:rPr>
          <w:lang w:val="en-GB"/>
        </w:rPr>
        <w:t>r</w:t>
      </w:r>
      <w:r w:rsidRPr="0FE935C4" w:rsidR="00E51A76">
        <w:rPr>
          <w:lang w:val="en-GB"/>
        </w:rPr>
        <w:t xml:space="preserve"> specific </w:t>
      </w:r>
      <w:r w:rsidRPr="0FE935C4" w:rsidR="00150E3D">
        <w:rPr>
          <w:lang w:val="en-GB"/>
        </w:rPr>
        <w:t xml:space="preserve">development goals are not </w:t>
      </w:r>
      <w:r w:rsidRPr="0FE935C4" w:rsidR="00F55CA1">
        <w:rPr>
          <w:lang w:val="en-GB"/>
        </w:rPr>
        <w:t>supported by our internal knowledge, it is possible to search for an external facilitator.</w:t>
      </w:r>
      <w:r w:rsidRPr="0FE935C4" w:rsidR="00C14A98">
        <w:rPr>
          <w:lang w:val="en-GB"/>
        </w:rPr>
        <w:t xml:space="preserve"> </w:t>
      </w:r>
    </w:p>
    <w:p w:rsidR="00873465" w:rsidP="00C14A98" w:rsidRDefault="00C14A98" w14:paraId="7F3E0D8D" w14:textId="5FE99E87">
      <w:pPr>
        <w:rPr>
          <w:lang w:val="en-GB"/>
        </w:rPr>
      </w:pPr>
      <w:r w:rsidRPr="586787CE">
        <w:rPr>
          <w:lang w:val="en-GB"/>
        </w:rPr>
        <w:t>You choose 1 or 2 colleagues for your Golden Triangle</w:t>
      </w:r>
      <w:r w:rsidRPr="586787CE" w:rsidR="00170FB0">
        <w:rPr>
          <w:lang w:val="en-GB"/>
        </w:rPr>
        <w:t>. T</w:t>
      </w:r>
      <w:r w:rsidRPr="586787CE">
        <w:rPr>
          <w:lang w:val="en-GB"/>
        </w:rPr>
        <w:t xml:space="preserve">he number depends on your development goal(s). </w:t>
      </w:r>
      <w:r w:rsidRPr="586787CE" w:rsidR="00873465">
        <w:rPr>
          <w:lang w:val="en-GB"/>
        </w:rPr>
        <w:t xml:space="preserve">You can retrieve these goals from your assignment, </w:t>
      </w:r>
      <w:r w:rsidR="00DF3757">
        <w:rPr>
          <w:lang w:val="en-US"/>
        </w:rPr>
        <w:t xml:space="preserve">seniority guidelines </w:t>
      </w:r>
      <w:r w:rsidRPr="586787CE" w:rsidR="00873465">
        <w:rPr>
          <w:lang w:val="en-GB"/>
        </w:rPr>
        <w:t xml:space="preserve">meet-ups, peer group, </w:t>
      </w:r>
      <w:hyperlink r:id="rId12">
        <w:r w:rsidRPr="55A7BCCC" w:rsidR="00873465">
          <w:rPr>
            <w:rStyle w:val="Hyperlink"/>
            <w:lang w:val="en-GB"/>
          </w:rPr>
          <w:t>competence assessment</w:t>
        </w:r>
      </w:hyperlink>
      <w:r w:rsidR="00A653A0">
        <w:rPr>
          <w:lang w:val="en-US"/>
        </w:rPr>
        <w:t xml:space="preserve"> (only to be used as </w:t>
      </w:r>
      <w:r w:rsidR="008308C8">
        <w:rPr>
          <w:lang w:val="en-US"/>
        </w:rPr>
        <w:t>guideline)</w:t>
      </w:r>
      <w:r w:rsidRPr="001D63C1" w:rsidR="001D63C1">
        <w:rPr>
          <w:lang w:val="en-US"/>
        </w:rPr>
        <w:t xml:space="preserve"> </w:t>
      </w:r>
      <w:r w:rsidRPr="55A7BCCC" w:rsidR="00873465">
        <w:rPr>
          <w:lang w:val="en-GB"/>
        </w:rPr>
        <w:t>or from conversations with colleagues</w:t>
      </w:r>
      <w:r w:rsidRPr="55A7BCCC" w:rsidR="7072AB99">
        <w:rPr>
          <w:lang w:val="en-GB"/>
        </w:rPr>
        <w:t xml:space="preserve"> and their feedback</w:t>
      </w:r>
      <w:r w:rsidRPr="55A7BCCC" w:rsidR="00873465">
        <w:rPr>
          <w:lang w:val="en-GB"/>
        </w:rPr>
        <w:t xml:space="preserve">. </w:t>
      </w:r>
      <w:r w:rsidRPr="586787CE" w:rsidR="00873465">
        <w:rPr>
          <w:lang w:val="en-GB"/>
        </w:rPr>
        <w:t xml:space="preserve">You can also use the </w:t>
      </w:r>
      <w:r w:rsidRPr="586787CE" w:rsidR="79107B0C">
        <w:rPr>
          <w:lang w:val="en-GB"/>
        </w:rPr>
        <w:t>G</w:t>
      </w:r>
      <w:r w:rsidRPr="586787CE" w:rsidR="00873465">
        <w:rPr>
          <w:lang w:val="en-GB"/>
        </w:rPr>
        <w:t xml:space="preserve">olden </w:t>
      </w:r>
      <w:r w:rsidRPr="586787CE" w:rsidR="79107B0C">
        <w:rPr>
          <w:lang w:val="en-GB"/>
        </w:rPr>
        <w:t>T</w:t>
      </w:r>
      <w:r w:rsidRPr="586787CE" w:rsidR="00873465">
        <w:rPr>
          <w:lang w:val="en-GB"/>
        </w:rPr>
        <w:t>riangle to shape your development goals.</w:t>
      </w:r>
    </w:p>
    <w:p w:rsidR="00C14A98" w:rsidP="00C14A98" w:rsidRDefault="00873465" w14:paraId="405D85CE" w14:textId="675EBA98">
      <w:pPr>
        <w:rPr>
          <w:lang w:val="en-GB"/>
        </w:rPr>
      </w:pPr>
      <w:r>
        <w:rPr>
          <w:lang w:val="en-GB"/>
        </w:rPr>
        <w:t>You can’t make salary steps w</w:t>
      </w:r>
      <w:r w:rsidRPr="00C14A98" w:rsidR="00C14A98">
        <w:rPr>
          <w:lang w:val="en-GB"/>
        </w:rPr>
        <w:t xml:space="preserve">ithout a </w:t>
      </w:r>
      <w:r>
        <w:rPr>
          <w:lang w:val="en-GB"/>
        </w:rPr>
        <w:t>G</w:t>
      </w:r>
      <w:r w:rsidRPr="00C14A98" w:rsidR="00C14A98">
        <w:rPr>
          <w:lang w:val="en-GB"/>
        </w:rPr>
        <w:t xml:space="preserve">olden </w:t>
      </w:r>
      <w:r>
        <w:rPr>
          <w:lang w:val="en-GB"/>
        </w:rPr>
        <w:t>T</w:t>
      </w:r>
      <w:r w:rsidRPr="00C14A98" w:rsidR="00C14A98">
        <w:rPr>
          <w:lang w:val="en-GB"/>
        </w:rPr>
        <w:t>riangle</w:t>
      </w:r>
      <w:r>
        <w:rPr>
          <w:lang w:val="en-GB"/>
        </w:rPr>
        <w:t>. Make sure to</w:t>
      </w:r>
      <w:r w:rsidRPr="00C14A98" w:rsidR="00C14A98">
        <w:rPr>
          <w:lang w:val="en-GB"/>
        </w:rPr>
        <w:t xml:space="preserve"> monitor </w:t>
      </w:r>
      <w:r>
        <w:rPr>
          <w:lang w:val="en-GB"/>
        </w:rPr>
        <w:t>your</w:t>
      </w:r>
      <w:r w:rsidRPr="00C14A98" w:rsidR="00C14A98">
        <w:rPr>
          <w:lang w:val="en-GB"/>
        </w:rPr>
        <w:t xml:space="preserve"> progress in TruQu</w:t>
      </w:r>
      <w:r w:rsidR="00A6637B">
        <w:rPr>
          <w:lang w:val="en-GB"/>
        </w:rPr>
        <w:t xml:space="preserve">. This </w:t>
      </w:r>
      <w:r w:rsidR="009F53A7">
        <w:rPr>
          <w:lang w:val="en-GB"/>
        </w:rPr>
        <w:t xml:space="preserve">ensures that your development </w:t>
      </w:r>
      <w:r w:rsidR="00170FB0">
        <w:rPr>
          <w:lang w:val="en-GB"/>
        </w:rPr>
        <w:t xml:space="preserve">within Digital Power </w:t>
      </w:r>
      <w:r w:rsidR="009F53A7">
        <w:rPr>
          <w:lang w:val="en-GB"/>
        </w:rPr>
        <w:t>stays a priority</w:t>
      </w:r>
      <w:r w:rsidRPr="00C14A98" w:rsidR="00C14A98">
        <w:rPr>
          <w:lang w:val="en-GB"/>
        </w:rPr>
        <w:t xml:space="preserve">. </w:t>
      </w:r>
      <w:r w:rsidR="00A11C28">
        <w:rPr>
          <w:lang w:val="en-GB"/>
        </w:rPr>
        <w:t>When you start working at Digital Power, you will have a buddy who will guide you to the Golden Triangle</w:t>
      </w:r>
      <w:r w:rsidR="00AC4B4B">
        <w:rPr>
          <w:lang w:val="en-GB"/>
        </w:rPr>
        <w:t xml:space="preserve">. And if you currently do not have one, you can start by </w:t>
      </w:r>
      <w:r w:rsidR="005A5E7E">
        <w:rPr>
          <w:lang w:val="en-GB"/>
        </w:rPr>
        <w:t>writing down your development goals and talking to your colleagues.</w:t>
      </w:r>
      <w:r w:rsidR="00AC4B4B">
        <w:rPr>
          <w:lang w:val="en-GB"/>
        </w:rPr>
        <w:t xml:space="preserve"> </w:t>
      </w:r>
      <w:r w:rsidR="00DC26B1">
        <w:rPr>
          <w:lang w:val="en-GB"/>
        </w:rPr>
        <w:t xml:space="preserve">Once you have established your Golden Triangle you communicate this with the </w:t>
      </w:r>
      <w:r w:rsidR="00C25648">
        <w:rPr>
          <w:lang w:val="en-GB"/>
        </w:rPr>
        <w:t>D</w:t>
      </w:r>
      <w:r w:rsidR="00DC26B1">
        <w:rPr>
          <w:lang w:val="en-GB"/>
        </w:rPr>
        <w:t xml:space="preserve">evelopment </w:t>
      </w:r>
      <w:r w:rsidR="00C25648">
        <w:rPr>
          <w:lang w:val="en-GB"/>
        </w:rPr>
        <w:t>M</w:t>
      </w:r>
      <w:r w:rsidR="00DC26B1">
        <w:rPr>
          <w:lang w:val="en-GB"/>
        </w:rPr>
        <w:t xml:space="preserve">anager. </w:t>
      </w:r>
    </w:p>
    <w:p w:rsidR="0026089F" w:rsidP="00C14A98" w:rsidRDefault="62F81F72" w14:paraId="5493B447" w14:textId="0843301F">
      <w:pPr>
        <w:rPr>
          <w:lang w:val="en-GB"/>
        </w:rPr>
      </w:pPr>
      <w:r w:rsidRPr="5701BF87">
        <w:rPr>
          <w:lang w:val="en-GB"/>
        </w:rPr>
        <w:t xml:space="preserve">More information on </w:t>
      </w:r>
      <w:r w:rsidRPr="5701BF87" w:rsidR="4C847EA5">
        <w:rPr>
          <w:lang w:val="en-GB"/>
        </w:rPr>
        <w:t xml:space="preserve">Golden Triangle can be found here: </w:t>
      </w:r>
      <w:hyperlink r:id="rId13">
        <w:r w:rsidRPr="5701BF87" w:rsidR="2714725E">
          <w:rPr>
            <w:rStyle w:val="Hyperlink"/>
            <w:lang w:val="en-US"/>
          </w:rPr>
          <w:t>FAQ Golden triangle.docx</w:t>
        </w:r>
      </w:hyperlink>
    </w:p>
    <w:p w:rsidR="00170FB0" w:rsidP="00FF6226" w:rsidRDefault="00FF6226" w14:paraId="0C3B0466" w14:textId="479769B9">
      <w:pPr>
        <w:pStyle w:val="Heading3"/>
        <w:rPr>
          <w:lang w:val="en-GB"/>
        </w:rPr>
      </w:pPr>
      <w:bookmarkStart w:name="_Toc138862285" w:id="9"/>
      <w:r>
        <w:rPr>
          <w:lang w:val="en-GB"/>
        </w:rPr>
        <w:t>Employee</w:t>
      </w:r>
      <w:bookmarkEnd w:id="9"/>
    </w:p>
    <w:p w:rsidRPr="0026089F" w:rsidR="00CC72C9" w:rsidP="0026089F" w:rsidRDefault="0026089F" w14:paraId="0C95A63A" w14:textId="024EFFF9">
      <w:pPr>
        <w:rPr>
          <w:lang w:val="en-GB"/>
        </w:rPr>
      </w:pPr>
      <w:r w:rsidRPr="0026089F">
        <w:rPr>
          <w:lang w:val="en-GB"/>
        </w:rPr>
        <w:t xml:space="preserve">Within the </w:t>
      </w:r>
      <w:r>
        <w:rPr>
          <w:lang w:val="en-GB"/>
        </w:rPr>
        <w:t>G</w:t>
      </w:r>
      <w:r w:rsidRPr="0026089F">
        <w:rPr>
          <w:lang w:val="en-GB"/>
        </w:rPr>
        <w:t xml:space="preserve">olden </w:t>
      </w:r>
      <w:r>
        <w:rPr>
          <w:lang w:val="en-GB"/>
        </w:rPr>
        <w:t>T</w:t>
      </w:r>
      <w:r w:rsidRPr="0026089F">
        <w:rPr>
          <w:lang w:val="en-GB"/>
        </w:rPr>
        <w:t xml:space="preserve">riangle, </w:t>
      </w:r>
      <w:r>
        <w:rPr>
          <w:lang w:val="en-GB"/>
        </w:rPr>
        <w:t>you as an</w:t>
      </w:r>
      <w:r w:rsidRPr="0026089F">
        <w:rPr>
          <w:lang w:val="en-GB"/>
        </w:rPr>
        <w:t xml:space="preserve"> employee determine the direction of </w:t>
      </w:r>
      <w:r>
        <w:rPr>
          <w:lang w:val="en-GB"/>
        </w:rPr>
        <w:t xml:space="preserve">your </w:t>
      </w:r>
      <w:r w:rsidRPr="0026089F">
        <w:rPr>
          <w:lang w:val="en-GB"/>
        </w:rPr>
        <w:t xml:space="preserve">development. We expect </w:t>
      </w:r>
      <w:r>
        <w:rPr>
          <w:lang w:val="en-GB"/>
        </w:rPr>
        <w:t>you</w:t>
      </w:r>
      <w:r w:rsidRPr="0026089F">
        <w:rPr>
          <w:lang w:val="en-GB"/>
        </w:rPr>
        <w:t xml:space="preserve"> to be proactive and truly want to make this development.</w:t>
      </w:r>
    </w:p>
    <w:p w:rsidR="00C14A98" w:rsidP="54E96D59" w:rsidRDefault="004E04B8" w14:paraId="21F8B870" w14:textId="7F17E022">
      <w:pPr>
        <w:pStyle w:val="Heading3"/>
        <w:rPr>
          <w:lang w:val="en-GB"/>
        </w:rPr>
      </w:pPr>
      <w:bookmarkStart w:name="_Toc138862286" w:id="10"/>
      <w:r w:rsidRPr="0FE935C4">
        <w:rPr>
          <w:lang w:val="en-GB"/>
        </w:rPr>
        <w:t>Facilitator</w:t>
      </w:r>
      <w:bookmarkEnd w:id="10"/>
    </w:p>
    <w:p w:rsidR="004E04B8" w:rsidP="00C14A98" w:rsidRDefault="004E04B8" w14:paraId="2C0D1E32" w14:textId="7C1F3217">
      <w:pPr>
        <w:rPr>
          <w:lang w:val="en-GB"/>
        </w:rPr>
      </w:pPr>
      <w:r w:rsidRPr="004E04B8">
        <w:rPr>
          <w:lang w:val="en-GB"/>
        </w:rPr>
        <w:t xml:space="preserve">As facilitators within the </w:t>
      </w:r>
      <w:r>
        <w:rPr>
          <w:lang w:val="en-GB"/>
        </w:rPr>
        <w:t>G</w:t>
      </w:r>
      <w:r w:rsidRPr="004E04B8">
        <w:rPr>
          <w:lang w:val="en-GB"/>
        </w:rPr>
        <w:t xml:space="preserve">olden </w:t>
      </w:r>
      <w:r>
        <w:rPr>
          <w:lang w:val="en-GB"/>
        </w:rPr>
        <w:t>T</w:t>
      </w:r>
      <w:r w:rsidRPr="004E04B8">
        <w:rPr>
          <w:lang w:val="en-GB"/>
        </w:rPr>
        <w:t xml:space="preserve">riangle, we have trained employees who help </w:t>
      </w:r>
      <w:r>
        <w:rPr>
          <w:lang w:val="en-GB"/>
        </w:rPr>
        <w:t>you</w:t>
      </w:r>
      <w:r w:rsidRPr="004E04B8">
        <w:rPr>
          <w:lang w:val="en-GB"/>
        </w:rPr>
        <w:t xml:space="preserve"> achieve </w:t>
      </w:r>
      <w:r>
        <w:rPr>
          <w:lang w:val="en-GB"/>
        </w:rPr>
        <w:t xml:space="preserve">your </w:t>
      </w:r>
      <w:r w:rsidRPr="004E04B8">
        <w:rPr>
          <w:lang w:val="en-GB"/>
        </w:rPr>
        <w:t xml:space="preserve">development goals through their own expertise. The facilitators will repeat the </w:t>
      </w:r>
      <w:r>
        <w:rPr>
          <w:lang w:val="en-GB"/>
        </w:rPr>
        <w:t>G</w:t>
      </w:r>
      <w:r w:rsidRPr="004E04B8">
        <w:rPr>
          <w:lang w:val="en-GB"/>
        </w:rPr>
        <w:t xml:space="preserve">olden </w:t>
      </w:r>
      <w:r>
        <w:rPr>
          <w:lang w:val="en-GB"/>
        </w:rPr>
        <w:t>T</w:t>
      </w:r>
      <w:r w:rsidRPr="004E04B8">
        <w:rPr>
          <w:lang w:val="en-GB"/>
        </w:rPr>
        <w:t xml:space="preserve">riangle training annually to maintain high-level guidance. As a facilitator in the </w:t>
      </w:r>
      <w:r>
        <w:rPr>
          <w:lang w:val="en-GB"/>
        </w:rPr>
        <w:t>G</w:t>
      </w:r>
      <w:r w:rsidRPr="004E04B8">
        <w:rPr>
          <w:lang w:val="en-GB"/>
        </w:rPr>
        <w:t xml:space="preserve">olden </w:t>
      </w:r>
      <w:r>
        <w:rPr>
          <w:lang w:val="en-GB"/>
        </w:rPr>
        <w:t>T</w:t>
      </w:r>
      <w:r w:rsidRPr="004E04B8">
        <w:rPr>
          <w:lang w:val="en-GB"/>
        </w:rPr>
        <w:t>riangle, you help your colleague achieve their development goal by listening, asking (critical) questions, and giving feedback.</w:t>
      </w:r>
      <w:r w:rsidR="00AD5817">
        <w:rPr>
          <w:lang w:val="en-GB"/>
        </w:rPr>
        <w:t xml:space="preserve"> As a facilitator you are </w:t>
      </w:r>
      <w:r w:rsidR="000C0759">
        <w:rPr>
          <w:lang w:val="en-GB"/>
        </w:rPr>
        <w:t>of great importance for personal development</w:t>
      </w:r>
      <w:r w:rsidR="00EC0EBF">
        <w:rPr>
          <w:lang w:val="en-GB"/>
        </w:rPr>
        <w:t xml:space="preserve">, so it is not easy to become one. </w:t>
      </w:r>
      <w:r w:rsidR="00F76F39">
        <w:rPr>
          <w:lang w:val="en-GB"/>
        </w:rPr>
        <w:t>If you want to apply as a facilitator</w:t>
      </w:r>
      <w:r w:rsidR="002A0B2D">
        <w:rPr>
          <w:lang w:val="en-GB"/>
        </w:rPr>
        <w:t>,</w:t>
      </w:r>
      <w:r w:rsidR="00F76F39">
        <w:rPr>
          <w:lang w:val="en-GB"/>
        </w:rPr>
        <w:t xml:space="preserve"> you will need to have completed the following:</w:t>
      </w:r>
    </w:p>
    <w:p w:rsidR="00F76F39" w:rsidP="00F76F39" w:rsidRDefault="00F76F39" w14:paraId="18D8FE90" w14:textId="6602F0AD">
      <w:pPr>
        <w:pStyle w:val="ListParagraph"/>
        <w:numPr>
          <w:ilvl w:val="0"/>
          <w:numId w:val="11"/>
        </w:numPr>
        <w:rPr>
          <w:lang w:val="en-GB"/>
        </w:rPr>
      </w:pPr>
      <w:r>
        <w:rPr>
          <w:lang w:val="en-GB"/>
        </w:rPr>
        <w:t>Follow the Golden Triangle training (once a year)</w:t>
      </w:r>
    </w:p>
    <w:p w:rsidR="00F76F39" w:rsidP="00F76F39" w:rsidRDefault="00F76F39" w14:paraId="19D812DD" w14:textId="3CE506EE">
      <w:pPr>
        <w:pStyle w:val="ListParagraph"/>
        <w:numPr>
          <w:ilvl w:val="0"/>
          <w:numId w:val="11"/>
        </w:numPr>
        <w:rPr>
          <w:lang w:val="en-GB"/>
        </w:rPr>
      </w:pPr>
      <w:r>
        <w:rPr>
          <w:lang w:val="en-GB"/>
        </w:rPr>
        <w:t xml:space="preserve">Commit to </w:t>
      </w:r>
      <w:r w:rsidR="009F4C75">
        <w:rPr>
          <w:lang w:val="en-GB"/>
        </w:rPr>
        <w:t>help</w:t>
      </w:r>
      <w:r w:rsidR="00DD2364">
        <w:rPr>
          <w:lang w:val="en-GB"/>
        </w:rPr>
        <w:t>ing your colleague periodically</w:t>
      </w:r>
    </w:p>
    <w:p w:rsidR="00DD2364" w:rsidP="00F76F39" w:rsidRDefault="00C6129F" w14:paraId="0D57BA81" w14:textId="1E0ACB50">
      <w:pPr>
        <w:pStyle w:val="ListParagraph"/>
        <w:numPr>
          <w:ilvl w:val="0"/>
          <w:numId w:val="11"/>
        </w:numPr>
        <w:rPr>
          <w:lang w:val="en-GB"/>
        </w:rPr>
      </w:pPr>
      <w:r>
        <w:rPr>
          <w:lang w:val="en-GB"/>
        </w:rPr>
        <w:t>Be a</w:t>
      </w:r>
      <w:r w:rsidR="004D133A">
        <w:rPr>
          <w:lang w:val="en-GB"/>
        </w:rPr>
        <w:t xml:space="preserve">ble to </w:t>
      </w:r>
      <w:r w:rsidR="001F36F9">
        <w:rPr>
          <w:lang w:val="en-GB"/>
        </w:rPr>
        <w:t>help identify development goals</w:t>
      </w:r>
    </w:p>
    <w:p w:rsidR="001F36F9" w:rsidP="00F76F39" w:rsidRDefault="00746BF6" w14:paraId="32F9B1F3" w14:textId="351F5660">
      <w:pPr>
        <w:pStyle w:val="ListParagraph"/>
        <w:numPr>
          <w:ilvl w:val="0"/>
          <w:numId w:val="11"/>
        </w:numPr>
        <w:rPr>
          <w:lang w:val="en-GB"/>
        </w:rPr>
      </w:pPr>
      <w:r w:rsidRPr="0FE935C4">
        <w:rPr>
          <w:lang w:val="en-GB"/>
        </w:rPr>
        <w:t>Be able to give feedback</w:t>
      </w:r>
    </w:p>
    <w:p w:rsidR="00CC72C9" w:rsidP="00C14A98" w:rsidRDefault="1C4440F2" w14:paraId="413A6F9E" w14:textId="1A3198D8">
      <w:pPr>
        <w:rPr>
          <w:lang w:val="en-GB"/>
        </w:rPr>
      </w:pPr>
      <w:r w:rsidRPr="5701BF87">
        <w:rPr>
          <w:lang w:val="en-GB"/>
        </w:rPr>
        <w:t xml:space="preserve">When you can </w:t>
      </w:r>
      <w:r w:rsidRPr="5701BF87" w:rsidR="694CDD30">
        <w:rPr>
          <w:lang w:val="en-GB"/>
        </w:rPr>
        <w:t xml:space="preserve">complete this, you </w:t>
      </w:r>
      <w:r w:rsidRPr="5701BF87" w:rsidR="73FAC66C">
        <w:rPr>
          <w:lang w:val="en-GB"/>
        </w:rPr>
        <w:t>register</w:t>
      </w:r>
      <w:r w:rsidRPr="5701BF87" w:rsidR="2BF5CCC7">
        <w:rPr>
          <w:lang w:val="en-GB"/>
        </w:rPr>
        <w:t xml:space="preserve"> </w:t>
      </w:r>
      <w:r w:rsidRPr="5701BF87" w:rsidR="73FAC66C">
        <w:rPr>
          <w:lang w:val="en-GB"/>
        </w:rPr>
        <w:t xml:space="preserve">here: </w:t>
      </w:r>
      <w:hyperlink r:id="rId14">
        <w:r w:rsidRPr="5701BF87" w:rsidR="5C72BE13">
          <w:rPr>
            <w:rStyle w:val="Hyperlink"/>
            <w:lang w:val="en-GB"/>
          </w:rPr>
          <w:t>registration list</w:t>
        </w:r>
      </w:hyperlink>
      <w:r w:rsidRPr="5701BF87" w:rsidR="694CDD30">
        <w:rPr>
          <w:lang w:val="en-GB"/>
        </w:rPr>
        <w:t>.</w:t>
      </w:r>
    </w:p>
    <w:p w:rsidRPr="00542FDD" w:rsidR="00DA687F" w:rsidP="00DA687F" w:rsidRDefault="00244A44" w14:paraId="6246D8BF" w14:textId="0E06A548">
      <w:pPr>
        <w:pStyle w:val="Heading3"/>
        <w:rPr>
          <w:lang w:val="en-US"/>
        </w:rPr>
      </w:pPr>
      <w:bookmarkStart w:name="_Toc138862287" w:id="11"/>
      <w:r w:rsidRPr="00542FDD">
        <w:rPr>
          <w:lang w:val="en-US"/>
        </w:rPr>
        <w:t>Annual steps and promotion</w:t>
      </w:r>
      <w:bookmarkEnd w:id="11"/>
    </w:p>
    <w:p w:rsidRPr="008B064B" w:rsidR="008B064B" w:rsidP="008B064B" w:rsidRDefault="008B064B" w14:paraId="28FCB4C1" w14:textId="2CB8522D">
      <w:pPr>
        <w:rPr>
          <w:lang w:val="en-GB"/>
        </w:rPr>
      </w:pPr>
      <w:r w:rsidRPr="54E96D59">
        <w:rPr>
          <w:lang w:val="en-GB"/>
        </w:rPr>
        <w:t xml:space="preserve">You learn from each experience, course or training. The speed and extent of which vary per person. No development path is the same and not everyone will reach the next level in the same way. In the growth paths and salary </w:t>
      </w:r>
      <w:r w:rsidR="008D6747">
        <w:rPr>
          <w:lang w:val="en-GB"/>
        </w:rPr>
        <w:t>house</w:t>
      </w:r>
      <w:r w:rsidRPr="54E96D59">
        <w:rPr>
          <w:lang w:val="en-GB"/>
        </w:rPr>
        <w:t xml:space="preserve">, we </w:t>
      </w:r>
      <w:r w:rsidRPr="54E96D59" w:rsidR="1DC23CC2">
        <w:rPr>
          <w:lang w:val="en-GB"/>
        </w:rPr>
        <w:t>consider</w:t>
      </w:r>
      <w:r w:rsidRPr="54E96D59">
        <w:rPr>
          <w:lang w:val="en-GB"/>
        </w:rPr>
        <w:t xml:space="preserve"> the expectation that you will continue to develop. We’ll discuss this with you annually during the salary increase period. This way, you take a step each year and earn more.</w:t>
      </w:r>
    </w:p>
    <w:p w:rsidRPr="008B064B" w:rsidR="008B064B" w:rsidP="008B064B" w:rsidRDefault="008B064B" w14:paraId="359921F4" w14:textId="5CF3BE74">
      <w:pPr>
        <w:rPr>
          <w:lang w:val="en-GB"/>
        </w:rPr>
      </w:pPr>
      <w:r w:rsidRPr="008B064B">
        <w:rPr>
          <w:lang w:val="en-GB"/>
        </w:rPr>
        <w:t xml:space="preserve">Eventually, you reach the end of the salary scale. You will not automatically move to the next scale, but you will be eligible for an inflation adjustment each year after reaching the final step in the salary scale. If you develop relevant hard and soft skills that allow you to better serve our customers, you are eligible for promotion. From junior to medior and from medior to senior. You will then move to the next </w:t>
      </w:r>
      <w:r w:rsidR="00437C3A">
        <w:rPr>
          <w:lang w:val="en-GB"/>
        </w:rPr>
        <w:t xml:space="preserve">step in the </w:t>
      </w:r>
      <w:r w:rsidRPr="008B064B">
        <w:rPr>
          <w:lang w:val="en-GB"/>
        </w:rPr>
        <w:t xml:space="preserve">salary </w:t>
      </w:r>
      <w:r w:rsidR="00437C3A">
        <w:rPr>
          <w:lang w:val="en-GB"/>
        </w:rPr>
        <w:t>house</w:t>
      </w:r>
      <w:r w:rsidR="00EB2136">
        <w:rPr>
          <w:lang w:val="en-GB"/>
        </w:rPr>
        <w:t>.</w:t>
      </w:r>
    </w:p>
    <w:p w:rsidRPr="008B064B" w:rsidR="008B064B" w:rsidP="008B064B" w:rsidRDefault="008B064B" w14:paraId="14133A9A" w14:textId="77174730">
      <w:pPr>
        <w:rPr>
          <w:lang w:val="en-GB"/>
        </w:rPr>
      </w:pPr>
      <w:r w:rsidRPr="4AE40F25" w:rsidR="008B064B">
        <w:rPr>
          <w:lang w:val="en-GB"/>
        </w:rPr>
        <w:t xml:space="preserve">The current salary </w:t>
      </w:r>
      <w:r w:rsidRPr="4AE40F25" w:rsidR="00437C3A">
        <w:rPr>
          <w:lang w:val="en-GB"/>
        </w:rPr>
        <w:t>house</w:t>
      </w:r>
      <w:r w:rsidRPr="4AE40F25" w:rsidR="008B064B">
        <w:rPr>
          <w:lang w:val="en-GB"/>
        </w:rPr>
        <w:t xml:space="preserve"> provides steps that match this development</w:t>
      </w:r>
      <w:r w:rsidRPr="4AE40F25" w:rsidR="008B4B98">
        <w:rPr>
          <w:lang w:val="en-GB"/>
        </w:rPr>
        <w:t xml:space="preserve">. </w:t>
      </w:r>
      <w:r w:rsidRPr="4AE40F25" w:rsidR="008B4B98">
        <w:rPr>
          <w:lang w:val="en-GB"/>
        </w:rPr>
        <w:t>As long as</w:t>
      </w:r>
      <w:r w:rsidRPr="4AE40F25" w:rsidR="008B4B98">
        <w:rPr>
          <w:lang w:val="en-GB"/>
        </w:rPr>
        <w:t xml:space="preserve"> you develop, you will make a step each year. </w:t>
      </w:r>
      <w:r w:rsidRPr="4AE40F25" w:rsidR="00C445CA">
        <w:rPr>
          <w:lang w:val="en-GB"/>
        </w:rPr>
        <w:t xml:space="preserve">And </w:t>
      </w:r>
      <w:r w:rsidRPr="4AE40F25" w:rsidR="00152D87">
        <w:rPr>
          <w:lang w:val="en-GB"/>
        </w:rPr>
        <w:t>with the golden trian</w:t>
      </w:r>
      <w:r w:rsidRPr="4AE40F25" w:rsidR="008A6604">
        <w:rPr>
          <w:lang w:val="en-GB"/>
        </w:rPr>
        <w:t xml:space="preserve">gle you can </w:t>
      </w:r>
      <w:r w:rsidRPr="4AE40F25" w:rsidR="2C99ABE7">
        <w:rPr>
          <w:lang w:val="en-GB"/>
        </w:rPr>
        <w:t>b</w:t>
      </w:r>
      <w:r w:rsidRPr="4AE40F25" w:rsidR="008A6604">
        <w:rPr>
          <w:lang w:val="en-GB"/>
        </w:rPr>
        <w:t>e sure yo</w:t>
      </w:r>
      <w:r w:rsidRPr="4AE40F25" w:rsidR="001B5E01">
        <w:rPr>
          <w:lang w:val="en-GB"/>
        </w:rPr>
        <w:t xml:space="preserve">u continue </w:t>
      </w:r>
      <w:r w:rsidRPr="4AE40F25" w:rsidR="00FF05E7">
        <w:rPr>
          <w:lang w:val="en-GB"/>
        </w:rPr>
        <w:t xml:space="preserve">your development. </w:t>
      </w:r>
      <w:r w:rsidRPr="4AE40F25" w:rsidR="008B064B">
        <w:rPr>
          <w:lang w:val="en-GB"/>
        </w:rPr>
        <w:t xml:space="preserve">However, it may be that you are ready for the next level </w:t>
      </w:r>
      <w:r w:rsidRPr="4AE40F25" w:rsidR="00437C3A">
        <w:rPr>
          <w:lang w:val="en-GB"/>
        </w:rPr>
        <w:t xml:space="preserve">in seniority, </w:t>
      </w:r>
      <w:r w:rsidRPr="4AE40F25" w:rsidR="008B064B">
        <w:rPr>
          <w:lang w:val="en-GB"/>
        </w:rPr>
        <w:t xml:space="preserve">earlier than these steps provide. This will be </w:t>
      </w:r>
      <w:r w:rsidRPr="4AE40F25" w:rsidR="008B064B">
        <w:rPr>
          <w:lang w:val="en-GB"/>
        </w:rPr>
        <w:t>evident</w:t>
      </w:r>
      <w:r w:rsidRPr="4AE40F25" w:rsidR="008B064B">
        <w:rPr>
          <w:lang w:val="en-GB"/>
        </w:rPr>
        <w:t xml:space="preserve"> from customer feedback, your </w:t>
      </w:r>
      <w:r w:rsidRPr="4AE40F25" w:rsidR="008B064B">
        <w:rPr>
          <w:lang w:val="en-GB"/>
        </w:rPr>
        <w:t>peers</w:t>
      </w:r>
      <w:r w:rsidRPr="4AE40F25" w:rsidR="008B064B">
        <w:rPr>
          <w:lang w:val="en-GB"/>
        </w:rPr>
        <w:t xml:space="preserve"> and the </w:t>
      </w:r>
      <w:r w:rsidRPr="4AE40F25" w:rsidR="00EB2136">
        <w:rPr>
          <w:lang w:val="en-GB"/>
        </w:rPr>
        <w:t>G</w:t>
      </w:r>
      <w:r w:rsidRPr="4AE40F25" w:rsidR="008B064B">
        <w:rPr>
          <w:lang w:val="en-GB"/>
        </w:rPr>
        <w:t xml:space="preserve">olden </w:t>
      </w:r>
      <w:r w:rsidRPr="4AE40F25" w:rsidR="00EB2136">
        <w:rPr>
          <w:lang w:val="en-GB"/>
        </w:rPr>
        <w:t>T</w:t>
      </w:r>
      <w:r w:rsidRPr="4AE40F25" w:rsidR="008B064B">
        <w:rPr>
          <w:lang w:val="en-GB"/>
        </w:rPr>
        <w:t xml:space="preserve">riangle. Based on this, you can request an </w:t>
      </w:r>
      <w:r w:rsidRPr="4AE40F25" w:rsidR="00A22213">
        <w:rPr>
          <w:lang w:val="en-GB"/>
        </w:rPr>
        <w:t xml:space="preserve">early </w:t>
      </w:r>
      <w:r w:rsidRPr="4AE40F25" w:rsidR="008B064B">
        <w:rPr>
          <w:lang w:val="en-GB"/>
        </w:rPr>
        <w:t>promotion in seniority.</w:t>
      </w:r>
    </w:p>
    <w:p w:rsidRPr="00FC56BC" w:rsidR="00DC0033" w:rsidP="00DC0033" w:rsidRDefault="48ED1E75" w14:paraId="3B06AFC6" w14:textId="3A6A6E41">
      <w:pPr>
        <w:rPr>
          <w:lang w:val="en-GB"/>
        </w:rPr>
      </w:pPr>
      <w:r w:rsidRPr="5F73E7D1">
        <w:rPr>
          <w:lang w:val="en-GB"/>
        </w:rPr>
        <w:t xml:space="preserve">To be eligible for promotion, you must continuously develop. The precise </w:t>
      </w:r>
      <w:r w:rsidRPr="5F73E7D1" w:rsidR="5AD03E2A">
        <w:rPr>
          <w:lang w:val="en-GB"/>
        </w:rPr>
        <w:t>way of working</w:t>
      </w:r>
      <w:r w:rsidRPr="5F73E7D1">
        <w:rPr>
          <w:lang w:val="en-GB"/>
        </w:rPr>
        <w:t xml:space="preserve"> of a promotion </w:t>
      </w:r>
      <w:r w:rsidRPr="5F73E7D1" w:rsidR="00772C9D">
        <w:rPr>
          <w:lang w:val="en-GB"/>
        </w:rPr>
        <w:t>is</w:t>
      </w:r>
      <w:r w:rsidRPr="5F73E7D1">
        <w:rPr>
          <w:lang w:val="en-GB"/>
        </w:rPr>
        <w:t xml:space="preserve"> explained </w:t>
      </w:r>
      <w:r w:rsidRPr="5F73E7D1" w:rsidR="00D43AC3">
        <w:rPr>
          <w:lang w:val="en-GB"/>
        </w:rPr>
        <w:t xml:space="preserve">here: </w:t>
      </w:r>
      <w:hyperlink r:id="rId15">
        <w:r w:rsidRPr="5F73E7D1" w:rsidR="00D43AC3">
          <w:rPr>
            <w:rStyle w:val="Hyperlink"/>
            <w:lang w:val="en-US"/>
          </w:rPr>
          <w:t>Employee instructions promotion process.docx</w:t>
        </w:r>
      </w:hyperlink>
      <w:r w:rsidRPr="5F73E7D1" w:rsidR="00FC5E00">
        <w:rPr>
          <w:lang w:val="en-GB"/>
        </w:rPr>
        <w:t xml:space="preserve"> </w:t>
      </w:r>
    </w:p>
    <w:p w:rsidR="00C30160" w:rsidP="00A61061" w:rsidRDefault="00656F57" w14:paraId="76F7AF85" w14:textId="2BB94EB5">
      <w:pPr>
        <w:pStyle w:val="Heading3"/>
        <w:rPr>
          <w:lang w:val="en-GB"/>
        </w:rPr>
      </w:pPr>
      <w:bookmarkStart w:name="_Toc138862288" w:id="12"/>
      <w:r>
        <w:rPr>
          <w:lang w:val="en-GB"/>
        </w:rPr>
        <w:t>Feedback</w:t>
      </w:r>
      <w:bookmarkEnd w:id="12"/>
    </w:p>
    <w:p w:rsidR="00DC0033" w:rsidP="00A61061" w:rsidRDefault="00A61061" w14:paraId="282B1DC1" w14:textId="03F8691F">
      <w:pPr>
        <w:rPr>
          <w:lang w:val="en-GB"/>
        </w:rPr>
      </w:pPr>
      <w:r w:rsidRPr="5F73E7D1">
        <w:rPr>
          <w:lang w:val="en-GB"/>
        </w:rPr>
        <w:t xml:space="preserve">Feedback is key to personal development. Honest, well-worded feedback helps identify improvement areas and strengths. Giving and receiving feedback is essential, which is why we focus on it in our internal training </w:t>
      </w:r>
      <w:r w:rsidRPr="5F73E7D1" w:rsidR="000904C9">
        <w:rPr>
          <w:lang w:val="en-GB"/>
        </w:rPr>
        <w:t>programme</w:t>
      </w:r>
      <w:r w:rsidRPr="5F73E7D1">
        <w:rPr>
          <w:lang w:val="en-GB"/>
        </w:rPr>
        <w:t xml:space="preserve">. We use </w:t>
      </w:r>
      <w:hyperlink r:id="rId16">
        <w:r w:rsidRPr="5F73E7D1">
          <w:rPr>
            <w:rStyle w:val="Hyperlink"/>
            <w:lang w:val="en-GB"/>
          </w:rPr>
          <w:t>TruQu</w:t>
        </w:r>
      </w:hyperlink>
      <w:r w:rsidRPr="5F73E7D1">
        <w:rPr>
          <w:lang w:val="en-GB"/>
        </w:rPr>
        <w:t xml:space="preserve"> to gather and document feedback. This </w:t>
      </w:r>
      <w:r w:rsidRPr="5F73E7D1" w:rsidR="000904C9">
        <w:rPr>
          <w:lang w:val="en-GB"/>
        </w:rPr>
        <w:t xml:space="preserve">simple </w:t>
      </w:r>
      <w:r w:rsidRPr="5F73E7D1">
        <w:rPr>
          <w:lang w:val="en-GB"/>
        </w:rPr>
        <w:t xml:space="preserve">system helps </w:t>
      </w:r>
      <w:r w:rsidRPr="5F73E7D1" w:rsidR="000904C9">
        <w:rPr>
          <w:lang w:val="en-GB"/>
        </w:rPr>
        <w:t xml:space="preserve">you </w:t>
      </w:r>
      <w:r w:rsidRPr="5F73E7D1">
        <w:rPr>
          <w:lang w:val="en-GB"/>
        </w:rPr>
        <w:t xml:space="preserve">track </w:t>
      </w:r>
      <w:r w:rsidRPr="5F73E7D1" w:rsidR="000904C9">
        <w:rPr>
          <w:lang w:val="en-GB"/>
        </w:rPr>
        <w:t xml:space="preserve">your </w:t>
      </w:r>
      <w:r w:rsidRPr="5F73E7D1">
        <w:rPr>
          <w:lang w:val="en-GB"/>
        </w:rPr>
        <w:t>progress and actively request feedback</w:t>
      </w:r>
      <w:r w:rsidRPr="5F73E7D1" w:rsidR="004C3DCC">
        <w:rPr>
          <w:lang w:val="en-GB"/>
        </w:rPr>
        <w:t>, enabling you to develop yourself even faster.</w:t>
      </w:r>
      <w:r w:rsidRPr="5F73E7D1">
        <w:rPr>
          <w:lang w:val="en-GB"/>
        </w:rPr>
        <w:t xml:space="preserve"> </w:t>
      </w:r>
      <w:r w:rsidRPr="5F73E7D1" w:rsidR="0082354C">
        <w:rPr>
          <w:lang w:val="en-GB"/>
        </w:rPr>
        <w:t xml:space="preserve">Do know that personal feedback often </w:t>
      </w:r>
      <w:r w:rsidRPr="5F73E7D1" w:rsidR="00F941DA">
        <w:rPr>
          <w:lang w:val="en-GB"/>
        </w:rPr>
        <w:t>works best</w:t>
      </w:r>
      <w:r w:rsidRPr="5F73E7D1" w:rsidR="006D0071">
        <w:rPr>
          <w:lang w:val="en-GB"/>
        </w:rPr>
        <w:t xml:space="preserve">, </w:t>
      </w:r>
      <w:r w:rsidRPr="5F73E7D1" w:rsidR="00967487">
        <w:rPr>
          <w:lang w:val="en-GB"/>
        </w:rPr>
        <w:t xml:space="preserve">in that case TruQu can be used as </w:t>
      </w:r>
      <w:r w:rsidRPr="5F73E7D1" w:rsidR="00A926A9">
        <w:rPr>
          <w:lang w:val="en-GB"/>
        </w:rPr>
        <w:t xml:space="preserve">a tool to keep records. </w:t>
      </w:r>
    </w:p>
    <w:p w:rsidR="009004C6" w:rsidP="009004C6" w:rsidRDefault="009004C6" w14:paraId="70D6E7F3" w14:textId="39E20C72">
      <w:pPr>
        <w:pStyle w:val="Heading3"/>
        <w:rPr>
          <w:lang w:val="en-GB"/>
        </w:rPr>
      </w:pPr>
      <w:bookmarkStart w:name="_Toc138862289" w:id="13"/>
      <w:r>
        <w:rPr>
          <w:lang w:val="en-GB"/>
        </w:rPr>
        <w:t>Reflection</w:t>
      </w:r>
      <w:bookmarkEnd w:id="13"/>
    </w:p>
    <w:p w:rsidR="009004C6" w:rsidP="00A61061" w:rsidRDefault="009004C6" w14:paraId="2E356064" w14:textId="32E95AC9">
      <w:pPr>
        <w:rPr>
          <w:lang w:val="en-GB"/>
        </w:rPr>
      </w:pPr>
      <w:r w:rsidRPr="009004C6">
        <w:rPr>
          <w:lang w:val="en-GB"/>
        </w:rPr>
        <w:t xml:space="preserve">Finally, we believe reflection plays a big role in </w:t>
      </w:r>
      <w:r>
        <w:rPr>
          <w:lang w:val="en-GB"/>
        </w:rPr>
        <w:t>your development</w:t>
      </w:r>
      <w:r w:rsidRPr="009004C6">
        <w:rPr>
          <w:lang w:val="en-GB"/>
        </w:rPr>
        <w:t xml:space="preserve">. Use opportunities for training, internal and external coaching, and customer feedback to reflect on completed tasks and feedback received. Reflection will help </w:t>
      </w:r>
      <w:r w:rsidR="00EA205D">
        <w:rPr>
          <w:lang w:val="en-GB"/>
        </w:rPr>
        <w:t xml:space="preserve">you </w:t>
      </w:r>
      <w:r w:rsidRPr="009004C6">
        <w:rPr>
          <w:lang w:val="en-GB"/>
        </w:rPr>
        <w:t xml:space="preserve">evaluate </w:t>
      </w:r>
      <w:r w:rsidR="00EA205D">
        <w:rPr>
          <w:lang w:val="en-GB"/>
        </w:rPr>
        <w:t xml:space="preserve">your </w:t>
      </w:r>
      <w:r w:rsidRPr="009004C6">
        <w:rPr>
          <w:lang w:val="en-GB"/>
        </w:rPr>
        <w:t xml:space="preserve">progress and make necessary adjustments </w:t>
      </w:r>
      <w:r w:rsidR="00EA205D">
        <w:rPr>
          <w:lang w:val="en-GB"/>
        </w:rPr>
        <w:t xml:space="preserve">to reach your </w:t>
      </w:r>
      <w:r w:rsidR="009668E3">
        <w:rPr>
          <w:lang w:val="en-GB"/>
        </w:rPr>
        <w:t>personal development goals.</w:t>
      </w:r>
    </w:p>
    <w:p w:rsidRPr="00A61061" w:rsidR="00C30160" w:rsidP="00C30160" w:rsidRDefault="00C30160" w14:paraId="5CF60E55" w14:textId="77777777">
      <w:pPr>
        <w:pStyle w:val="NoSpacing"/>
        <w:ind w:left="360"/>
        <w:rPr>
          <w:strike/>
          <w:color w:val="5E665E"/>
          <w:lang w:val="en-GB"/>
        </w:rPr>
      </w:pPr>
    </w:p>
    <w:p w:rsidR="00C30160" w:rsidP="002E22E6" w:rsidRDefault="002E22E6" w14:paraId="3B3781B0" w14:textId="0992BCEA">
      <w:pPr>
        <w:pStyle w:val="Heading2"/>
        <w:rPr>
          <w:color w:val="5E665E"/>
          <w:lang w:val="en-GB"/>
        </w:rPr>
      </w:pPr>
      <w:bookmarkStart w:name="_Toc138862290" w:id="14"/>
      <w:r>
        <w:rPr>
          <w:lang w:val="en-GB"/>
        </w:rPr>
        <w:t>Pillar 3. Training</w:t>
      </w:r>
      <w:bookmarkEnd w:id="14"/>
      <w:r w:rsidRPr="002E22E6" w:rsidR="00C30160">
        <w:rPr>
          <w:color w:val="5E665E"/>
          <w:lang w:val="en-GB"/>
        </w:rPr>
        <w:t xml:space="preserve"> </w:t>
      </w:r>
    </w:p>
    <w:p w:rsidRPr="00134AD0" w:rsidR="00C30160" w:rsidP="5F73E7D1" w:rsidRDefault="00645211" w14:paraId="25021BC2" w14:textId="762FAE9F">
      <w:pPr>
        <w:rPr>
          <w:lang w:val="en-GB"/>
        </w:rPr>
      </w:pPr>
      <w:r w:rsidRPr="68ED38E7" w:rsidR="00645211">
        <w:rPr>
          <w:lang w:val="en-GB"/>
        </w:rPr>
        <w:t>We believe that development primarily occurs while executing an assignment. Specific, speciali</w:t>
      </w:r>
      <w:r w:rsidRPr="68ED38E7" w:rsidR="7B56AFD0">
        <w:rPr>
          <w:lang w:val="en-GB"/>
        </w:rPr>
        <w:t>s</w:t>
      </w:r>
      <w:r w:rsidRPr="68ED38E7" w:rsidR="00645211">
        <w:rPr>
          <w:lang w:val="en-GB"/>
        </w:rPr>
        <w:t xml:space="preserve">ed knowledge </w:t>
      </w:r>
      <w:r w:rsidRPr="68ED38E7" w:rsidR="00D17FDC">
        <w:rPr>
          <w:lang w:val="en-GB"/>
        </w:rPr>
        <w:t xml:space="preserve">may require </w:t>
      </w:r>
      <w:r w:rsidRPr="68ED38E7" w:rsidR="00645211">
        <w:rPr>
          <w:lang w:val="en-GB"/>
        </w:rPr>
        <w:t>training to initiate growth.</w:t>
      </w:r>
    </w:p>
    <w:p w:rsidRPr="00134AD0" w:rsidR="00C30160" w:rsidP="00DC0033" w:rsidRDefault="00C30160" w14:paraId="5CEFAD74" w14:textId="77777777">
      <w:pPr>
        <w:pStyle w:val="Heading3"/>
        <w:rPr>
          <w:lang w:val="en-GB"/>
        </w:rPr>
      </w:pPr>
      <w:bookmarkStart w:name="_Toc138862291" w:id="15"/>
      <w:r w:rsidRPr="00134AD0">
        <w:rPr>
          <w:lang w:val="en-GB"/>
        </w:rPr>
        <w:t>Digital Power Academy</w:t>
      </w:r>
      <w:bookmarkEnd w:id="15"/>
      <w:r w:rsidRPr="00134AD0">
        <w:rPr>
          <w:lang w:val="en-GB"/>
        </w:rPr>
        <w:t xml:space="preserve"> </w:t>
      </w:r>
    </w:p>
    <w:p w:rsidR="00134AD0" w:rsidP="00166726" w:rsidRDefault="00166726" w14:paraId="42F1C759" w14:textId="03B5EC0E">
      <w:pPr>
        <w:rPr>
          <w:lang w:val="en-GB"/>
        </w:rPr>
      </w:pPr>
      <w:r w:rsidRPr="5F73E7D1">
        <w:rPr>
          <w:lang w:val="en-GB"/>
        </w:rPr>
        <w:t>Within the Academy we have established a training programme in collaboration with labour psychologists. Based on their research, development goals have been set and converted into six categories for training by MV Coaching and Training. The training</w:t>
      </w:r>
      <w:r w:rsidRPr="5F73E7D1" w:rsidR="00382B56">
        <w:rPr>
          <w:lang w:val="en-GB"/>
        </w:rPr>
        <w:t xml:space="preserve"> courses</w:t>
      </w:r>
      <w:r w:rsidRPr="5F73E7D1">
        <w:rPr>
          <w:lang w:val="en-GB"/>
        </w:rPr>
        <w:t xml:space="preserve"> focus on personal development, consultancy skills, and communication.</w:t>
      </w:r>
    </w:p>
    <w:p w:rsidRPr="00134AD0" w:rsidR="00382B56" w:rsidP="00382B56" w:rsidRDefault="00382B56" w14:paraId="4F23832B" w14:textId="62B38AF9">
      <w:pPr>
        <w:pStyle w:val="Heading3"/>
        <w:rPr>
          <w:lang w:val="en-GB"/>
        </w:rPr>
      </w:pPr>
      <w:bookmarkStart w:name="_Toc138862292" w:id="16"/>
      <w:r w:rsidRPr="00134AD0">
        <w:rPr>
          <w:lang w:val="en-GB"/>
        </w:rPr>
        <w:t>Internal and external</w:t>
      </w:r>
      <w:bookmarkEnd w:id="16"/>
    </w:p>
    <w:p w:rsidR="009E2BD3" w:rsidP="00166726" w:rsidRDefault="00D077DA" w14:paraId="2C8273C2" w14:textId="46B9DE0C">
      <w:pPr>
        <w:rPr>
          <w:lang w:val="en-GB"/>
        </w:rPr>
      </w:pPr>
      <w:r w:rsidRPr="00D077DA">
        <w:rPr>
          <w:lang w:val="en-GB"/>
        </w:rPr>
        <w:t xml:space="preserve">In addition to the </w:t>
      </w:r>
      <w:r>
        <w:rPr>
          <w:lang w:val="en-GB"/>
        </w:rPr>
        <w:t>A</w:t>
      </w:r>
      <w:r w:rsidRPr="00D077DA">
        <w:rPr>
          <w:lang w:val="en-GB"/>
        </w:rPr>
        <w:t xml:space="preserve">cademy's soft skill-focused </w:t>
      </w:r>
      <w:r w:rsidRPr="54A4F420">
        <w:rPr>
          <w:lang w:val="en-GB"/>
        </w:rPr>
        <w:t>training</w:t>
      </w:r>
      <w:r w:rsidRPr="54A4F420" w:rsidR="10AE9E7B">
        <w:rPr>
          <w:lang w:val="en-GB"/>
        </w:rPr>
        <w:t xml:space="preserve"> program,</w:t>
      </w:r>
      <w:r w:rsidRPr="00D077DA">
        <w:rPr>
          <w:lang w:val="en-GB"/>
        </w:rPr>
        <w:t xml:space="preserve"> we also offer internal hard skill trainings. Some are developed by us</w:t>
      </w:r>
      <w:r>
        <w:rPr>
          <w:lang w:val="en-GB"/>
        </w:rPr>
        <w:t xml:space="preserve"> (e.g. the</w:t>
      </w:r>
      <w:r w:rsidRPr="00D077DA">
        <w:rPr>
          <w:lang w:val="en-GB"/>
        </w:rPr>
        <w:t xml:space="preserve"> Statistics trainings</w:t>
      </w:r>
      <w:r>
        <w:rPr>
          <w:lang w:val="en-GB"/>
        </w:rPr>
        <w:t>), while</w:t>
      </w:r>
      <w:r w:rsidRPr="00D077DA">
        <w:rPr>
          <w:lang w:val="en-GB"/>
        </w:rPr>
        <w:t xml:space="preserve"> others</w:t>
      </w:r>
      <w:r w:rsidR="000400CB">
        <w:rPr>
          <w:lang w:val="en-GB"/>
        </w:rPr>
        <w:t xml:space="preserve"> (e.g. the Agile/Scrum trainings)</w:t>
      </w:r>
      <w:r w:rsidRPr="00D077DA">
        <w:rPr>
          <w:lang w:val="en-GB"/>
        </w:rPr>
        <w:t xml:space="preserve"> are offered by </w:t>
      </w:r>
      <w:r>
        <w:rPr>
          <w:lang w:val="en-GB"/>
        </w:rPr>
        <w:t>external parties</w:t>
      </w:r>
      <w:r w:rsidRPr="00D077DA">
        <w:rPr>
          <w:lang w:val="en-GB"/>
        </w:rPr>
        <w:t>. If a specific training</w:t>
      </w:r>
      <w:r w:rsidR="000400CB">
        <w:rPr>
          <w:lang w:val="en-GB"/>
        </w:rPr>
        <w:t xml:space="preserve"> course</w:t>
      </w:r>
      <w:r w:rsidRPr="00D077DA">
        <w:rPr>
          <w:lang w:val="en-GB"/>
        </w:rPr>
        <w:t xml:space="preserve"> is not offered in the package, it can be taken externally. Within our field, we aim to be able to offer everything internally or externally.</w:t>
      </w:r>
    </w:p>
    <w:p w:rsidR="00166726" w:rsidP="009E2BD3" w:rsidRDefault="009E2BD3" w14:paraId="292B8A7F" w14:textId="0BED2951">
      <w:pPr>
        <w:pStyle w:val="Heading3"/>
        <w:rPr>
          <w:lang w:val="en-GB"/>
        </w:rPr>
      </w:pPr>
      <w:bookmarkStart w:name="_Toc138862293" w:id="17"/>
      <w:r w:rsidRPr="5F73E7D1">
        <w:rPr>
          <w:lang w:val="en-GB"/>
        </w:rPr>
        <w:t>Development budget</w:t>
      </w:r>
      <w:bookmarkEnd w:id="17"/>
    </w:p>
    <w:p w:rsidR="00C55BC2" w:rsidP="00166726" w:rsidRDefault="009E2BD3" w14:paraId="20C58C19" w14:textId="6F098925">
      <w:pPr>
        <w:rPr>
          <w:lang w:val="en-GB"/>
        </w:rPr>
      </w:pPr>
      <w:r>
        <w:rPr>
          <w:lang w:val="en-GB"/>
        </w:rPr>
        <w:t>To</w:t>
      </w:r>
      <w:r w:rsidRPr="009E2BD3">
        <w:rPr>
          <w:lang w:val="en-GB"/>
        </w:rPr>
        <w:t xml:space="preserve"> support your personal growth</w:t>
      </w:r>
      <w:r>
        <w:rPr>
          <w:lang w:val="en-GB"/>
        </w:rPr>
        <w:t>, you can make use of your development budget</w:t>
      </w:r>
      <w:r w:rsidRPr="009E2BD3">
        <w:rPr>
          <w:lang w:val="en-GB"/>
        </w:rPr>
        <w:t xml:space="preserve">. </w:t>
      </w:r>
      <w:r w:rsidR="00F42E1E">
        <w:rPr>
          <w:lang w:val="en-GB"/>
        </w:rPr>
        <w:t>We do not have a limit on the budget itself</w:t>
      </w:r>
      <w:r w:rsidR="00026066">
        <w:rPr>
          <w:lang w:val="en-GB"/>
        </w:rPr>
        <w:t>. We</w:t>
      </w:r>
      <w:r w:rsidR="00F42E1E">
        <w:rPr>
          <w:lang w:val="en-GB"/>
        </w:rPr>
        <w:t xml:space="preserve"> do write off </w:t>
      </w:r>
      <w:r w:rsidR="003C3130">
        <w:rPr>
          <w:lang w:val="en-GB"/>
        </w:rPr>
        <w:t xml:space="preserve">€2750 annually of the amount you have spent. </w:t>
      </w:r>
      <w:r w:rsidRPr="009E2BD3">
        <w:rPr>
          <w:lang w:val="en-GB"/>
        </w:rPr>
        <w:t>If a desired training is not offered internally, you can choose an external educational institution in agreement</w:t>
      </w:r>
      <w:r w:rsidR="003C3130">
        <w:rPr>
          <w:lang w:val="en-GB"/>
        </w:rPr>
        <w:t xml:space="preserve"> with the </w:t>
      </w:r>
      <w:r w:rsidR="00026066">
        <w:rPr>
          <w:lang w:val="en-GB"/>
        </w:rPr>
        <w:t>D</w:t>
      </w:r>
      <w:r w:rsidR="003C3130">
        <w:rPr>
          <w:lang w:val="en-GB"/>
        </w:rPr>
        <w:t xml:space="preserve">evelopment </w:t>
      </w:r>
      <w:r w:rsidR="00026066">
        <w:rPr>
          <w:lang w:val="en-GB"/>
        </w:rPr>
        <w:t>M</w:t>
      </w:r>
      <w:r w:rsidR="003C3130">
        <w:rPr>
          <w:lang w:val="en-GB"/>
        </w:rPr>
        <w:t>anager</w:t>
      </w:r>
      <w:r w:rsidRPr="009E2BD3">
        <w:rPr>
          <w:lang w:val="en-GB"/>
        </w:rPr>
        <w:t xml:space="preserve">. </w:t>
      </w:r>
    </w:p>
    <w:p w:rsidR="00C55BC2" w:rsidP="54A4F420" w:rsidRDefault="5254C4E7" w14:paraId="6A17D3D5" w14:textId="01CEC99E">
      <w:pPr>
        <w:rPr>
          <w:lang w:val="en-GB"/>
        </w:rPr>
      </w:pPr>
      <w:r w:rsidRPr="54A4F420">
        <w:rPr>
          <w:lang w:val="en-GB"/>
        </w:rPr>
        <w:t xml:space="preserve">This way you can continuously challenge yourself. </w:t>
      </w:r>
    </w:p>
    <w:p w:rsidR="00C55BC2" w:rsidP="00166726" w:rsidRDefault="57B0DF01" w14:paraId="6916EEC4" w14:textId="72921D27">
      <w:pPr>
        <w:rPr>
          <w:lang w:val="en-GB"/>
        </w:rPr>
      </w:pPr>
      <w:r w:rsidRPr="54E96D59">
        <w:rPr>
          <w:lang w:val="en-GB"/>
        </w:rPr>
        <w:t xml:space="preserve">Read here how we </w:t>
      </w:r>
      <w:hyperlink r:id="rId17">
        <w:r w:rsidRPr="54E96D59">
          <w:rPr>
            <w:rStyle w:val="Hyperlink"/>
            <w:lang w:val="en-GB"/>
          </w:rPr>
          <w:t>facilitate</w:t>
        </w:r>
      </w:hyperlink>
      <w:r w:rsidRPr="54E96D59">
        <w:rPr>
          <w:lang w:val="en-GB"/>
        </w:rPr>
        <w:t xml:space="preserve"> this &gt;</w:t>
      </w:r>
    </w:p>
    <w:p w:rsidR="00134AD0" w:rsidP="00DC0033" w:rsidRDefault="5F8DE8FD" w14:paraId="407F412F" w14:textId="3DF1EB05">
      <w:pPr>
        <w:rPr>
          <w:lang w:val="en-GB"/>
        </w:rPr>
      </w:pPr>
      <w:r w:rsidRPr="5F73E7D1">
        <w:rPr>
          <w:lang w:val="en-GB"/>
        </w:rPr>
        <w:t xml:space="preserve">And you can find the agreement </w:t>
      </w:r>
      <w:hyperlink r:id="rId18">
        <w:r w:rsidRPr="5F73E7D1">
          <w:rPr>
            <w:rStyle w:val="Hyperlink"/>
            <w:lang w:val="en-GB"/>
          </w:rPr>
          <w:t>here</w:t>
        </w:r>
      </w:hyperlink>
      <w:r w:rsidRPr="5F73E7D1" w:rsidR="000325D2">
        <w:rPr>
          <w:lang w:val="en-GB"/>
        </w:rPr>
        <w:t xml:space="preserve"> &gt;</w:t>
      </w:r>
    </w:p>
    <w:p w:rsidR="00D72374" w:rsidP="00D72374" w:rsidRDefault="00D72374" w14:paraId="5E23BB44" w14:textId="1E5749B4">
      <w:pPr>
        <w:pStyle w:val="Heading3"/>
        <w:rPr>
          <w:lang w:val="en-GB"/>
        </w:rPr>
      </w:pPr>
      <w:bookmarkStart w:name="_Toc138862294" w:id="18"/>
      <w:r>
        <w:rPr>
          <w:lang w:val="en-GB"/>
        </w:rPr>
        <w:t>Training courses per area of expertise</w:t>
      </w:r>
      <w:bookmarkEnd w:id="18"/>
    </w:p>
    <w:p w:rsidR="00D72374" w:rsidP="00111B1F" w:rsidRDefault="005C5766" w14:paraId="1673047D" w14:textId="4DF0D52B">
      <w:pPr>
        <w:rPr>
          <w:lang w:val="en-GB"/>
        </w:rPr>
      </w:pPr>
      <w:r w:rsidRPr="54E96D59">
        <w:rPr>
          <w:lang w:val="en-GB"/>
        </w:rPr>
        <w:t>We will establish a growing list of domain-specific trainings using the knowledge of our most experienced colleagues. If you're looking for a specific direction, you can search for your training specifically from this list.</w:t>
      </w:r>
      <w:r w:rsidR="003C3130">
        <w:rPr>
          <w:lang w:val="en-GB"/>
        </w:rPr>
        <w:t xml:space="preserve"> This is not </w:t>
      </w:r>
      <w:r w:rsidR="00FE2B67">
        <w:rPr>
          <w:lang w:val="en-GB"/>
        </w:rPr>
        <w:t>currently available, and we will work with the Team Leads to create this list per knowledge domain.</w:t>
      </w:r>
    </w:p>
    <w:p w:rsidR="00845C01" w:rsidP="00D72374" w:rsidRDefault="00845C01" w14:paraId="1BE27613" w14:textId="77777777">
      <w:pPr>
        <w:pStyle w:val="NoSpacing"/>
        <w:rPr>
          <w:color w:val="5E665E"/>
          <w:szCs w:val="24"/>
          <w:lang w:val="en-GB"/>
        </w:rPr>
      </w:pPr>
    </w:p>
    <w:p w:rsidR="00845C01" w:rsidP="00D72374" w:rsidRDefault="00845C01" w14:paraId="242840B7" w14:textId="77777777">
      <w:pPr>
        <w:pStyle w:val="NoSpacing"/>
        <w:rPr>
          <w:color w:val="5E665E"/>
          <w:szCs w:val="24"/>
          <w:lang w:val="en-GB"/>
        </w:rPr>
      </w:pPr>
    </w:p>
    <w:p w:rsidRPr="00134AD0" w:rsidR="00845C01" w:rsidP="00845C01" w:rsidRDefault="00845C01" w14:paraId="4B01EB9A" w14:textId="7E50962B">
      <w:pPr>
        <w:pStyle w:val="Heading2"/>
        <w:rPr>
          <w:lang w:val="en-GB"/>
        </w:rPr>
      </w:pPr>
      <w:bookmarkStart w:name="_Toc138862295" w:id="19"/>
      <w:r w:rsidRPr="00134AD0">
        <w:rPr>
          <w:lang w:val="en-GB"/>
        </w:rPr>
        <w:t xml:space="preserve">Pillar 4. </w:t>
      </w:r>
      <w:r w:rsidRPr="00134AD0" w:rsidR="00111B1F">
        <w:rPr>
          <w:lang w:val="en-GB"/>
        </w:rPr>
        <w:t>Learning t</w:t>
      </w:r>
      <w:r w:rsidRPr="00134AD0">
        <w:rPr>
          <w:lang w:val="en-GB"/>
        </w:rPr>
        <w:t>ogether</w:t>
      </w:r>
      <w:bookmarkEnd w:id="19"/>
    </w:p>
    <w:p w:rsidR="005A00C0" w:rsidP="00134AD0" w:rsidRDefault="005A00C0" w14:paraId="6792849C" w14:textId="40B47A1D">
      <w:pPr>
        <w:rPr>
          <w:lang w:val="en-GB"/>
        </w:rPr>
      </w:pPr>
      <w:r w:rsidRPr="005A00C0">
        <w:rPr>
          <w:lang w:val="en-GB"/>
        </w:rPr>
        <w:t>At Digital Power, you can progress in your development alongside your colleagues</w:t>
      </w:r>
      <w:r>
        <w:rPr>
          <w:lang w:val="en-GB"/>
        </w:rPr>
        <w:t xml:space="preserve">. Learning together is more fun and more efficient. We facilitate this </w:t>
      </w:r>
      <w:r w:rsidRPr="005A00C0">
        <w:rPr>
          <w:lang w:val="en-GB"/>
        </w:rPr>
        <w:t>in various ways.</w:t>
      </w:r>
    </w:p>
    <w:p w:rsidRPr="005A00C0" w:rsidR="005A00C0" w:rsidP="0014380D" w:rsidRDefault="005A00C0" w14:paraId="48293D8D" w14:textId="2DF77B5A">
      <w:pPr>
        <w:pStyle w:val="Heading3"/>
        <w:rPr>
          <w:color w:val="5E665E"/>
          <w:lang w:val="en-GB"/>
        </w:rPr>
      </w:pPr>
      <w:bookmarkStart w:name="_Toc138862296" w:id="20"/>
      <w:r w:rsidRPr="68ED38E7" w:rsidR="005A00C0">
        <w:rPr>
          <w:lang w:val="en-GB"/>
        </w:rPr>
        <w:t xml:space="preserve">Internal </w:t>
      </w:r>
      <w:r w:rsidRPr="68ED38E7" w:rsidR="4A8EACB2">
        <w:rPr>
          <w:lang w:val="en-GB"/>
        </w:rPr>
        <w:t>meetups</w:t>
      </w:r>
      <w:bookmarkEnd w:id="20"/>
    </w:p>
    <w:p w:rsidR="00377FAB" w:rsidP="00134AD0" w:rsidRDefault="0014380D" w14:paraId="2683BBF7" w14:textId="6D71B3D8">
      <w:pPr>
        <w:rPr>
          <w:lang w:val="en-GB"/>
        </w:rPr>
      </w:pPr>
      <w:r w:rsidRPr="68ED38E7" w:rsidR="0014380D">
        <w:rPr>
          <w:lang w:val="en-GB"/>
        </w:rPr>
        <w:t xml:space="preserve">All knowledge domains host meet-ups where hard skills knowledge is shared. You can attend </w:t>
      </w:r>
      <w:r w:rsidRPr="68ED38E7" w:rsidR="3B1B9617">
        <w:rPr>
          <w:lang w:val="en-GB"/>
        </w:rPr>
        <w:t>meetups</w:t>
      </w:r>
      <w:r w:rsidRPr="68ED38E7" w:rsidR="0014380D">
        <w:rPr>
          <w:lang w:val="en-GB"/>
        </w:rPr>
        <w:t xml:space="preserve"> from all domains and learn more about </w:t>
      </w:r>
      <w:r w:rsidRPr="68ED38E7" w:rsidR="00C31C6D">
        <w:rPr>
          <w:lang w:val="en-GB"/>
        </w:rPr>
        <w:t>them</w:t>
      </w:r>
      <w:r w:rsidRPr="68ED38E7" w:rsidR="000E7E4B">
        <w:rPr>
          <w:lang w:val="en-GB"/>
        </w:rPr>
        <w:t xml:space="preserve"> and we encourage you to </w:t>
      </w:r>
      <w:r w:rsidRPr="68ED38E7" w:rsidR="00EC2CA3">
        <w:rPr>
          <w:lang w:val="en-GB"/>
        </w:rPr>
        <w:t>share your own knowledge</w:t>
      </w:r>
      <w:r w:rsidRPr="68ED38E7" w:rsidR="00C31C6D">
        <w:rPr>
          <w:lang w:val="en-GB"/>
        </w:rPr>
        <w:t>.</w:t>
      </w:r>
    </w:p>
    <w:p w:rsidRPr="00377FAB" w:rsidR="00377FAB" w:rsidP="004661B6" w:rsidRDefault="00377FAB" w14:paraId="7EB63B32" w14:textId="628F2FB4">
      <w:pPr>
        <w:pStyle w:val="Heading3"/>
        <w:rPr>
          <w:color w:val="5E665E"/>
          <w:lang w:val="en-GB"/>
        </w:rPr>
      </w:pPr>
      <w:bookmarkStart w:name="_Toc138862297" w:id="21"/>
      <w:r>
        <w:rPr>
          <w:lang w:val="en-GB"/>
        </w:rPr>
        <w:t>Domain vision</w:t>
      </w:r>
      <w:bookmarkEnd w:id="21"/>
    </w:p>
    <w:p w:rsidR="008B08F6" w:rsidP="00134AD0" w:rsidRDefault="00377FAB" w14:paraId="267554CE" w14:textId="482647C1">
      <w:pPr>
        <w:rPr>
          <w:lang w:val="en-GB"/>
        </w:rPr>
      </w:pPr>
      <w:r w:rsidRPr="68ED38E7" w:rsidR="00377FAB">
        <w:rPr>
          <w:lang w:val="en-GB"/>
        </w:rPr>
        <w:t xml:space="preserve">Team </w:t>
      </w:r>
      <w:r w:rsidRPr="68ED38E7" w:rsidR="00377FAB">
        <w:rPr>
          <w:lang w:val="en-GB"/>
        </w:rPr>
        <w:t>Le</w:t>
      </w:r>
      <w:r w:rsidRPr="68ED38E7" w:rsidR="00377FAB">
        <w:rPr>
          <w:lang w:val="en-GB"/>
        </w:rPr>
        <w:t xml:space="preserve">ads guide development in domains by </w:t>
      </w:r>
      <w:r w:rsidRPr="68ED38E7" w:rsidR="00377FAB">
        <w:rPr>
          <w:lang w:val="en-GB"/>
        </w:rPr>
        <w:t>establishing</w:t>
      </w:r>
      <w:r w:rsidRPr="68ED38E7" w:rsidR="00377FAB">
        <w:rPr>
          <w:lang w:val="en-GB"/>
        </w:rPr>
        <w:t xml:space="preserve"> domain vision and highlighting development paths.</w:t>
      </w:r>
      <w:r w:rsidRPr="68ED38E7" w:rsidR="00485A27">
        <w:rPr>
          <w:lang w:val="en-GB"/>
        </w:rPr>
        <w:t xml:space="preserve"> </w:t>
      </w:r>
      <w:r w:rsidRPr="68ED38E7" w:rsidR="00A61BF9">
        <w:rPr>
          <w:lang w:val="en-GB"/>
        </w:rPr>
        <w:t>Some</w:t>
      </w:r>
      <w:r w:rsidRPr="68ED38E7" w:rsidR="003458B4">
        <w:rPr>
          <w:lang w:val="en-GB"/>
        </w:rPr>
        <w:t xml:space="preserve"> specific knowledge can be </w:t>
      </w:r>
      <w:r w:rsidRPr="68ED38E7" w:rsidR="003458B4">
        <w:rPr>
          <w:lang w:val="en-GB"/>
        </w:rPr>
        <w:t>required</w:t>
      </w:r>
      <w:r w:rsidRPr="68ED38E7" w:rsidR="00E15F1A">
        <w:rPr>
          <w:lang w:val="en-GB"/>
        </w:rPr>
        <w:t xml:space="preserve"> for the job</w:t>
      </w:r>
      <w:r w:rsidRPr="68ED38E7" w:rsidR="00B03AD2">
        <w:rPr>
          <w:lang w:val="en-GB"/>
        </w:rPr>
        <w:t xml:space="preserve"> and can be </w:t>
      </w:r>
      <w:r w:rsidRPr="68ED38E7" w:rsidR="498FDB0D">
        <w:rPr>
          <w:lang w:val="en-GB"/>
        </w:rPr>
        <w:t>a</w:t>
      </w:r>
      <w:r w:rsidRPr="68ED38E7" w:rsidR="00B03AD2">
        <w:rPr>
          <w:lang w:val="en-GB"/>
        </w:rPr>
        <w:t xml:space="preserve"> </w:t>
      </w:r>
      <w:r w:rsidRPr="68ED38E7" w:rsidR="0093040F">
        <w:rPr>
          <w:lang w:val="en-GB"/>
        </w:rPr>
        <w:t xml:space="preserve">necessary </w:t>
      </w:r>
      <w:r w:rsidRPr="68ED38E7" w:rsidR="006157FE">
        <w:rPr>
          <w:lang w:val="en-GB"/>
        </w:rPr>
        <w:t xml:space="preserve">step </w:t>
      </w:r>
      <w:r w:rsidRPr="68ED38E7" w:rsidR="00943734">
        <w:rPr>
          <w:lang w:val="en-GB"/>
        </w:rPr>
        <w:t>within the domain</w:t>
      </w:r>
      <w:r w:rsidRPr="68ED38E7" w:rsidR="4086516F">
        <w:rPr>
          <w:lang w:val="en-GB"/>
        </w:rPr>
        <w:t xml:space="preserve">. </w:t>
      </w:r>
    </w:p>
    <w:p w:rsidR="008B08F6" w:rsidP="008B08F6" w:rsidRDefault="008B08F6" w14:paraId="15EEEC0C" w14:textId="01F12AA8">
      <w:pPr>
        <w:pStyle w:val="Heading3"/>
        <w:rPr>
          <w:lang w:val="en-GB"/>
        </w:rPr>
      </w:pPr>
      <w:bookmarkStart w:name="_Toc138862298" w:id="22"/>
      <w:r>
        <w:rPr>
          <w:lang w:val="en-GB"/>
        </w:rPr>
        <w:t>Events</w:t>
      </w:r>
      <w:bookmarkEnd w:id="22"/>
    </w:p>
    <w:p w:rsidR="00742288" w:rsidP="00134AD0" w:rsidRDefault="008B08F6" w14:paraId="349A398B" w14:textId="49F52237">
      <w:pPr>
        <w:rPr>
          <w:lang w:val="en-GB"/>
        </w:rPr>
      </w:pPr>
      <w:r w:rsidRPr="68ED38E7" w:rsidR="008B08F6">
        <w:rPr>
          <w:lang w:val="en-GB"/>
        </w:rPr>
        <w:t xml:space="preserve">We </w:t>
      </w:r>
      <w:r w:rsidRPr="68ED38E7" w:rsidR="008B08F6">
        <w:rPr>
          <w:lang w:val="en-GB"/>
        </w:rPr>
        <w:t>facilitate</w:t>
      </w:r>
      <w:r w:rsidRPr="68ED38E7" w:rsidR="008B08F6">
        <w:rPr>
          <w:lang w:val="en-GB"/>
        </w:rPr>
        <w:t xml:space="preserve"> attending events that contribute to your knowledge</w:t>
      </w:r>
      <w:r w:rsidRPr="68ED38E7" w:rsidR="007538CD">
        <w:rPr>
          <w:lang w:val="en-GB"/>
        </w:rPr>
        <w:t>. Also, we like to</w:t>
      </w:r>
      <w:r w:rsidRPr="68ED38E7" w:rsidR="008B08F6">
        <w:rPr>
          <w:lang w:val="en-GB"/>
        </w:rPr>
        <w:t xml:space="preserve"> take the stage to share </w:t>
      </w:r>
      <w:r w:rsidRPr="68ED38E7" w:rsidR="011ECB37">
        <w:rPr>
          <w:lang w:val="en-GB"/>
        </w:rPr>
        <w:t>our</w:t>
      </w:r>
      <w:r w:rsidRPr="68ED38E7" w:rsidR="008B08F6">
        <w:rPr>
          <w:lang w:val="en-GB"/>
        </w:rPr>
        <w:t xml:space="preserve"> own </w:t>
      </w:r>
      <w:r w:rsidRPr="68ED38E7" w:rsidR="008B08F6">
        <w:rPr>
          <w:lang w:val="en-GB"/>
        </w:rPr>
        <w:t>expertise</w:t>
      </w:r>
      <w:r w:rsidRPr="68ED38E7" w:rsidR="008B08F6">
        <w:rPr>
          <w:lang w:val="en-GB"/>
        </w:rPr>
        <w:t xml:space="preserve">. </w:t>
      </w:r>
    </w:p>
    <w:p w:rsidR="00742288" w:rsidP="009A225D" w:rsidRDefault="00742288" w14:paraId="279D5D2C" w14:textId="77777777">
      <w:pPr>
        <w:pStyle w:val="NoSpacing"/>
        <w:rPr>
          <w:color w:val="5E665E"/>
          <w:szCs w:val="24"/>
          <w:lang w:val="en-GB"/>
        </w:rPr>
      </w:pPr>
    </w:p>
    <w:p w:rsidR="002138F0" w:rsidP="002138F0" w:rsidRDefault="002138F0" w14:paraId="67E854B0" w14:textId="0595AD92">
      <w:pPr>
        <w:pStyle w:val="Heading3"/>
        <w:rPr>
          <w:color w:val="5E665E"/>
          <w:lang w:val="en-GB"/>
        </w:rPr>
      </w:pPr>
      <w:bookmarkStart w:name="_Toc138862299" w:id="23"/>
      <w:r>
        <w:rPr>
          <w:lang w:val="en-GB"/>
        </w:rPr>
        <w:t>The whole Digital Power team</w:t>
      </w:r>
      <w:bookmarkEnd w:id="23"/>
    </w:p>
    <w:p w:rsidR="00C30160" w:rsidP="00134AD0" w:rsidRDefault="008B08F6" w14:paraId="0D74564A" w14:textId="7B0019B9">
      <w:pPr>
        <w:rPr>
          <w:lang w:val="en-GB"/>
        </w:rPr>
      </w:pPr>
      <w:r w:rsidRPr="008B08F6">
        <w:rPr>
          <w:lang w:val="en-GB"/>
        </w:rPr>
        <w:t>All colleagues are available to answer questions, often via Teams or meet-ups</w:t>
      </w:r>
      <w:r w:rsidR="002138F0">
        <w:rPr>
          <w:lang w:val="en-GB"/>
        </w:rPr>
        <w:t xml:space="preserve">, but feel free to contact them directly. </w:t>
      </w:r>
      <w:r w:rsidRPr="008B08F6">
        <w:rPr>
          <w:lang w:val="en-GB"/>
        </w:rPr>
        <w:t>During the first months of onboarding at Digital Power, this will be done with the help of a buddy.</w:t>
      </w:r>
      <w:r w:rsidRPr="002138F0" w:rsidR="00C30160">
        <w:rPr>
          <w:lang w:val="en-GB"/>
        </w:rPr>
        <w:t xml:space="preserve"> </w:t>
      </w:r>
    </w:p>
    <w:p w:rsidR="004661B6" w:rsidP="002138F0" w:rsidRDefault="004661B6" w14:paraId="1050B9CF" w14:textId="432F6361">
      <w:pPr>
        <w:pStyle w:val="NoSpacing"/>
        <w:rPr>
          <w:color w:val="5E665E"/>
          <w:lang w:val="en-GB"/>
        </w:rPr>
      </w:pPr>
    </w:p>
    <w:sectPr w:rsidR="004661B6" w:rsidSect="000F7444">
      <w:footerReference w:type="even" r:id="rId19"/>
      <w:footerReference w:type="default" r:id="rId20"/>
      <w:pgSz w:w="11906" w:h="16838" w:orient="portrait"/>
      <w:pgMar w:top="1418" w:right="1418" w:bottom="1418" w:left="1418" w:header="709"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0671D" w:rsidP="00227752" w:rsidRDefault="0010671D" w14:paraId="3AA24F53" w14:textId="77777777">
      <w:pPr>
        <w:spacing w:line="240" w:lineRule="auto"/>
      </w:pPr>
      <w:r>
        <w:separator/>
      </w:r>
    </w:p>
  </w:endnote>
  <w:endnote w:type="continuationSeparator" w:id="0">
    <w:p w:rsidR="0010671D" w:rsidP="00227752" w:rsidRDefault="0010671D" w14:paraId="02043912" w14:textId="77777777">
      <w:pPr>
        <w:spacing w:line="240" w:lineRule="auto"/>
      </w:pPr>
      <w:r>
        <w:continuationSeparator/>
      </w:r>
    </w:p>
  </w:endnote>
  <w:endnote w:type="continuationNotice" w:id="1">
    <w:p w:rsidR="0010671D" w:rsidRDefault="0010671D" w14:paraId="747CAB1F"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ansation">
    <w:charset w:val="00"/>
    <w:family w:val="auto"/>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ansation Light">
    <w:charset w:val="00"/>
    <w:family w:val="auto"/>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54B92" w:rsidRDefault="00654B92" w14:paraId="715FA542" w14:textId="77777777">
    <w:pPr>
      <w:pStyle w:val="Footer"/>
      <w:framePr w:wrap="none" w:hAnchor="margin" w:vAnchor="text" w:y="1"/>
      <w:rPr>
        <w:rStyle w:val="PageNumber"/>
      </w:rPr>
    </w:pPr>
    <w:r>
      <w:rPr>
        <w:rStyle w:val="PageNumber"/>
      </w:rPr>
      <w:fldChar w:fldCharType="begin"/>
    </w:r>
    <w:r>
      <w:rPr>
        <w:rStyle w:val="PageNumber"/>
      </w:rPr>
      <w:instrText xml:space="preserve"> PAGE </w:instrText>
    </w:r>
    <w:r>
      <w:rPr>
        <w:rStyle w:val="PageNumber"/>
      </w:rPr>
      <w:fldChar w:fldCharType="end"/>
    </w:r>
  </w:p>
  <w:p w:rsidR="00654B92" w:rsidP="00654B92" w:rsidRDefault="00654B92" w14:paraId="7D53C2D1" w14:textId="777777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sdt>
    <w:sdtPr>
      <w:rPr>
        <w:rStyle w:val="PageNumber"/>
      </w:rPr>
      <w:id w:val="179405391"/>
      <w:docPartObj>
        <w:docPartGallery w:val="Page Numbers (Bottom of Page)"/>
        <w:docPartUnique/>
      </w:docPartObj>
    </w:sdtPr>
    <w:sdtEndPr>
      <w:rPr>
        <w:rStyle w:val="PageNumber"/>
      </w:rPr>
    </w:sdtEndPr>
    <w:sdtContent>
      <w:p w:rsidR="00654B92" w:rsidP="00654B92" w:rsidRDefault="00654B92" w14:paraId="0AFE4C99" w14:textId="77777777">
        <w:pPr>
          <w:pStyle w:val="Footer"/>
          <w:framePr w:wrap="none" w:hAnchor="page" w:vAnchor="text" w:x="802" w:y="2"/>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rsidR="00654B92" w:rsidP="00654B92" w:rsidRDefault="000F7444" w14:paraId="58CD4779" w14:textId="77777777">
    <w:pPr>
      <w:pStyle w:val="Footer"/>
      <w:ind w:firstLine="360"/>
    </w:pPr>
    <w:r w:rsidRPr="00212497">
      <w:rPr>
        <w:noProof/>
      </w:rPr>
      <w:drawing>
        <wp:anchor distT="0" distB="0" distL="114300" distR="114300" simplePos="0" relativeHeight="251658240" behindDoc="1" locked="0" layoutInCell="1" allowOverlap="1" wp14:anchorId="3BAFB114" wp14:editId="5E29213C">
          <wp:simplePos x="0" y="0"/>
          <wp:positionH relativeFrom="column">
            <wp:posOffset>5508344</wp:posOffset>
          </wp:positionH>
          <wp:positionV relativeFrom="paragraph">
            <wp:posOffset>0</wp:posOffset>
          </wp:positionV>
          <wp:extent cx="723900" cy="245105"/>
          <wp:effectExtent l="0" t="0" r="0" b="3175"/>
          <wp:wrapNone/>
          <wp:docPr id="8" name="Picture 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23900" cy="24510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0671D" w:rsidP="00227752" w:rsidRDefault="0010671D" w14:paraId="198438CA" w14:textId="77777777">
      <w:pPr>
        <w:spacing w:line="240" w:lineRule="auto"/>
      </w:pPr>
      <w:r>
        <w:separator/>
      </w:r>
    </w:p>
  </w:footnote>
  <w:footnote w:type="continuationSeparator" w:id="0">
    <w:p w:rsidR="0010671D" w:rsidP="00227752" w:rsidRDefault="0010671D" w14:paraId="4AA1E3FF" w14:textId="77777777">
      <w:pPr>
        <w:spacing w:line="240" w:lineRule="auto"/>
      </w:pPr>
      <w:r>
        <w:continuationSeparator/>
      </w:r>
    </w:p>
  </w:footnote>
  <w:footnote w:type="continuationNotice" w:id="1">
    <w:p w:rsidR="0010671D" w:rsidRDefault="0010671D" w14:paraId="0C060D3A"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55DC5"/>
    <w:multiLevelType w:val="multilevel"/>
    <w:tmpl w:val="0413001D"/>
    <w:numStyleLink w:val="UnorderedList"/>
  </w:abstractNum>
  <w:abstractNum w:abstractNumId="1" w15:restartNumberingAfterBreak="0">
    <w:nsid w:val="09523240"/>
    <w:multiLevelType w:val="hybridMultilevel"/>
    <w:tmpl w:val="0D6655E0"/>
    <w:lvl w:ilvl="0" w:tplc="0809000F">
      <w:start w:val="1"/>
      <w:numFmt w:val="decimal"/>
      <w:lvlText w:val="%1."/>
      <w:lvlJc w:val="left"/>
      <w:pPr>
        <w:ind w:left="717" w:hanging="360"/>
      </w:pPr>
    </w:lvl>
    <w:lvl w:ilvl="1" w:tplc="08090019" w:tentative="1">
      <w:start w:val="1"/>
      <w:numFmt w:val="lowerLetter"/>
      <w:lvlText w:val="%2."/>
      <w:lvlJc w:val="left"/>
      <w:pPr>
        <w:ind w:left="1437" w:hanging="360"/>
      </w:pPr>
    </w:lvl>
    <w:lvl w:ilvl="2" w:tplc="0809001B" w:tentative="1">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abstractNum w:abstractNumId="2" w15:restartNumberingAfterBreak="0">
    <w:nsid w:val="129F0449"/>
    <w:multiLevelType w:val="multilevel"/>
    <w:tmpl w:val="0413001D"/>
    <w:styleLink w:val="UnorderedList"/>
    <w:lvl w:ilvl="0">
      <w:start w:val="1"/>
      <w:numFmt w:val="bullet"/>
      <w:lvlText w:val=""/>
      <w:lvlJc w:val="left"/>
      <w:pPr>
        <w:ind w:left="360" w:hanging="360"/>
      </w:pPr>
      <w:rPr>
        <w:rFonts w:hint="default" w:ascii="Symbol" w:hAnsi="Symbol"/>
        <w:b w:val="0"/>
        <w:i w:val="0"/>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D1D1DAE"/>
    <w:multiLevelType w:val="multilevel"/>
    <w:tmpl w:val="D33E986C"/>
    <w:styleLink w:val="OrderedList"/>
    <w:lvl w:ilvl="0">
      <w:start w:val="1"/>
      <w:numFmt w:val="decimal"/>
      <w:lvlText w:val="%1."/>
      <w:lvlJc w:val="left"/>
      <w:pPr>
        <w:ind w:left="720" w:hanging="360"/>
      </w:pPr>
      <w:rPr>
        <w:rFonts w:hint="default" w:ascii="Sansation" w:hAnsi="Sansation"/>
        <w:b/>
        <w:i w:val="0"/>
        <w:color w:val="FF7A00"/>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ECC38E2"/>
    <w:multiLevelType w:val="hybridMultilevel"/>
    <w:tmpl w:val="C6C06F42"/>
    <w:lvl w:ilvl="0" w:tplc="EB560B46">
      <w:start w:val="4"/>
      <w:numFmt w:val="bullet"/>
      <w:lvlText w:val="-"/>
      <w:lvlJc w:val="left"/>
      <w:pPr>
        <w:ind w:left="720" w:hanging="360"/>
      </w:pPr>
      <w:rPr>
        <w:rFonts w:hint="default" w:ascii="Calibri" w:hAnsi="Calibri" w:cs="Calibr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231C0FB0"/>
    <w:multiLevelType w:val="multilevel"/>
    <w:tmpl w:val="0413001D"/>
    <w:numStyleLink w:val="UnorderedList"/>
  </w:abstractNum>
  <w:abstractNum w:abstractNumId="6" w15:restartNumberingAfterBreak="0">
    <w:nsid w:val="2F396B55"/>
    <w:multiLevelType w:val="singleLevel"/>
    <w:tmpl w:val="7DF6C982"/>
    <w:lvl w:ilvl="0">
      <w:start w:val="1"/>
      <w:numFmt w:val="bullet"/>
      <w:pStyle w:val="UnorderedLists"/>
      <w:lvlText w:val=""/>
      <w:lvlJc w:val="left"/>
      <w:pPr>
        <w:ind w:left="717" w:hanging="360"/>
      </w:pPr>
      <w:rPr>
        <w:rFonts w:hint="default" w:ascii="Symbol" w:hAnsi="Symbol"/>
        <w:b w:val="0"/>
        <w:i w:val="0"/>
        <w:color w:val="auto"/>
      </w:rPr>
    </w:lvl>
  </w:abstractNum>
  <w:abstractNum w:abstractNumId="7" w15:restartNumberingAfterBreak="0">
    <w:nsid w:val="640E45DA"/>
    <w:multiLevelType w:val="multilevel"/>
    <w:tmpl w:val="D33E986C"/>
    <w:numStyleLink w:val="OrderedList"/>
  </w:abstractNum>
  <w:abstractNum w:abstractNumId="8" w15:restartNumberingAfterBreak="0">
    <w:nsid w:val="64A725B9"/>
    <w:multiLevelType w:val="multilevel"/>
    <w:tmpl w:val="D33E986C"/>
    <w:numStyleLink w:val="OrderedList"/>
  </w:abstractNum>
  <w:abstractNum w:abstractNumId="9" w15:restartNumberingAfterBreak="0">
    <w:nsid w:val="7E903A66"/>
    <w:multiLevelType w:val="hybridMultilevel"/>
    <w:tmpl w:val="11D0DB8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027364717">
    <w:abstractNumId w:val="2"/>
  </w:num>
  <w:num w:numId="2" w16cid:durableId="1187409819">
    <w:abstractNumId w:val="0"/>
  </w:num>
  <w:num w:numId="3" w16cid:durableId="430442130">
    <w:abstractNumId w:val="5"/>
  </w:num>
  <w:num w:numId="4" w16cid:durableId="326056727">
    <w:abstractNumId w:val="6"/>
  </w:num>
  <w:num w:numId="5" w16cid:durableId="844902227">
    <w:abstractNumId w:val="8"/>
  </w:num>
  <w:num w:numId="6" w16cid:durableId="1295600128">
    <w:abstractNumId w:val="3"/>
  </w:num>
  <w:num w:numId="7" w16cid:durableId="1014579226">
    <w:abstractNumId w:val="7"/>
  </w:num>
  <w:num w:numId="8" w16cid:durableId="31052780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31964806">
    <w:abstractNumId w:val="4"/>
  </w:num>
  <w:num w:numId="10" w16cid:durableId="313148160">
    <w:abstractNumId w:val="1"/>
  </w:num>
  <w:num w:numId="11" w16cid:durableId="2246866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isplayBackgroundShape/>
  <w:attachedTemplate r:id="rId1"/>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051"/>
    <w:rsid w:val="000010D8"/>
    <w:rsid w:val="00001A4F"/>
    <w:rsid w:val="0000391B"/>
    <w:rsid w:val="00003952"/>
    <w:rsid w:val="00011DE0"/>
    <w:rsid w:val="00025579"/>
    <w:rsid w:val="00025B4F"/>
    <w:rsid w:val="00025F41"/>
    <w:rsid w:val="00026066"/>
    <w:rsid w:val="000325D2"/>
    <w:rsid w:val="00034BE8"/>
    <w:rsid w:val="00035D89"/>
    <w:rsid w:val="000400CB"/>
    <w:rsid w:val="000401A6"/>
    <w:rsid w:val="000538D4"/>
    <w:rsid w:val="00053FFF"/>
    <w:rsid w:val="0005521B"/>
    <w:rsid w:val="00056051"/>
    <w:rsid w:val="000778E7"/>
    <w:rsid w:val="0008105D"/>
    <w:rsid w:val="00082364"/>
    <w:rsid w:val="00083449"/>
    <w:rsid w:val="000904C9"/>
    <w:rsid w:val="00091985"/>
    <w:rsid w:val="00091EB5"/>
    <w:rsid w:val="000950F7"/>
    <w:rsid w:val="000A035C"/>
    <w:rsid w:val="000A1D9D"/>
    <w:rsid w:val="000A2462"/>
    <w:rsid w:val="000A6392"/>
    <w:rsid w:val="000A6B5F"/>
    <w:rsid w:val="000B34CB"/>
    <w:rsid w:val="000B6B49"/>
    <w:rsid w:val="000C0527"/>
    <w:rsid w:val="000C0759"/>
    <w:rsid w:val="000C4625"/>
    <w:rsid w:val="000C7123"/>
    <w:rsid w:val="000D0AE2"/>
    <w:rsid w:val="000D3022"/>
    <w:rsid w:val="000D74FF"/>
    <w:rsid w:val="000E46DB"/>
    <w:rsid w:val="000E7E4B"/>
    <w:rsid w:val="000F1B66"/>
    <w:rsid w:val="000F3781"/>
    <w:rsid w:val="000F3BB9"/>
    <w:rsid w:val="000F6100"/>
    <w:rsid w:val="000F7444"/>
    <w:rsid w:val="0010671D"/>
    <w:rsid w:val="00107F08"/>
    <w:rsid w:val="00111B1F"/>
    <w:rsid w:val="00120C69"/>
    <w:rsid w:val="00123AA8"/>
    <w:rsid w:val="00127450"/>
    <w:rsid w:val="001308CD"/>
    <w:rsid w:val="0013403B"/>
    <w:rsid w:val="00134AD0"/>
    <w:rsid w:val="00135A81"/>
    <w:rsid w:val="00137E8B"/>
    <w:rsid w:val="001401A2"/>
    <w:rsid w:val="0014380D"/>
    <w:rsid w:val="0014640D"/>
    <w:rsid w:val="0014657A"/>
    <w:rsid w:val="00150E3D"/>
    <w:rsid w:val="00152D87"/>
    <w:rsid w:val="00155DF5"/>
    <w:rsid w:val="001562D5"/>
    <w:rsid w:val="00161955"/>
    <w:rsid w:val="00163C7F"/>
    <w:rsid w:val="00164873"/>
    <w:rsid w:val="00164B7D"/>
    <w:rsid w:val="00166726"/>
    <w:rsid w:val="00166DAA"/>
    <w:rsid w:val="00166DF2"/>
    <w:rsid w:val="00170FB0"/>
    <w:rsid w:val="00174B55"/>
    <w:rsid w:val="00174FBA"/>
    <w:rsid w:val="00180DE0"/>
    <w:rsid w:val="00182D90"/>
    <w:rsid w:val="00186600"/>
    <w:rsid w:val="0018666E"/>
    <w:rsid w:val="00194001"/>
    <w:rsid w:val="00194374"/>
    <w:rsid w:val="00195957"/>
    <w:rsid w:val="001A45DD"/>
    <w:rsid w:val="001A6AAC"/>
    <w:rsid w:val="001A7D2C"/>
    <w:rsid w:val="001B05BC"/>
    <w:rsid w:val="001B4D18"/>
    <w:rsid w:val="001B5E01"/>
    <w:rsid w:val="001B73A3"/>
    <w:rsid w:val="001B77D1"/>
    <w:rsid w:val="001B7E00"/>
    <w:rsid w:val="001C2730"/>
    <w:rsid w:val="001D4E35"/>
    <w:rsid w:val="001D6080"/>
    <w:rsid w:val="001D63C1"/>
    <w:rsid w:val="001D7EEB"/>
    <w:rsid w:val="001E7B37"/>
    <w:rsid w:val="001F2252"/>
    <w:rsid w:val="001F36F9"/>
    <w:rsid w:val="001F3DBF"/>
    <w:rsid w:val="001F5D06"/>
    <w:rsid w:val="0020236F"/>
    <w:rsid w:val="00207B2A"/>
    <w:rsid w:val="002138F0"/>
    <w:rsid w:val="00215A41"/>
    <w:rsid w:val="002208C9"/>
    <w:rsid w:val="00227446"/>
    <w:rsid w:val="00227752"/>
    <w:rsid w:val="00236E25"/>
    <w:rsid w:val="00244A44"/>
    <w:rsid w:val="00244C19"/>
    <w:rsid w:val="00246F16"/>
    <w:rsid w:val="00251C3F"/>
    <w:rsid w:val="00257A89"/>
    <w:rsid w:val="002602F8"/>
    <w:rsid w:val="0026089F"/>
    <w:rsid w:val="002641F4"/>
    <w:rsid w:val="002663AA"/>
    <w:rsid w:val="002669CE"/>
    <w:rsid w:val="00272CA8"/>
    <w:rsid w:val="002733DB"/>
    <w:rsid w:val="00273682"/>
    <w:rsid w:val="002738F5"/>
    <w:rsid w:val="002753E1"/>
    <w:rsid w:val="00277BA4"/>
    <w:rsid w:val="0028281F"/>
    <w:rsid w:val="0029124E"/>
    <w:rsid w:val="0029302D"/>
    <w:rsid w:val="002939C7"/>
    <w:rsid w:val="00294AB4"/>
    <w:rsid w:val="002A0B2D"/>
    <w:rsid w:val="002A33DB"/>
    <w:rsid w:val="002B09D9"/>
    <w:rsid w:val="002B3895"/>
    <w:rsid w:val="002B3C99"/>
    <w:rsid w:val="002B58B3"/>
    <w:rsid w:val="002B643F"/>
    <w:rsid w:val="002C006E"/>
    <w:rsid w:val="002C42EB"/>
    <w:rsid w:val="002C5089"/>
    <w:rsid w:val="002C5F62"/>
    <w:rsid w:val="002C73EE"/>
    <w:rsid w:val="002D67CA"/>
    <w:rsid w:val="002E22E6"/>
    <w:rsid w:val="002F3565"/>
    <w:rsid w:val="002F3C53"/>
    <w:rsid w:val="002F4DC3"/>
    <w:rsid w:val="002F5CA2"/>
    <w:rsid w:val="00300111"/>
    <w:rsid w:val="00304A3A"/>
    <w:rsid w:val="00305B4E"/>
    <w:rsid w:val="00306778"/>
    <w:rsid w:val="00312622"/>
    <w:rsid w:val="00315440"/>
    <w:rsid w:val="003171C0"/>
    <w:rsid w:val="0032302A"/>
    <w:rsid w:val="00326649"/>
    <w:rsid w:val="003458B4"/>
    <w:rsid w:val="0035168B"/>
    <w:rsid w:val="00351DD7"/>
    <w:rsid w:val="00353663"/>
    <w:rsid w:val="0035506F"/>
    <w:rsid w:val="00355305"/>
    <w:rsid w:val="003553D5"/>
    <w:rsid w:val="00363696"/>
    <w:rsid w:val="00374CEF"/>
    <w:rsid w:val="00377FAB"/>
    <w:rsid w:val="00381880"/>
    <w:rsid w:val="00382A6A"/>
    <w:rsid w:val="00382B56"/>
    <w:rsid w:val="003838C8"/>
    <w:rsid w:val="00384FE1"/>
    <w:rsid w:val="00386161"/>
    <w:rsid w:val="00386250"/>
    <w:rsid w:val="00390483"/>
    <w:rsid w:val="00393168"/>
    <w:rsid w:val="003A55DC"/>
    <w:rsid w:val="003A650C"/>
    <w:rsid w:val="003B2DC8"/>
    <w:rsid w:val="003B3AD0"/>
    <w:rsid w:val="003C2AF3"/>
    <w:rsid w:val="003C3130"/>
    <w:rsid w:val="003D6474"/>
    <w:rsid w:val="003D6BE3"/>
    <w:rsid w:val="003E6E1C"/>
    <w:rsid w:val="003E6E77"/>
    <w:rsid w:val="003F003E"/>
    <w:rsid w:val="003F0555"/>
    <w:rsid w:val="003F6533"/>
    <w:rsid w:val="00405DC8"/>
    <w:rsid w:val="004065EE"/>
    <w:rsid w:val="00411F70"/>
    <w:rsid w:val="00412605"/>
    <w:rsid w:val="00413A61"/>
    <w:rsid w:val="00414ED5"/>
    <w:rsid w:val="0042079C"/>
    <w:rsid w:val="0042198C"/>
    <w:rsid w:val="00425F84"/>
    <w:rsid w:val="00430CE5"/>
    <w:rsid w:val="0043399C"/>
    <w:rsid w:val="0043444A"/>
    <w:rsid w:val="00435ECF"/>
    <w:rsid w:val="00437C3A"/>
    <w:rsid w:val="00440E39"/>
    <w:rsid w:val="0044264F"/>
    <w:rsid w:val="004661B6"/>
    <w:rsid w:val="0047611E"/>
    <w:rsid w:val="0047710C"/>
    <w:rsid w:val="00480C60"/>
    <w:rsid w:val="00481312"/>
    <w:rsid w:val="004835F2"/>
    <w:rsid w:val="00485A27"/>
    <w:rsid w:val="00493642"/>
    <w:rsid w:val="00495205"/>
    <w:rsid w:val="004A3103"/>
    <w:rsid w:val="004A326E"/>
    <w:rsid w:val="004A3ABC"/>
    <w:rsid w:val="004A4E94"/>
    <w:rsid w:val="004A7630"/>
    <w:rsid w:val="004B4E9B"/>
    <w:rsid w:val="004C1869"/>
    <w:rsid w:val="004C3DCC"/>
    <w:rsid w:val="004C6AA9"/>
    <w:rsid w:val="004D008F"/>
    <w:rsid w:val="004D133A"/>
    <w:rsid w:val="004D3498"/>
    <w:rsid w:val="004D559C"/>
    <w:rsid w:val="004D74BB"/>
    <w:rsid w:val="004E04B8"/>
    <w:rsid w:val="004E0595"/>
    <w:rsid w:val="004E1384"/>
    <w:rsid w:val="004E27F5"/>
    <w:rsid w:val="004F0E78"/>
    <w:rsid w:val="00500E69"/>
    <w:rsid w:val="00506F7B"/>
    <w:rsid w:val="00514044"/>
    <w:rsid w:val="00514817"/>
    <w:rsid w:val="0052541A"/>
    <w:rsid w:val="00527205"/>
    <w:rsid w:val="00532400"/>
    <w:rsid w:val="00533221"/>
    <w:rsid w:val="00542FDD"/>
    <w:rsid w:val="0055578F"/>
    <w:rsid w:val="005616A0"/>
    <w:rsid w:val="0057421C"/>
    <w:rsid w:val="00591274"/>
    <w:rsid w:val="00593417"/>
    <w:rsid w:val="005A00C0"/>
    <w:rsid w:val="005A01C1"/>
    <w:rsid w:val="005A50D0"/>
    <w:rsid w:val="005A5975"/>
    <w:rsid w:val="005A5E7E"/>
    <w:rsid w:val="005A73ED"/>
    <w:rsid w:val="005B2B84"/>
    <w:rsid w:val="005B6E09"/>
    <w:rsid w:val="005C1F9E"/>
    <w:rsid w:val="005C5766"/>
    <w:rsid w:val="005E0042"/>
    <w:rsid w:val="005E158A"/>
    <w:rsid w:val="005E4FD6"/>
    <w:rsid w:val="005F0B4D"/>
    <w:rsid w:val="005F15C6"/>
    <w:rsid w:val="005F4CD5"/>
    <w:rsid w:val="00601EC0"/>
    <w:rsid w:val="006157FE"/>
    <w:rsid w:val="006164A1"/>
    <w:rsid w:val="006227FB"/>
    <w:rsid w:val="0062347D"/>
    <w:rsid w:val="0062412C"/>
    <w:rsid w:val="006319A3"/>
    <w:rsid w:val="00644548"/>
    <w:rsid w:val="00645211"/>
    <w:rsid w:val="00653A4A"/>
    <w:rsid w:val="00654B92"/>
    <w:rsid w:val="00656F57"/>
    <w:rsid w:val="0066033F"/>
    <w:rsid w:val="006658DE"/>
    <w:rsid w:val="006903D7"/>
    <w:rsid w:val="00690E02"/>
    <w:rsid w:val="00690E77"/>
    <w:rsid w:val="00691D09"/>
    <w:rsid w:val="00691F66"/>
    <w:rsid w:val="0069442E"/>
    <w:rsid w:val="006952C2"/>
    <w:rsid w:val="00696318"/>
    <w:rsid w:val="006A3886"/>
    <w:rsid w:val="006B4B19"/>
    <w:rsid w:val="006B6F6B"/>
    <w:rsid w:val="006B762C"/>
    <w:rsid w:val="006C11AF"/>
    <w:rsid w:val="006C3380"/>
    <w:rsid w:val="006C580E"/>
    <w:rsid w:val="006C5C7E"/>
    <w:rsid w:val="006C6F70"/>
    <w:rsid w:val="006D0071"/>
    <w:rsid w:val="006D10E5"/>
    <w:rsid w:val="006D78EC"/>
    <w:rsid w:val="006D7C6E"/>
    <w:rsid w:val="006E0BD7"/>
    <w:rsid w:val="006E1024"/>
    <w:rsid w:val="006E1F78"/>
    <w:rsid w:val="006E2F96"/>
    <w:rsid w:val="006F6490"/>
    <w:rsid w:val="00700E25"/>
    <w:rsid w:val="0072241E"/>
    <w:rsid w:val="00724142"/>
    <w:rsid w:val="00733E37"/>
    <w:rsid w:val="0073518B"/>
    <w:rsid w:val="0073726C"/>
    <w:rsid w:val="00740344"/>
    <w:rsid w:val="00742288"/>
    <w:rsid w:val="00746BF6"/>
    <w:rsid w:val="00750F71"/>
    <w:rsid w:val="00751931"/>
    <w:rsid w:val="0075299A"/>
    <w:rsid w:val="007538CD"/>
    <w:rsid w:val="007602EC"/>
    <w:rsid w:val="00760341"/>
    <w:rsid w:val="007606A0"/>
    <w:rsid w:val="0076329E"/>
    <w:rsid w:val="007655B0"/>
    <w:rsid w:val="00765DF4"/>
    <w:rsid w:val="00770BD4"/>
    <w:rsid w:val="00772C9D"/>
    <w:rsid w:val="00776986"/>
    <w:rsid w:val="00776D48"/>
    <w:rsid w:val="00783C43"/>
    <w:rsid w:val="00785328"/>
    <w:rsid w:val="00786035"/>
    <w:rsid w:val="00792622"/>
    <w:rsid w:val="00793561"/>
    <w:rsid w:val="00795A28"/>
    <w:rsid w:val="00796543"/>
    <w:rsid w:val="00797698"/>
    <w:rsid w:val="007A3445"/>
    <w:rsid w:val="007A7988"/>
    <w:rsid w:val="007B00A1"/>
    <w:rsid w:val="007B1347"/>
    <w:rsid w:val="007B7FCD"/>
    <w:rsid w:val="007C5E65"/>
    <w:rsid w:val="007C5EDC"/>
    <w:rsid w:val="007C6989"/>
    <w:rsid w:val="007C73B1"/>
    <w:rsid w:val="007D048C"/>
    <w:rsid w:val="007D0F73"/>
    <w:rsid w:val="007D1AAF"/>
    <w:rsid w:val="007D7B2A"/>
    <w:rsid w:val="007E1537"/>
    <w:rsid w:val="007E1C58"/>
    <w:rsid w:val="007E232E"/>
    <w:rsid w:val="007E3CCA"/>
    <w:rsid w:val="007E6E64"/>
    <w:rsid w:val="007E7BDE"/>
    <w:rsid w:val="007F30C8"/>
    <w:rsid w:val="00805533"/>
    <w:rsid w:val="0080AA52"/>
    <w:rsid w:val="00815BFB"/>
    <w:rsid w:val="00815C4B"/>
    <w:rsid w:val="0082354C"/>
    <w:rsid w:val="008256BA"/>
    <w:rsid w:val="008308C8"/>
    <w:rsid w:val="00830FE5"/>
    <w:rsid w:val="0083297E"/>
    <w:rsid w:val="00833F53"/>
    <w:rsid w:val="008420D6"/>
    <w:rsid w:val="008446CB"/>
    <w:rsid w:val="00845C01"/>
    <w:rsid w:val="008506B1"/>
    <w:rsid w:val="0085180C"/>
    <w:rsid w:val="00852345"/>
    <w:rsid w:val="00853874"/>
    <w:rsid w:val="0085748E"/>
    <w:rsid w:val="0086054E"/>
    <w:rsid w:val="00860812"/>
    <w:rsid w:val="008610CB"/>
    <w:rsid w:val="00863D75"/>
    <w:rsid w:val="00865B3A"/>
    <w:rsid w:val="008677AD"/>
    <w:rsid w:val="00873465"/>
    <w:rsid w:val="00875D84"/>
    <w:rsid w:val="00877BD0"/>
    <w:rsid w:val="00882DFD"/>
    <w:rsid w:val="00883187"/>
    <w:rsid w:val="00884E68"/>
    <w:rsid w:val="008874D2"/>
    <w:rsid w:val="00890F3A"/>
    <w:rsid w:val="00893819"/>
    <w:rsid w:val="0089570E"/>
    <w:rsid w:val="00895848"/>
    <w:rsid w:val="008A0C07"/>
    <w:rsid w:val="008A4808"/>
    <w:rsid w:val="008A5847"/>
    <w:rsid w:val="008A6604"/>
    <w:rsid w:val="008A77B1"/>
    <w:rsid w:val="008B064B"/>
    <w:rsid w:val="008B08F6"/>
    <w:rsid w:val="008B174D"/>
    <w:rsid w:val="008B3220"/>
    <w:rsid w:val="008B4B98"/>
    <w:rsid w:val="008B4D06"/>
    <w:rsid w:val="008B4D54"/>
    <w:rsid w:val="008C067D"/>
    <w:rsid w:val="008C78F1"/>
    <w:rsid w:val="008D6747"/>
    <w:rsid w:val="008E2F52"/>
    <w:rsid w:val="008E3818"/>
    <w:rsid w:val="009004C6"/>
    <w:rsid w:val="009102E6"/>
    <w:rsid w:val="00917234"/>
    <w:rsid w:val="009174C6"/>
    <w:rsid w:val="00922A12"/>
    <w:rsid w:val="0092597F"/>
    <w:rsid w:val="0093040F"/>
    <w:rsid w:val="009307D1"/>
    <w:rsid w:val="009310C7"/>
    <w:rsid w:val="00934702"/>
    <w:rsid w:val="00941DFC"/>
    <w:rsid w:val="00943734"/>
    <w:rsid w:val="00943A1D"/>
    <w:rsid w:val="00946402"/>
    <w:rsid w:val="00950A5D"/>
    <w:rsid w:val="009532BC"/>
    <w:rsid w:val="00957D61"/>
    <w:rsid w:val="009635A8"/>
    <w:rsid w:val="0096548C"/>
    <w:rsid w:val="009668E3"/>
    <w:rsid w:val="00967487"/>
    <w:rsid w:val="00970622"/>
    <w:rsid w:val="00971A33"/>
    <w:rsid w:val="009722B7"/>
    <w:rsid w:val="0097631F"/>
    <w:rsid w:val="00986A3C"/>
    <w:rsid w:val="009900FA"/>
    <w:rsid w:val="0099059C"/>
    <w:rsid w:val="00992D95"/>
    <w:rsid w:val="009A1F7F"/>
    <w:rsid w:val="009A225D"/>
    <w:rsid w:val="009A287D"/>
    <w:rsid w:val="009A28D7"/>
    <w:rsid w:val="009A2FC0"/>
    <w:rsid w:val="009A50B8"/>
    <w:rsid w:val="009A5C6C"/>
    <w:rsid w:val="009A7F81"/>
    <w:rsid w:val="009B1649"/>
    <w:rsid w:val="009C62F1"/>
    <w:rsid w:val="009C68E8"/>
    <w:rsid w:val="009C6DFC"/>
    <w:rsid w:val="009C7ADC"/>
    <w:rsid w:val="009D1394"/>
    <w:rsid w:val="009E2BD3"/>
    <w:rsid w:val="009F207B"/>
    <w:rsid w:val="009F4C75"/>
    <w:rsid w:val="009F51EF"/>
    <w:rsid w:val="009F53A7"/>
    <w:rsid w:val="009F7D24"/>
    <w:rsid w:val="00A02A85"/>
    <w:rsid w:val="00A03D65"/>
    <w:rsid w:val="00A11C28"/>
    <w:rsid w:val="00A15732"/>
    <w:rsid w:val="00A2049A"/>
    <w:rsid w:val="00A22213"/>
    <w:rsid w:val="00A248F1"/>
    <w:rsid w:val="00A25D6F"/>
    <w:rsid w:val="00A26733"/>
    <w:rsid w:val="00A320FB"/>
    <w:rsid w:val="00A3311F"/>
    <w:rsid w:val="00A33CDA"/>
    <w:rsid w:val="00A5648F"/>
    <w:rsid w:val="00A60A55"/>
    <w:rsid w:val="00A61061"/>
    <w:rsid w:val="00A61406"/>
    <w:rsid w:val="00A61BF9"/>
    <w:rsid w:val="00A653A0"/>
    <w:rsid w:val="00A6637B"/>
    <w:rsid w:val="00A72292"/>
    <w:rsid w:val="00A736D2"/>
    <w:rsid w:val="00A825A8"/>
    <w:rsid w:val="00A926A9"/>
    <w:rsid w:val="00AA1622"/>
    <w:rsid w:val="00AA5131"/>
    <w:rsid w:val="00AB12E2"/>
    <w:rsid w:val="00AB29C2"/>
    <w:rsid w:val="00AB39C9"/>
    <w:rsid w:val="00AC0B6B"/>
    <w:rsid w:val="00AC1FD5"/>
    <w:rsid w:val="00AC3499"/>
    <w:rsid w:val="00AC4B4B"/>
    <w:rsid w:val="00AC4C1D"/>
    <w:rsid w:val="00AC4FBE"/>
    <w:rsid w:val="00AC70F9"/>
    <w:rsid w:val="00AD06CE"/>
    <w:rsid w:val="00AD25F8"/>
    <w:rsid w:val="00AD37EC"/>
    <w:rsid w:val="00AD5817"/>
    <w:rsid w:val="00AE3DC7"/>
    <w:rsid w:val="00AF062E"/>
    <w:rsid w:val="00AF5800"/>
    <w:rsid w:val="00B03AD2"/>
    <w:rsid w:val="00B10E99"/>
    <w:rsid w:val="00B11AC0"/>
    <w:rsid w:val="00B1587F"/>
    <w:rsid w:val="00B16FA3"/>
    <w:rsid w:val="00B21C42"/>
    <w:rsid w:val="00B241CD"/>
    <w:rsid w:val="00B273A2"/>
    <w:rsid w:val="00B362E6"/>
    <w:rsid w:val="00B44F91"/>
    <w:rsid w:val="00B4782A"/>
    <w:rsid w:val="00B50480"/>
    <w:rsid w:val="00B57BEA"/>
    <w:rsid w:val="00B66E88"/>
    <w:rsid w:val="00B71BB3"/>
    <w:rsid w:val="00B7323A"/>
    <w:rsid w:val="00B73BE9"/>
    <w:rsid w:val="00B76D44"/>
    <w:rsid w:val="00B83D80"/>
    <w:rsid w:val="00B85B5C"/>
    <w:rsid w:val="00B911D9"/>
    <w:rsid w:val="00B9285C"/>
    <w:rsid w:val="00B9311B"/>
    <w:rsid w:val="00BA1AC5"/>
    <w:rsid w:val="00BA2735"/>
    <w:rsid w:val="00BA5AED"/>
    <w:rsid w:val="00BB5EFD"/>
    <w:rsid w:val="00BB750D"/>
    <w:rsid w:val="00BC1674"/>
    <w:rsid w:val="00BC3B8D"/>
    <w:rsid w:val="00BC42D7"/>
    <w:rsid w:val="00BC4318"/>
    <w:rsid w:val="00BC63BF"/>
    <w:rsid w:val="00BF4E60"/>
    <w:rsid w:val="00BF661D"/>
    <w:rsid w:val="00C00B01"/>
    <w:rsid w:val="00C04283"/>
    <w:rsid w:val="00C0638F"/>
    <w:rsid w:val="00C06C6E"/>
    <w:rsid w:val="00C11EDF"/>
    <w:rsid w:val="00C14A98"/>
    <w:rsid w:val="00C172A7"/>
    <w:rsid w:val="00C175D3"/>
    <w:rsid w:val="00C22895"/>
    <w:rsid w:val="00C22D7C"/>
    <w:rsid w:val="00C25648"/>
    <w:rsid w:val="00C30160"/>
    <w:rsid w:val="00C31C6D"/>
    <w:rsid w:val="00C3231A"/>
    <w:rsid w:val="00C370B7"/>
    <w:rsid w:val="00C37F3C"/>
    <w:rsid w:val="00C37F60"/>
    <w:rsid w:val="00C4172C"/>
    <w:rsid w:val="00C42470"/>
    <w:rsid w:val="00C445CA"/>
    <w:rsid w:val="00C44EC3"/>
    <w:rsid w:val="00C5456C"/>
    <w:rsid w:val="00C55BC2"/>
    <w:rsid w:val="00C6129F"/>
    <w:rsid w:val="00C6433F"/>
    <w:rsid w:val="00C66726"/>
    <w:rsid w:val="00C75A98"/>
    <w:rsid w:val="00C75B19"/>
    <w:rsid w:val="00C76D15"/>
    <w:rsid w:val="00C802BB"/>
    <w:rsid w:val="00C817AD"/>
    <w:rsid w:val="00C81E98"/>
    <w:rsid w:val="00C918F6"/>
    <w:rsid w:val="00C91EF3"/>
    <w:rsid w:val="00C91F10"/>
    <w:rsid w:val="00C92C0D"/>
    <w:rsid w:val="00C95B26"/>
    <w:rsid w:val="00C95EB2"/>
    <w:rsid w:val="00CA0282"/>
    <w:rsid w:val="00CA312D"/>
    <w:rsid w:val="00CA75C6"/>
    <w:rsid w:val="00CB3E87"/>
    <w:rsid w:val="00CB6C87"/>
    <w:rsid w:val="00CC72C9"/>
    <w:rsid w:val="00CD0B1D"/>
    <w:rsid w:val="00CD43BA"/>
    <w:rsid w:val="00CD664A"/>
    <w:rsid w:val="00CD6C29"/>
    <w:rsid w:val="00CE10EB"/>
    <w:rsid w:val="00CE19F5"/>
    <w:rsid w:val="00CE3C98"/>
    <w:rsid w:val="00CF3CEE"/>
    <w:rsid w:val="00D03F6D"/>
    <w:rsid w:val="00D077DA"/>
    <w:rsid w:val="00D17FDC"/>
    <w:rsid w:val="00D209A0"/>
    <w:rsid w:val="00D2233E"/>
    <w:rsid w:val="00D228AA"/>
    <w:rsid w:val="00D26B20"/>
    <w:rsid w:val="00D309B2"/>
    <w:rsid w:val="00D40057"/>
    <w:rsid w:val="00D4311D"/>
    <w:rsid w:val="00D43AC3"/>
    <w:rsid w:val="00D45B00"/>
    <w:rsid w:val="00D512CC"/>
    <w:rsid w:val="00D552A5"/>
    <w:rsid w:val="00D5563D"/>
    <w:rsid w:val="00D561BD"/>
    <w:rsid w:val="00D56979"/>
    <w:rsid w:val="00D61198"/>
    <w:rsid w:val="00D63036"/>
    <w:rsid w:val="00D63518"/>
    <w:rsid w:val="00D66809"/>
    <w:rsid w:val="00D676AB"/>
    <w:rsid w:val="00D71B7C"/>
    <w:rsid w:val="00D72374"/>
    <w:rsid w:val="00DA1CB4"/>
    <w:rsid w:val="00DA43EA"/>
    <w:rsid w:val="00DA687F"/>
    <w:rsid w:val="00DA7F13"/>
    <w:rsid w:val="00DC0033"/>
    <w:rsid w:val="00DC26B1"/>
    <w:rsid w:val="00DC3355"/>
    <w:rsid w:val="00DD209C"/>
    <w:rsid w:val="00DD2364"/>
    <w:rsid w:val="00DD4841"/>
    <w:rsid w:val="00DF3757"/>
    <w:rsid w:val="00DF7171"/>
    <w:rsid w:val="00E02D09"/>
    <w:rsid w:val="00E06593"/>
    <w:rsid w:val="00E10589"/>
    <w:rsid w:val="00E107FD"/>
    <w:rsid w:val="00E12F7F"/>
    <w:rsid w:val="00E13519"/>
    <w:rsid w:val="00E157E2"/>
    <w:rsid w:val="00E15F1A"/>
    <w:rsid w:val="00E16A25"/>
    <w:rsid w:val="00E239FE"/>
    <w:rsid w:val="00E2B7D5"/>
    <w:rsid w:val="00E452EB"/>
    <w:rsid w:val="00E51A76"/>
    <w:rsid w:val="00E54AD8"/>
    <w:rsid w:val="00E62C84"/>
    <w:rsid w:val="00E63CED"/>
    <w:rsid w:val="00E677B9"/>
    <w:rsid w:val="00E70912"/>
    <w:rsid w:val="00E721E6"/>
    <w:rsid w:val="00E74FC7"/>
    <w:rsid w:val="00E83C3C"/>
    <w:rsid w:val="00EA0515"/>
    <w:rsid w:val="00EA1017"/>
    <w:rsid w:val="00EA205D"/>
    <w:rsid w:val="00EB1F3A"/>
    <w:rsid w:val="00EB2136"/>
    <w:rsid w:val="00EB588F"/>
    <w:rsid w:val="00EB78EB"/>
    <w:rsid w:val="00EC0EBF"/>
    <w:rsid w:val="00EC2CA3"/>
    <w:rsid w:val="00ED2918"/>
    <w:rsid w:val="00ED6440"/>
    <w:rsid w:val="00EE2873"/>
    <w:rsid w:val="00EE3127"/>
    <w:rsid w:val="00EE4C28"/>
    <w:rsid w:val="00EE4C41"/>
    <w:rsid w:val="00EE5CAC"/>
    <w:rsid w:val="00F02599"/>
    <w:rsid w:val="00F039C3"/>
    <w:rsid w:val="00F05027"/>
    <w:rsid w:val="00F05F11"/>
    <w:rsid w:val="00F067E3"/>
    <w:rsid w:val="00F07306"/>
    <w:rsid w:val="00F07395"/>
    <w:rsid w:val="00F115C5"/>
    <w:rsid w:val="00F226E7"/>
    <w:rsid w:val="00F237AD"/>
    <w:rsid w:val="00F27AD4"/>
    <w:rsid w:val="00F3424A"/>
    <w:rsid w:val="00F37918"/>
    <w:rsid w:val="00F37A01"/>
    <w:rsid w:val="00F37FFB"/>
    <w:rsid w:val="00F420A1"/>
    <w:rsid w:val="00F42E1E"/>
    <w:rsid w:val="00F55CA1"/>
    <w:rsid w:val="00F56898"/>
    <w:rsid w:val="00F5700B"/>
    <w:rsid w:val="00F63565"/>
    <w:rsid w:val="00F6482F"/>
    <w:rsid w:val="00F65D04"/>
    <w:rsid w:val="00F72EE8"/>
    <w:rsid w:val="00F76F39"/>
    <w:rsid w:val="00F81ADE"/>
    <w:rsid w:val="00F84E35"/>
    <w:rsid w:val="00F90618"/>
    <w:rsid w:val="00F9114F"/>
    <w:rsid w:val="00F941DA"/>
    <w:rsid w:val="00F95A66"/>
    <w:rsid w:val="00FA407F"/>
    <w:rsid w:val="00FB0975"/>
    <w:rsid w:val="00FB0EE7"/>
    <w:rsid w:val="00FB4085"/>
    <w:rsid w:val="00FB6603"/>
    <w:rsid w:val="00FB665C"/>
    <w:rsid w:val="00FC56BC"/>
    <w:rsid w:val="00FC5E00"/>
    <w:rsid w:val="00FC724F"/>
    <w:rsid w:val="00FC7A18"/>
    <w:rsid w:val="00FD056B"/>
    <w:rsid w:val="00FD1C70"/>
    <w:rsid w:val="00FD268B"/>
    <w:rsid w:val="00FE2B67"/>
    <w:rsid w:val="00FE3EA0"/>
    <w:rsid w:val="00FE6E7E"/>
    <w:rsid w:val="00FE7228"/>
    <w:rsid w:val="00FF05E7"/>
    <w:rsid w:val="00FF6226"/>
    <w:rsid w:val="011ECB37"/>
    <w:rsid w:val="02107B3F"/>
    <w:rsid w:val="028045C4"/>
    <w:rsid w:val="02D770FD"/>
    <w:rsid w:val="031C71CA"/>
    <w:rsid w:val="0343E182"/>
    <w:rsid w:val="0345F1FC"/>
    <w:rsid w:val="03953356"/>
    <w:rsid w:val="03C92F2C"/>
    <w:rsid w:val="0413F2BE"/>
    <w:rsid w:val="04F217C3"/>
    <w:rsid w:val="053CE514"/>
    <w:rsid w:val="05EFFAA8"/>
    <w:rsid w:val="05FCE6E0"/>
    <w:rsid w:val="065BF55E"/>
    <w:rsid w:val="0676BD2D"/>
    <w:rsid w:val="06B44333"/>
    <w:rsid w:val="06FA02F4"/>
    <w:rsid w:val="078B34D1"/>
    <w:rsid w:val="07996044"/>
    <w:rsid w:val="090EB3D1"/>
    <w:rsid w:val="09246F7B"/>
    <w:rsid w:val="0997618F"/>
    <w:rsid w:val="0AC6CC2B"/>
    <w:rsid w:val="0BF12FCD"/>
    <w:rsid w:val="0C4939DD"/>
    <w:rsid w:val="0D9CB574"/>
    <w:rsid w:val="0DB4312B"/>
    <w:rsid w:val="0E10D9C2"/>
    <w:rsid w:val="0E575103"/>
    <w:rsid w:val="0E9F6F20"/>
    <w:rsid w:val="0EBDB48B"/>
    <w:rsid w:val="0F256F2E"/>
    <w:rsid w:val="0FCFD6D5"/>
    <w:rsid w:val="0FE935C4"/>
    <w:rsid w:val="1090E66E"/>
    <w:rsid w:val="10AE9E7B"/>
    <w:rsid w:val="115E9B27"/>
    <w:rsid w:val="11706CD8"/>
    <w:rsid w:val="1207C43D"/>
    <w:rsid w:val="12317BAE"/>
    <w:rsid w:val="13309D18"/>
    <w:rsid w:val="13D58DE6"/>
    <w:rsid w:val="14254C85"/>
    <w:rsid w:val="155BE682"/>
    <w:rsid w:val="1589EA2B"/>
    <w:rsid w:val="167596F8"/>
    <w:rsid w:val="195C4018"/>
    <w:rsid w:val="19DA6712"/>
    <w:rsid w:val="1A0C28C0"/>
    <w:rsid w:val="1A9829A5"/>
    <w:rsid w:val="1AA06D47"/>
    <w:rsid w:val="1AF6F029"/>
    <w:rsid w:val="1B418037"/>
    <w:rsid w:val="1BB10AEB"/>
    <w:rsid w:val="1BCB0873"/>
    <w:rsid w:val="1C00613C"/>
    <w:rsid w:val="1C189BF5"/>
    <w:rsid w:val="1C4440F2"/>
    <w:rsid w:val="1CE55091"/>
    <w:rsid w:val="1D0ACBD0"/>
    <w:rsid w:val="1D21C823"/>
    <w:rsid w:val="1DC23CC2"/>
    <w:rsid w:val="1DD67F72"/>
    <w:rsid w:val="1DEE68D2"/>
    <w:rsid w:val="1E112108"/>
    <w:rsid w:val="1E7A04FF"/>
    <w:rsid w:val="1F6DD4C7"/>
    <w:rsid w:val="1F9501DD"/>
    <w:rsid w:val="1FDD43CB"/>
    <w:rsid w:val="20398D96"/>
    <w:rsid w:val="20F52DA4"/>
    <w:rsid w:val="21D5D381"/>
    <w:rsid w:val="221115B3"/>
    <w:rsid w:val="226B6289"/>
    <w:rsid w:val="2283EDC6"/>
    <w:rsid w:val="22A258A4"/>
    <w:rsid w:val="233577B5"/>
    <w:rsid w:val="23A81159"/>
    <w:rsid w:val="23D6560E"/>
    <w:rsid w:val="23DC5196"/>
    <w:rsid w:val="24E5CE39"/>
    <w:rsid w:val="2502B87A"/>
    <w:rsid w:val="2509F640"/>
    <w:rsid w:val="2557AB78"/>
    <w:rsid w:val="266AD7B0"/>
    <w:rsid w:val="26A1666F"/>
    <w:rsid w:val="2714725E"/>
    <w:rsid w:val="2761AE4C"/>
    <w:rsid w:val="28550C4D"/>
    <w:rsid w:val="28F3BD89"/>
    <w:rsid w:val="2B8B73B6"/>
    <w:rsid w:val="2BF5CCC7"/>
    <w:rsid w:val="2C99ABE7"/>
    <w:rsid w:val="2D50A776"/>
    <w:rsid w:val="2D904786"/>
    <w:rsid w:val="2F17E97D"/>
    <w:rsid w:val="2F487607"/>
    <w:rsid w:val="2FE22B6A"/>
    <w:rsid w:val="311D2751"/>
    <w:rsid w:val="31B698BF"/>
    <w:rsid w:val="31C24073"/>
    <w:rsid w:val="3202F2CF"/>
    <w:rsid w:val="3209B165"/>
    <w:rsid w:val="3236AEE7"/>
    <w:rsid w:val="32DA31F0"/>
    <w:rsid w:val="32E61624"/>
    <w:rsid w:val="333FAC81"/>
    <w:rsid w:val="3349347B"/>
    <w:rsid w:val="33E1C3DA"/>
    <w:rsid w:val="34BC4F65"/>
    <w:rsid w:val="351BF526"/>
    <w:rsid w:val="355A988A"/>
    <w:rsid w:val="36729443"/>
    <w:rsid w:val="3765A1D9"/>
    <w:rsid w:val="37A1B583"/>
    <w:rsid w:val="3947F034"/>
    <w:rsid w:val="39F4AA81"/>
    <w:rsid w:val="3AB290E1"/>
    <w:rsid w:val="3AF7CA70"/>
    <w:rsid w:val="3B1B9617"/>
    <w:rsid w:val="3BB687F8"/>
    <w:rsid w:val="3C1B18D5"/>
    <w:rsid w:val="3CD73A42"/>
    <w:rsid w:val="3D801C35"/>
    <w:rsid w:val="3E47A7C7"/>
    <w:rsid w:val="3E84E8F7"/>
    <w:rsid w:val="3F05C750"/>
    <w:rsid w:val="3FC3CB22"/>
    <w:rsid w:val="40729F84"/>
    <w:rsid w:val="407475A2"/>
    <w:rsid w:val="4086516F"/>
    <w:rsid w:val="40E76AD9"/>
    <w:rsid w:val="41E9EE08"/>
    <w:rsid w:val="425AE23F"/>
    <w:rsid w:val="4270E68E"/>
    <w:rsid w:val="439C97D7"/>
    <w:rsid w:val="43CC6F23"/>
    <w:rsid w:val="441DA53A"/>
    <w:rsid w:val="449860D1"/>
    <w:rsid w:val="456AFF0C"/>
    <w:rsid w:val="45931E94"/>
    <w:rsid w:val="46BAA841"/>
    <w:rsid w:val="481EBA1B"/>
    <w:rsid w:val="48ED1E75"/>
    <w:rsid w:val="491BCFBC"/>
    <w:rsid w:val="498FDB0D"/>
    <w:rsid w:val="49A1311F"/>
    <w:rsid w:val="49AF513B"/>
    <w:rsid w:val="49ED1362"/>
    <w:rsid w:val="4A46895F"/>
    <w:rsid w:val="4A8EACB2"/>
    <w:rsid w:val="4A9A47BC"/>
    <w:rsid w:val="4AE40F25"/>
    <w:rsid w:val="4C847EA5"/>
    <w:rsid w:val="4CAAEB3C"/>
    <w:rsid w:val="4DE8F1BA"/>
    <w:rsid w:val="4E7A0A1F"/>
    <w:rsid w:val="4EB0F5E2"/>
    <w:rsid w:val="4EB763A4"/>
    <w:rsid w:val="4ED50533"/>
    <w:rsid w:val="4FA3D516"/>
    <w:rsid w:val="500E2319"/>
    <w:rsid w:val="51391A8B"/>
    <w:rsid w:val="515CEF90"/>
    <w:rsid w:val="519DEC1B"/>
    <w:rsid w:val="5254C4E7"/>
    <w:rsid w:val="5284999C"/>
    <w:rsid w:val="53148C2A"/>
    <w:rsid w:val="549E0AF0"/>
    <w:rsid w:val="54A4F420"/>
    <w:rsid w:val="54E96D59"/>
    <w:rsid w:val="551011F1"/>
    <w:rsid w:val="55A7BCCC"/>
    <w:rsid w:val="55EDCEFD"/>
    <w:rsid w:val="56876C21"/>
    <w:rsid w:val="56EC6040"/>
    <w:rsid w:val="56F041BF"/>
    <w:rsid w:val="5701BF87"/>
    <w:rsid w:val="57B0DF01"/>
    <w:rsid w:val="581F48EA"/>
    <w:rsid w:val="58283DF7"/>
    <w:rsid w:val="586787CE"/>
    <w:rsid w:val="58704FAD"/>
    <w:rsid w:val="587AD749"/>
    <w:rsid w:val="599D5D2B"/>
    <w:rsid w:val="59E5FBA2"/>
    <w:rsid w:val="5A0A7306"/>
    <w:rsid w:val="5A179735"/>
    <w:rsid w:val="5AD03E2A"/>
    <w:rsid w:val="5B1EF881"/>
    <w:rsid w:val="5C72BE13"/>
    <w:rsid w:val="5CF8280F"/>
    <w:rsid w:val="5E1C7310"/>
    <w:rsid w:val="5E1F0C3E"/>
    <w:rsid w:val="5E7AFCDB"/>
    <w:rsid w:val="5EC043C8"/>
    <w:rsid w:val="5ECBF842"/>
    <w:rsid w:val="5ED7234D"/>
    <w:rsid w:val="5EF749E3"/>
    <w:rsid w:val="5F73E7D1"/>
    <w:rsid w:val="5F7D2226"/>
    <w:rsid w:val="5F8DE8FD"/>
    <w:rsid w:val="5F957259"/>
    <w:rsid w:val="602C1E9A"/>
    <w:rsid w:val="60431D4E"/>
    <w:rsid w:val="617D8A0B"/>
    <w:rsid w:val="61B9A7A2"/>
    <w:rsid w:val="61DEA273"/>
    <w:rsid w:val="6262A09F"/>
    <w:rsid w:val="62B44B65"/>
    <w:rsid w:val="62F81F72"/>
    <w:rsid w:val="63638C8E"/>
    <w:rsid w:val="6443787F"/>
    <w:rsid w:val="64ABBD3D"/>
    <w:rsid w:val="6596A035"/>
    <w:rsid w:val="667FC02F"/>
    <w:rsid w:val="675D6BD9"/>
    <w:rsid w:val="6844F9F6"/>
    <w:rsid w:val="68ECB715"/>
    <w:rsid w:val="68ED38E7"/>
    <w:rsid w:val="694CDD30"/>
    <w:rsid w:val="6955D9BB"/>
    <w:rsid w:val="6A54ABE2"/>
    <w:rsid w:val="6B0B1AB3"/>
    <w:rsid w:val="6B4851CB"/>
    <w:rsid w:val="6D5887CD"/>
    <w:rsid w:val="6F02BE0E"/>
    <w:rsid w:val="6F36D12A"/>
    <w:rsid w:val="702DB3B0"/>
    <w:rsid w:val="7072AB99"/>
    <w:rsid w:val="710B6B2C"/>
    <w:rsid w:val="71FA8ACA"/>
    <w:rsid w:val="72272701"/>
    <w:rsid w:val="7231B41B"/>
    <w:rsid w:val="737A018E"/>
    <w:rsid w:val="73FAC66C"/>
    <w:rsid w:val="743B350F"/>
    <w:rsid w:val="747595B5"/>
    <w:rsid w:val="749C5323"/>
    <w:rsid w:val="756594FC"/>
    <w:rsid w:val="75A4FC37"/>
    <w:rsid w:val="766925AA"/>
    <w:rsid w:val="767B7F1E"/>
    <w:rsid w:val="77DA4369"/>
    <w:rsid w:val="7880AD20"/>
    <w:rsid w:val="78ADAAA2"/>
    <w:rsid w:val="78F61996"/>
    <w:rsid w:val="79107B0C"/>
    <w:rsid w:val="7A459614"/>
    <w:rsid w:val="7B0E3AEA"/>
    <w:rsid w:val="7B56AFD0"/>
    <w:rsid w:val="7B72F24C"/>
    <w:rsid w:val="7D9B0D57"/>
    <w:rsid w:val="7DA0E884"/>
    <w:rsid w:val="7DD32D76"/>
    <w:rsid w:val="7DD5FBDE"/>
    <w:rsid w:val="7E61F18E"/>
    <w:rsid w:val="7E6504A7"/>
    <w:rsid w:val="7FC5A575"/>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9842F"/>
  <w15:chartTrackingRefBased/>
  <w15:docId w15:val="{ECD41587-54A1-460D-97DE-34E58A818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A1CB4"/>
    <w:pPr>
      <w:spacing w:after="120" w:line="340" w:lineRule="exact"/>
    </w:pPr>
    <w:rPr>
      <w:rFonts w:ascii="Sansation" w:hAnsi="Sansation"/>
      <w:color w:val="5E665E"/>
      <w:sz w:val="20"/>
    </w:rPr>
  </w:style>
  <w:style w:type="paragraph" w:styleId="Heading1">
    <w:name w:val="heading 1"/>
    <w:aliases w:val="Header 1"/>
    <w:next w:val="Normal"/>
    <w:link w:val="Heading1Char"/>
    <w:uiPriority w:val="9"/>
    <w:qFormat/>
    <w:rsid w:val="008256BA"/>
    <w:pPr>
      <w:keepNext/>
      <w:keepLines/>
      <w:spacing w:before="240"/>
      <w:outlineLvl w:val="0"/>
    </w:pPr>
    <w:rPr>
      <w:rFonts w:ascii="Sansation" w:hAnsi="Sansation" w:eastAsiaTheme="majorEastAsia" w:cstheme="majorBidi"/>
      <w:b/>
      <w:color w:val="005413"/>
      <w:sz w:val="48"/>
      <w:szCs w:val="32"/>
    </w:rPr>
  </w:style>
  <w:style w:type="paragraph" w:styleId="Heading2">
    <w:name w:val="heading 2"/>
    <w:aliases w:val="Header 2"/>
    <w:next w:val="Normal"/>
    <w:link w:val="Heading2Char"/>
    <w:uiPriority w:val="9"/>
    <w:unhideWhenUsed/>
    <w:qFormat/>
    <w:rsid w:val="00F05027"/>
    <w:pPr>
      <w:keepNext/>
      <w:keepLines/>
      <w:spacing w:before="40" w:after="120"/>
      <w:outlineLvl w:val="1"/>
    </w:pPr>
    <w:rPr>
      <w:rFonts w:ascii="Sansation" w:hAnsi="Sansation" w:eastAsiaTheme="majorEastAsia" w:cstheme="majorBidi"/>
      <w:b/>
      <w:color w:val="005413"/>
      <w:sz w:val="30"/>
      <w:szCs w:val="26"/>
    </w:rPr>
  </w:style>
  <w:style w:type="paragraph" w:styleId="Heading3">
    <w:name w:val="heading 3"/>
    <w:aliases w:val="Header 3"/>
    <w:basedOn w:val="Normal"/>
    <w:next w:val="Normal"/>
    <w:link w:val="Heading3Char"/>
    <w:uiPriority w:val="9"/>
    <w:unhideWhenUsed/>
    <w:qFormat/>
    <w:rsid w:val="00F05027"/>
    <w:pPr>
      <w:keepNext/>
      <w:keepLines/>
      <w:spacing w:before="40"/>
      <w:outlineLvl w:val="2"/>
    </w:pPr>
    <w:rPr>
      <w:rFonts w:eastAsiaTheme="majorEastAsia" w:cstheme="majorBidi"/>
      <w:b/>
      <w:color w:val="005413"/>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227752"/>
    <w:pPr>
      <w:tabs>
        <w:tab w:val="center" w:pos="4536"/>
        <w:tab w:val="right" w:pos="9072"/>
      </w:tabs>
    </w:pPr>
  </w:style>
  <w:style w:type="character" w:styleId="HeaderChar" w:customStyle="1">
    <w:name w:val="Header Char"/>
    <w:basedOn w:val="DefaultParagraphFont"/>
    <w:link w:val="Header"/>
    <w:uiPriority w:val="99"/>
    <w:rsid w:val="00227752"/>
  </w:style>
  <w:style w:type="paragraph" w:styleId="Footer">
    <w:name w:val="footer"/>
    <w:basedOn w:val="Normal"/>
    <w:link w:val="FooterChar"/>
    <w:uiPriority w:val="99"/>
    <w:unhideWhenUsed/>
    <w:rsid w:val="00227752"/>
    <w:pPr>
      <w:tabs>
        <w:tab w:val="center" w:pos="4536"/>
        <w:tab w:val="right" w:pos="9072"/>
      </w:tabs>
    </w:pPr>
  </w:style>
  <w:style w:type="character" w:styleId="FooterChar" w:customStyle="1">
    <w:name w:val="Footer Char"/>
    <w:basedOn w:val="DefaultParagraphFont"/>
    <w:link w:val="Footer"/>
    <w:uiPriority w:val="99"/>
    <w:rsid w:val="00227752"/>
  </w:style>
  <w:style w:type="character" w:styleId="Heading1Char" w:customStyle="1">
    <w:name w:val="Heading 1 Char"/>
    <w:aliases w:val="Header 1 Char"/>
    <w:basedOn w:val="DefaultParagraphFont"/>
    <w:link w:val="Heading1"/>
    <w:uiPriority w:val="9"/>
    <w:rsid w:val="008256BA"/>
    <w:rPr>
      <w:rFonts w:ascii="Sansation" w:hAnsi="Sansation" w:eastAsiaTheme="majorEastAsia" w:cstheme="majorBidi"/>
      <w:b/>
      <w:color w:val="005413"/>
      <w:sz w:val="48"/>
      <w:szCs w:val="32"/>
    </w:rPr>
  </w:style>
  <w:style w:type="paragraph" w:styleId="Title">
    <w:name w:val="Title"/>
    <w:next w:val="Normal"/>
    <w:link w:val="TitleChar"/>
    <w:uiPriority w:val="10"/>
    <w:qFormat/>
    <w:rsid w:val="008256BA"/>
    <w:rPr>
      <w:rFonts w:ascii="Sansation" w:hAnsi="Sansation"/>
      <w:b/>
      <w:bCs/>
      <w:color w:val="FFFFFF" w:themeColor="background1"/>
      <w:sz w:val="96"/>
      <w:szCs w:val="96"/>
      <w:lang w:val="en-US"/>
    </w:rPr>
  </w:style>
  <w:style w:type="character" w:styleId="TitleChar" w:customStyle="1">
    <w:name w:val="Title Char"/>
    <w:basedOn w:val="DefaultParagraphFont"/>
    <w:link w:val="Title"/>
    <w:uiPriority w:val="10"/>
    <w:rsid w:val="008256BA"/>
    <w:rPr>
      <w:rFonts w:ascii="Sansation" w:hAnsi="Sansation"/>
      <w:b/>
      <w:bCs/>
      <w:color w:val="FFFFFF" w:themeColor="background1"/>
      <w:sz w:val="96"/>
      <w:szCs w:val="96"/>
      <w:lang w:val="en-US"/>
    </w:rPr>
  </w:style>
  <w:style w:type="paragraph" w:styleId="Subtitle">
    <w:name w:val="Subtitle"/>
    <w:aliases w:val="Subtitel"/>
    <w:next w:val="Normal"/>
    <w:link w:val="SubtitleChar"/>
    <w:uiPriority w:val="11"/>
    <w:qFormat/>
    <w:rsid w:val="008256BA"/>
    <w:pPr>
      <w:spacing w:line="276" w:lineRule="auto"/>
    </w:pPr>
    <w:rPr>
      <w:rFonts w:ascii="Sansation" w:hAnsi="Sansation" w:eastAsia="Times New Roman" w:cs="Times New Roman"/>
      <w:b/>
      <w:bCs/>
      <w:color w:val="FFFFFF" w:themeColor="background1"/>
      <w:sz w:val="30"/>
      <w:szCs w:val="30"/>
      <w:lang w:val="en-US" w:eastAsia="nl-NL"/>
    </w:rPr>
  </w:style>
  <w:style w:type="character" w:styleId="SubtitleChar" w:customStyle="1">
    <w:name w:val="Subtitle Char"/>
    <w:aliases w:val="Subtitel Char"/>
    <w:basedOn w:val="DefaultParagraphFont"/>
    <w:link w:val="Subtitle"/>
    <w:uiPriority w:val="11"/>
    <w:rsid w:val="008256BA"/>
    <w:rPr>
      <w:rFonts w:ascii="Sansation" w:hAnsi="Sansation" w:eastAsia="Times New Roman" w:cs="Times New Roman"/>
      <w:b/>
      <w:bCs/>
      <w:color w:val="FFFFFF" w:themeColor="background1"/>
      <w:sz w:val="30"/>
      <w:szCs w:val="30"/>
      <w:lang w:val="en-US" w:eastAsia="nl-NL"/>
    </w:rPr>
  </w:style>
  <w:style w:type="character" w:styleId="Heading2Char" w:customStyle="1">
    <w:name w:val="Heading 2 Char"/>
    <w:aliases w:val="Header 2 Char"/>
    <w:basedOn w:val="DefaultParagraphFont"/>
    <w:link w:val="Heading2"/>
    <w:uiPriority w:val="9"/>
    <w:rsid w:val="00F05027"/>
    <w:rPr>
      <w:rFonts w:ascii="Sansation" w:hAnsi="Sansation" w:eastAsiaTheme="majorEastAsia" w:cstheme="majorBidi"/>
      <w:b/>
      <w:color w:val="005413"/>
      <w:sz w:val="30"/>
      <w:szCs w:val="26"/>
    </w:rPr>
  </w:style>
  <w:style w:type="character" w:styleId="Heading3Char" w:customStyle="1">
    <w:name w:val="Heading 3 Char"/>
    <w:aliases w:val="Header 3 Char"/>
    <w:basedOn w:val="DefaultParagraphFont"/>
    <w:link w:val="Heading3"/>
    <w:uiPriority w:val="9"/>
    <w:rsid w:val="00F05027"/>
    <w:rPr>
      <w:rFonts w:ascii="Sansation" w:hAnsi="Sansation" w:eastAsiaTheme="majorEastAsia" w:cstheme="majorBidi"/>
      <w:b/>
      <w:color w:val="005413"/>
      <w:sz w:val="20"/>
    </w:rPr>
  </w:style>
  <w:style w:type="paragraph" w:styleId="ListParagraph">
    <w:name w:val="List Paragraph"/>
    <w:basedOn w:val="Normal"/>
    <w:uiPriority w:val="34"/>
    <w:qFormat/>
    <w:rsid w:val="00AC3499"/>
    <w:pPr>
      <w:ind w:left="720"/>
      <w:contextualSpacing/>
    </w:pPr>
  </w:style>
  <w:style w:type="numbering" w:styleId="UnorderedList" w:customStyle="1">
    <w:name w:val="Unordered List"/>
    <w:uiPriority w:val="99"/>
    <w:rsid w:val="00AC3499"/>
    <w:pPr>
      <w:numPr>
        <w:numId w:val="1"/>
      </w:numPr>
    </w:pPr>
  </w:style>
  <w:style w:type="paragraph" w:styleId="UnorderedLists" w:customStyle="1">
    <w:name w:val="Unordered Lists"/>
    <w:basedOn w:val="Normal"/>
    <w:qFormat/>
    <w:rsid w:val="004E0595"/>
    <w:pPr>
      <w:numPr>
        <w:numId w:val="4"/>
      </w:numPr>
      <w:spacing w:line="276" w:lineRule="auto"/>
    </w:pPr>
    <w:rPr>
      <w:lang w:val="en-US" w:eastAsia="nl-NL"/>
    </w:rPr>
  </w:style>
  <w:style w:type="numbering" w:styleId="OrderedList" w:customStyle="1">
    <w:name w:val="Ordered List"/>
    <w:uiPriority w:val="99"/>
    <w:rsid w:val="00BC3B8D"/>
    <w:pPr>
      <w:numPr>
        <w:numId w:val="6"/>
      </w:numPr>
    </w:pPr>
  </w:style>
  <w:style w:type="paragraph" w:styleId="OrderedLists" w:customStyle="1">
    <w:name w:val="Ordered Lists"/>
    <w:basedOn w:val="Normal"/>
    <w:qFormat/>
    <w:rsid w:val="00BC3B8D"/>
    <w:pPr>
      <w:spacing w:line="276" w:lineRule="auto"/>
      <w:ind w:left="720" w:hanging="360"/>
    </w:pPr>
  </w:style>
  <w:style w:type="paragraph" w:styleId="Highlighted" w:customStyle="1">
    <w:name w:val="Highlighted"/>
    <w:qFormat/>
    <w:rsid w:val="00BC3B8D"/>
    <w:pPr>
      <w:spacing w:line="340" w:lineRule="exact"/>
      <w:ind w:left="907"/>
    </w:pPr>
    <w:rPr>
      <w:rFonts w:ascii="Sansation" w:hAnsi="Sansation" w:eastAsia="Times New Roman" w:cs="Times New Roman"/>
      <w:i/>
      <w:color w:val="FF7A00"/>
      <w:sz w:val="20"/>
      <w:lang w:eastAsia="nl-NL"/>
    </w:rPr>
  </w:style>
  <w:style w:type="table" w:styleId="TableGrid">
    <w:name w:val="Table Grid"/>
    <w:basedOn w:val="TableNormal"/>
    <w:uiPriority w:val="39"/>
    <w:rsid w:val="009A2FC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DiPTabel" w:customStyle="1">
    <w:name w:val="DiP Tabel"/>
    <w:basedOn w:val="TableNormal"/>
    <w:uiPriority w:val="99"/>
    <w:rsid w:val="007E232E"/>
    <w:rPr>
      <w:rFonts w:ascii="Sansation" w:hAnsi="Sansation"/>
      <w:b/>
      <w:color w:val="FFFFFF" w:themeColor="background1"/>
    </w:rPr>
    <w:tblPr>
      <w:tblStyleRow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auto"/>
    </w:tcPr>
    <w:tblStylePr w:type="firstRow">
      <w:rPr>
        <w:rFonts w:ascii="Sansation" w:hAnsi="Sansation"/>
        <w:b/>
        <w:i w:val="0"/>
        <w:color w:val="E7EAE7"/>
      </w:rPr>
      <w:tblPr/>
      <w:tcPr>
        <w:shd w:val="clear" w:color="auto" w:fill="005413"/>
      </w:tcPr>
    </w:tblStylePr>
    <w:tblStylePr w:type="band1Horz">
      <w:rPr>
        <w:rFonts w:ascii="Sansation" w:hAnsi="Sansation"/>
        <w:color w:val="5E665E"/>
        <w:sz w:val="20"/>
      </w:rPr>
      <w:tblPr/>
      <w:tcPr>
        <w:shd w:val="clear" w:color="auto" w:fill="CCD3CC"/>
      </w:tcPr>
    </w:tblStylePr>
    <w:tblStylePr w:type="band2Horz">
      <w:rPr>
        <w:rFonts w:ascii="Sansation" w:hAnsi="Sansation"/>
        <w:color w:val="5E665E"/>
      </w:rPr>
      <w:tblPr/>
      <w:tcPr>
        <w:shd w:val="clear" w:color="auto" w:fill="E7EAE7"/>
      </w:tcPr>
    </w:tblStylePr>
  </w:style>
  <w:style w:type="table" w:styleId="ListTable7ColourfulAccent6">
    <w:name w:val="List Table 7 Colorful Accent 6"/>
    <w:basedOn w:val="TableNormal"/>
    <w:uiPriority w:val="52"/>
    <w:rsid w:val="009A2FC0"/>
    <w:rPr>
      <w:color w:val="D39010"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F0B441"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F0B441"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F0B441"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F0B441" w:themeColor="accent6" w:sz="4" w:space="0"/>
        </w:tcBorders>
        <w:shd w:val="clear" w:color="auto" w:fill="FFFFFF" w:themeFill="background1"/>
      </w:tcPr>
    </w:tblStylePr>
    <w:tblStylePr w:type="band1Vert">
      <w:tblPr/>
      <w:tcPr>
        <w:shd w:val="clear" w:color="auto" w:fill="FCEFD9" w:themeFill="accent6" w:themeFillTint="33"/>
      </w:tcPr>
    </w:tblStylePr>
    <w:tblStylePr w:type="band1Horz">
      <w:tblPr/>
      <w:tcPr>
        <w:shd w:val="clear" w:color="auto" w:fill="FC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PageNumber">
    <w:name w:val="page number"/>
    <w:basedOn w:val="DefaultParagraphFont"/>
    <w:uiPriority w:val="99"/>
    <w:semiHidden/>
    <w:unhideWhenUsed/>
    <w:rsid w:val="00654B92"/>
  </w:style>
  <w:style w:type="table" w:styleId="TableGridLight">
    <w:name w:val="Grid Table Light"/>
    <w:basedOn w:val="TableNormal"/>
    <w:uiPriority w:val="40"/>
    <w:rsid w:val="00B1587F"/>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2">
    <w:name w:val="Plain Table 2"/>
    <w:basedOn w:val="TableNormal"/>
    <w:uiPriority w:val="42"/>
    <w:rsid w:val="00B1587F"/>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B1587F"/>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B1587F"/>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B1587F"/>
    <w:tblPr>
      <w:tblStyleRowBandSize w:val="1"/>
      <w:tblStyleColBandSize w:val="1"/>
      <w:tblBorders>
        <w:top w:val="single" w:color="6BF36A" w:themeColor="accent1" w:themeTint="66" w:sz="4" w:space="0"/>
        <w:left w:val="single" w:color="6BF36A" w:themeColor="accent1" w:themeTint="66" w:sz="4" w:space="0"/>
        <w:bottom w:val="single" w:color="6BF36A" w:themeColor="accent1" w:themeTint="66" w:sz="4" w:space="0"/>
        <w:right w:val="single" w:color="6BF36A" w:themeColor="accent1" w:themeTint="66" w:sz="4" w:space="0"/>
        <w:insideH w:val="single" w:color="6BF36A" w:themeColor="accent1" w:themeTint="66" w:sz="4" w:space="0"/>
        <w:insideV w:val="single" w:color="6BF36A" w:themeColor="accent1" w:themeTint="66" w:sz="4" w:space="0"/>
      </w:tblBorders>
    </w:tblPr>
    <w:tblStylePr w:type="firstRow">
      <w:rPr>
        <w:b/>
        <w:bCs/>
      </w:rPr>
      <w:tblPr/>
      <w:tcPr>
        <w:tcBorders>
          <w:bottom w:val="single" w:color="21ED20" w:themeColor="accent1" w:themeTint="99" w:sz="12" w:space="0"/>
        </w:tcBorders>
      </w:tcPr>
    </w:tblStylePr>
    <w:tblStylePr w:type="lastRow">
      <w:rPr>
        <w:b/>
        <w:bCs/>
      </w:rPr>
      <w:tblPr/>
      <w:tcPr>
        <w:tcBorders>
          <w:top w:val="double" w:color="21ED20" w:themeColor="accen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1587F"/>
    <w:tblPr>
      <w:tblStyleRowBandSize w:val="1"/>
      <w:tblStyleColBandSize w:val="1"/>
      <w:tblBorders>
        <w:top w:val="single" w:color="FFC999" w:themeColor="accent2" w:themeTint="66" w:sz="4" w:space="0"/>
        <w:left w:val="single" w:color="FFC999" w:themeColor="accent2" w:themeTint="66" w:sz="4" w:space="0"/>
        <w:bottom w:val="single" w:color="FFC999" w:themeColor="accent2" w:themeTint="66" w:sz="4" w:space="0"/>
        <w:right w:val="single" w:color="FFC999" w:themeColor="accent2" w:themeTint="66" w:sz="4" w:space="0"/>
        <w:insideH w:val="single" w:color="FFC999" w:themeColor="accent2" w:themeTint="66" w:sz="4" w:space="0"/>
        <w:insideV w:val="single" w:color="FFC999" w:themeColor="accent2" w:themeTint="66" w:sz="4" w:space="0"/>
      </w:tblBorders>
    </w:tblPr>
    <w:tblStylePr w:type="firstRow">
      <w:rPr>
        <w:b/>
        <w:bCs/>
      </w:rPr>
      <w:tblPr/>
      <w:tcPr>
        <w:tcBorders>
          <w:bottom w:val="single" w:color="FFAF66" w:themeColor="accent2" w:themeTint="99" w:sz="12" w:space="0"/>
        </w:tcBorders>
      </w:tcPr>
    </w:tblStylePr>
    <w:tblStylePr w:type="lastRow">
      <w:rPr>
        <w:b/>
        <w:bCs/>
      </w:rPr>
      <w:tblPr/>
      <w:tcPr>
        <w:tcBorders>
          <w:top w:val="double" w:color="FFAF66" w:themeColor="accent2"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1587F"/>
    <w:tblPr>
      <w:tblStyleRowBandSize w:val="1"/>
      <w:tblStyleColBandSize w:val="1"/>
      <w:tblBorders>
        <w:top w:val="single" w:color="CCD1CC" w:themeColor="accent3" w:themeTint="66" w:sz="4" w:space="0"/>
        <w:left w:val="single" w:color="CCD1CC" w:themeColor="accent3" w:themeTint="66" w:sz="4" w:space="0"/>
        <w:bottom w:val="single" w:color="CCD1CC" w:themeColor="accent3" w:themeTint="66" w:sz="4" w:space="0"/>
        <w:right w:val="single" w:color="CCD1CC" w:themeColor="accent3" w:themeTint="66" w:sz="4" w:space="0"/>
        <w:insideH w:val="single" w:color="CCD1CC" w:themeColor="accent3" w:themeTint="66" w:sz="4" w:space="0"/>
        <w:insideV w:val="single" w:color="CCD1CC" w:themeColor="accent3" w:themeTint="66" w:sz="4" w:space="0"/>
      </w:tblBorders>
    </w:tblPr>
    <w:tblStylePr w:type="firstRow">
      <w:rPr>
        <w:b/>
        <w:bCs/>
      </w:rPr>
      <w:tblPr/>
      <w:tcPr>
        <w:tcBorders>
          <w:bottom w:val="single" w:color="B3BAB2" w:themeColor="accent3" w:themeTint="99" w:sz="12" w:space="0"/>
        </w:tcBorders>
      </w:tcPr>
    </w:tblStylePr>
    <w:tblStylePr w:type="lastRow">
      <w:rPr>
        <w:b/>
        <w:bCs/>
      </w:rPr>
      <w:tblPr/>
      <w:tcPr>
        <w:tcBorders>
          <w:top w:val="double" w:color="B3BAB2" w:themeColor="accent3"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1587F"/>
    <w:tblPr>
      <w:tblStyleRowBandSize w:val="1"/>
      <w:tblStyleColBandSize w:val="1"/>
      <w:tblBorders>
        <w:top w:val="single" w:color="81D1FF" w:themeColor="accent4" w:themeTint="66" w:sz="4" w:space="0"/>
        <w:left w:val="single" w:color="81D1FF" w:themeColor="accent4" w:themeTint="66" w:sz="4" w:space="0"/>
        <w:bottom w:val="single" w:color="81D1FF" w:themeColor="accent4" w:themeTint="66" w:sz="4" w:space="0"/>
        <w:right w:val="single" w:color="81D1FF" w:themeColor="accent4" w:themeTint="66" w:sz="4" w:space="0"/>
        <w:insideH w:val="single" w:color="81D1FF" w:themeColor="accent4" w:themeTint="66" w:sz="4" w:space="0"/>
        <w:insideV w:val="single" w:color="81D1FF" w:themeColor="accent4" w:themeTint="66" w:sz="4" w:space="0"/>
      </w:tblBorders>
    </w:tblPr>
    <w:tblStylePr w:type="firstRow">
      <w:rPr>
        <w:b/>
        <w:bCs/>
      </w:rPr>
      <w:tblPr/>
      <w:tcPr>
        <w:tcBorders>
          <w:bottom w:val="single" w:color="42BAFF" w:themeColor="accent4" w:themeTint="99" w:sz="12" w:space="0"/>
        </w:tcBorders>
      </w:tcPr>
    </w:tblStylePr>
    <w:tblStylePr w:type="lastRow">
      <w:rPr>
        <w:b/>
        <w:bCs/>
      </w:rPr>
      <w:tblPr/>
      <w:tcPr>
        <w:tcBorders>
          <w:top w:val="double" w:color="42BAFF" w:themeColor="accent4"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1587F"/>
    <w:tblPr>
      <w:tblStyleRowBandSize w:val="1"/>
      <w:tblStyleColBandSize w:val="1"/>
      <w:tblBorders>
        <w:top w:val="single" w:color="FABABA" w:themeColor="accent5" w:themeTint="66" w:sz="4" w:space="0"/>
        <w:left w:val="single" w:color="FABABA" w:themeColor="accent5" w:themeTint="66" w:sz="4" w:space="0"/>
        <w:bottom w:val="single" w:color="FABABA" w:themeColor="accent5" w:themeTint="66" w:sz="4" w:space="0"/>
        <w:right w:val="single" w:color="FABABA" w:themeColor="accent5" w:themeTint="66" w:sz="4" w:space="0"/>
        <w:insideH w:val="single" w:color="FABABA" w:themeColor="accent5" w:themeTint="66" w:sz="4" w:space="0"/>
        <w:insideV w:val="single" w:color="FABABA" w:themeColor="accent5" w:themeTint="66" w:sz="4" w:space="0"/>
      </w:tblBorders>
    </w:tblPr>
    <w:tblStylePr w:type="firstRow">
      <w:rPr>
        <w:b/>
        <w:bCs/>
      </w:rPr>
      <w:tblPr/>
      <w:tcPr>
        <w:tcBorders>
          <w:bottom w:val="single" w:color="F79898" w:themeColor="accent5" w:themeTint="99" w:sz="12" w:space="0"/>
        </w:tcBorders>
      </w:tcPr>
    </w:tblStylePr>
    <w:tblStylePr w:type="lastRow">
      <w:rPr>
        <w:b/>
        <w:bCs/>
      </w:rPr>
      <w:tblPr/>
      <w:tcPr>
        <w:tcBorders>
          <w:top w:val="double" w:color="F79898" w:themeColor="accent5" w:themeTint="99" w:sz="2" w:space="0"/>
        </w:tcBorders>
      </w:tcPr>
    </w:tblStylePr>
    <w:tblStylePr w:type="firstCol">
      <w:rPr>
        <w:b/>
        <w:bCs/>
      </w:rPr>
    </w:tblStylePr>
    <w:tblStylePr w:type="lastCol">
      <w:rPr>
        <w:b/>
        <w:bCs/>
      </w:rPr>
    </w:tblStylePr>
  </w:style>
  <w:style w:type="table" w:styleId="GridTable1Light">
    <w:name w:val="Grid Table 1 Light"/>
    <w:basedOn w:val="TableNormal"/>
    <w:uiPriority w:val="46"/>
    <w:rsid w:val="00B1587F"/>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PlainTable4">
    <w:name w:val="Plain Table 4"/>
    <w:basedOn w:val="TableNormal"/>
    <w:uiPriority w:val="44"/>
    <w:rsid w:val="00B1587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B9285C"/>
    <w:rPr>
      <w:sz w:val="16"/>
      <w:szCs w:val="16"/>
    </w:rPr>
  </w:style>
  <w:style w:type="paragraph" w:styleId="CommentText">
    <w:name w:val="annotation text"/>
    <w:basedOn w:val="Normal"/>
    <w:link w:val="CommentTextChar"/>
    <w:uiPriority w:val="99"/>
    <w:unhideWhenUsed/>
    <w:rsid w:val="00B9285C"/>
    <w:pPr>
      <w:spacing w:line="240" w:lineRule="auto"/>
    </w:pPr>
    <w:rPr>
      <w:szCs w:val="20"/>
    </w:rPr>
  </w:style>
  <w:style w:type="character" w:styleId="CommentTextChar" w:customStyle="1">
    <w:name w:val="Comment Text Char"/>
    <w:basedOn w:val="DefaultParagraphFont"/>
    <w:link w:val="CommentText"/>
    <w:uiPriority w:val="99"/>
    <w:rsid w:val="00B9285C"/>
    <w:rPr>
      <w:rFonts w:ascii="Sansation" w:hAnsi="Sansation"/>
      <w:color w:val="5E665E"/>
      <w:sz w:val="20"/>
      <w:szCs w:val="20"/>
    </w:rPr>
  </w:style>
  <w:style w:type="paragraph" w:styleId="CommentSubject">
    <w:name w:val="annotation subject"/>
    <w:basedOn w:val="CommentText"/>
    <w:next w:val="CommentText"/>
    <w:link w:val="CommentSubjectChar"/>
    <w:uiPriority w:val="99"/>
    <w:semiHidden/>
    <w:unhideWhenUsed/>
    <w:rsid w:val="00B9285C"/>
    <w:rPr>
      <w:b/>
      <w:bCs/>
    </w:rPr>
  </w:style>
  <w:style w:type="character" w:styleId="CommentSubjectChar" w:customStyle="1">
    <w:name w:val="Comment Subject Char"/>
    <w:basedOn w:val="CommentTextChar"/>
    <w:link w:val="CommentSubject"/>
    <w:uiPriority w:val="99"/>
    <w:semiHidden/>
    <w:rsid w:val="00B9285C"/>
    <w:rPr>
      <w:rFonts w:ascii="Sansation" w:hAnsi="Sansation"/>
      <w:b/>
      <w:bCs/>
      <w:color w:val="5E665E"/>
      <w:sz w:val="20"/>
      <w:szCs w:val="20"/>
    </w:rPr>
  </w:style>
  <w:style w:type="paragraph" w:styleId="NoSpacing">
    <w:name w:val="No Spacing"/>
    <w:link w:val="NoSpacingChar"/>
    <w:uiPriority w:val="3"/>
    <w:qFormat/>
    <w:rsid w:val="00C30160"/>
    <w:rPr>
      <w:rFonts w:ascii="Sansation" w:hAnsi="Sansation"/>
      <w:color w:val="2F631C"/>
      <w:sz w:val="20"/>
      <w:szCs w:val="22"/>
      <w:lang w:val="en-US"/>
    </w:rPr>
  </w:style>
  <w:style w:type="character" w:styleId="NoSpacingChar" w:customStyle="1">
    <w:name w:val="No Spacing Char"/>
    <w:basedOn w:val="DefaultParagraphFont"/>
    <w:link w:val="NoSpacing"/>
    <w:uiPriority w:val="3"/>
    <w:rsid w:val="00C30160"/>
    <w:rPr>
      <w:rFonts w:ascii="Sansation" w:hAnsi="Sansation"/>
      <w:color w:val="2F631C"/>
      <w:sz w:val="20"/>
      <w:szCs w:val="22"/>
      <w:lang w:val="en-US"/>
    </w:rPr>
  </w:style>
  <w:style w:type="character" w:styleId="cf01" w:customStyle="1">
    <w:name w:val="cf01"/>
    <w:basedOn w:val="DefaultParagraphFont"/>
    <w:rsid w:val="00C30160"/>
    <w:rPr>
      <w:rFonts w:hint="default" w:ascii="Segoe UI" w:hAnsi="Segoe UI" w:cs="Segoe UI"/>
      <w:sz w:val="18"/>
      <w:szCs w:val="18"/>
    </w:rPr>
  </w:style>
  <w:style w:type="character" w:styleId="Mention">
    <w:name w:val="Mention"/>
    <w:basedOn w:val="DefaultParagraphFont"/>
    <w:uiPriority w:val="99"/>
    <w:unhideWhenUsed/>
    <w:rsid w:val="00917234"/>
    <w:rPr>
      <w:color w:val="2B579A"/>
      <w:shd w:val="clear" w:color="auto" w:fill="E1DFDD"/>
    </w:rPr>
  </w:style>
  <w:style w:type="character" w:styleId="Hyperlink">
    <w:name w:val="Hyperlink"/>
    <w:basedOn w:val="DefaultParagraphFont"/>
    <w:uiPriority w:val="99"/>
    <w:unhideWhenUsed/>
    <w:rsid w:val="000904C9"/>
    <w:rPr>
      <w:color w:val="FF7A00" w:themeColor="hyperlink"/>
      <w:u w:val="single"/>
    </w:rPr>
  </w:style>
  <w:style w:type="character" w:styleId="UnresolvedMention">
    <w:name w:val="Unresolved Mention"/>
    <w:basedOn w:val="DefaultParagraphFont"/>
    <w:uiPriority w:val="99"/>
    <w:semiHidden/>
    <w:unhideWhenUsed/>
    <w:rsid w:val="000904C9"/>
    <w:rPr>
      <w:color w:val="605E5C"/>
      <w:shd w:val="clear" w:color="auto" w:fill="E1DFDD"/>
    </w:rPr>
  </w:style>
  <w:style w:type="paragraph" w:styleId="TOCHeading">
    <w:name w:val="TOC Heading"/>
    <w:basedOn w:val="Heading1"/>
    <w:next w:val="Normal"/>
    <w:uiPriority w:val="39"/>
    <w:unhideWhenUsed/>
    <w:qFormat/>
    <w:rsid w:val="00A72292"/>
    <w:pPr>
      <w:spacing w:line="259" w:lineRule="auto"/>
      <w:outlineLvl w:val="9"/>
    </w:pPr>
    <w:rPr>
      <w:rFonts w:asciiTheme="majorHAnsi" w:hAnsiTheme="majorHAnsi"/>
      <w:b w:val="0"/>
      <w:color w:val="064B06" w:themeColor="accent1" w:themeShade="BF"/>
      <w:sz w:val="32"/>
      <w:lang w:val="en-US"/>
    </w:rPr>
  </w:style>
  <w:style w:type="paragraph" w:styleId="TOC1">
    <w:name w:val="toc 1"/>
    <w:basedOn w:val="Normal"/>
    <w:next w:val="Normal"/>
    <w:autoRedefine/>
    <w:uiPriority w:val="39"/>
    <w:unhideWhenUsed/>
    <w:rsid w:val="00A72292"/>
    <w:pPr>
      <w:spacing w:after="100"/>
    </w:pPr>
  </w:style>
  <w:style w:type="paragraph" w:styleId="TOC2">
    <w:name w:val="toc 2"/>
    <w:basedOn w:val="Normal"/>
    <w:next w:val="Normal"/>
    <w:autoRedefine/>
    <w:uiPriority w:val="39"/>
    <w:unhideWhenUsed/>
    <w:rsid w:val="00A72292"/>
    <w:pPr>
      <w:spacing w:after="100"/>
      <w:ind w:left="200"/>
    </w:pPr>
  </w:style>
  <w:style w:type="paragraph" w:styleId="TOC3">
    <w:name w:val="toc 3"/>
    <w:basedOn w:val="Normal"/>
    <w:next w:val="Normal"/>
    <w:autoRedefine/>
    <w:uiPriority w:val="39"/>
    <w:unhideWhenUsed/>
    <w:rsid w:val="00A72292"/>
    <w:pPr>
      <w:spacing w:after="100"/>
      <w:ind w:left="400"/>
    </w:pPr>
  </w:style>
  <w:style w:type="character" w:styleId="FollowedHyperlink">
    <w:name w:val="FollowedHyperlink"/>
    <w:basedOn w:val="DefaultParagraphFont"/>
    <w:uiPriority w:val="99"/>
    <w:semiHidden/>
    <w:unhideWhenUsed/>
    <w:rsid w:val="008B3220"/>
    <w:rPr>
      <w:color w:val="D65A29" w:themeColor="followedHyperlink"/>
      <w:u w:val="single"/>
    </w:rPr>
  </w:style>
  <w:style w:type="paragraph" w:styleId="Revision">
    <w:name w:val="Revision"/>
    <w:hidden/>
    <w:uiPriority w:val="99"/>
    <w:semiHidden/>
    <w:rsid w:val="0047611E"/>
    <w:rPr>
      <w:rFonts w:ascii="Sansation" w:hAnsi="Sansation"/>
      <w:color w:val="5E665E"/>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7603">
      <w:bodyDiv w:val="1"/>
      <w:marLeft w:val="0"/>
      <w:marRight w:val="0"/>
      <w:marTop w:val="0"/>
      <w:marBottom w:val="0"/>
      <w:divBdr>
        <w:top w:val="none" w:sz="0" w:space="0" w:color="auto"/>
        <w:left w:val="none" w:sz="0" w:space="0" w:color="auto"/>
        <w:bottom w:val="none" w:sz="0" w:space="0" w:color="auto"/>
        <w:right w:val="none" w:sz="0" w:space="0" w:color="auto"/>
      </w:divBdr>
    </w:div>
    <w:div w:id="59640739">
      <w:bodyDiv w:val="1"/>
      <w:marLeft w:val="0"/>
      <w:marRight w:val="0"/>
      <w:marTop w:val="0"/>
      <w:marBottom w:val="0"/>
      <w:divBdr>
        <w:top w:val="none" w:sz="0" w:space="0" w:color="auto"/>
        <w:left w:val="none" w:sz="0" w:space="0" w:color="auto"/>
        <w:bottom w:val="none" w:sz="0" w:space="0" w:color="auto"/>
        <w:right w:val="none" w:sz="0" w:space="0" w:color="auto"/>
      </w:divBdr>
    </w:div>
    <w:div w:id="121845938">
      <w:bodyDiv w:val="1"/>
      <w:marLeft w:val="0"/>
      <w:marRight w:val="0"/>
      <w:marTop w:val="0"/>
      <w:marBottom w:val="0"/>
      <w:divBdr>
        <w:top w:val="none" w:sz="0" w:space="0" w:color="auto"/>
        <w:left w:val="none" w:sz="0" w:space="0" w:color="auto"/>
        <w:bottom w:val="none" w:sz="0" w:space="0" w:color="auto"/>
        <w:right w:val="none" w:sz="0" w:space="0" w:color="auto"/>
      </w:divBdr>
    </w:div>
    <w:div w:id="184906221">
      <w:bodyDiv w:val="1"/>
      <w:marLeft w:val="0"/>
      <w:marRight w:val="0"/>
      <w:marTop w:val="0"/>
      <w:marBottom w:val="0"/>
      <w:divBdr>
        <w:top w:val="none" w:sz="0" w:space="0" w:color="auto"/>
        <w:left w:val="none" w:sz="0" w:space="0" w:color="auto"/>
        <w:bottom w:val="none" w:sz="0" w:space="0" w:color="auto"/>
        <w:right w:val="none" w:sz="0" w:space="0" w:color="auto"/>
      </w:divBdr>
    </w:div>
    <w:div w:id="383022838">
      <w:bodyDiv w:val="1"/>
      <w:marLeft w:val="0"/>
      <w:marRight w:val="0"/>
      <w:marTop w:val="0"/>
      <w:marBottom w:val="0"/>
      <w:divBdr>
        <w:top w:val="none" w:sz="0" w:space="0" w:color="auto"/>
        <w:left w:val="none" w:sz="0" w:space="0" w:color="auto"/>
        <w:bottom w:val="none" w:sz="0" w:space="0" w:color="auto"/>
        <w:right w:val="none" w:sz="0" w:space="0" w:color="auto"/>
      </w:divBdr>
    </w:div>
    <w:div w:id="557664338">
      <w:bodyDiv w:val="1"/>
      <w:marLeft w:val="0"/>
      <w:marRight w:val="0"/>
      <w:marTop w:val="0"/>
      <w:marBottom w:val="0"/>
      <w:divBdr>
        <w:top w:val="none" w:sz="0" w:space="0" w:color="auto"/>
        <w:left w:val="none" w:sz="0" w:space="0" w:color="auto"/>
        <w:bottom w:val="none" w:sz="0" w:space="0" w:color="auto"/>
        <w:right w:val="none" w:sz="0" w:space="0" w:color="auto"/>
      </w:divBdr>
    </w:div>
    <w:div w:id="610940428">
      <w:bodyDiv w:val="1"/>
      <w:marLeft w:val="0"/>
      <w:marRight w:val="0"/>
      <w:marTop w:val="0"/>
      <w:marBottom w:val="0"/>
      <w:divBdr>
        <w:top w:val="none" w:sz="0" w:space="0" w:color="auto"/>
        <w:left w:val="none" w:sz="0" w:space="0" w:color="auto"/>
        <w:bottom w:val="none" w:sz="0" w:space="0" w:color="auto"/>
        <w:right w:val="none" w:sz="0" w:space="0" w:color="auto"/>
      </w:divBdr>
    </w:div>
    <w:div w:id="729767738">
      <w:bodyDiv w:val="1"/>
      <w:marLeft w:val="0"/>
      <w:marRight w:val="0"/>
      <w:marTop w:val="0"/>
      <w:marBottom w:val="0"/>
      <w:divBdr>
        <w:top w:val="none" w:sz="0" w:space="0" w:color="auto"/>
        <w:left w:val="none" w:sz="0" w:space="0" w:color="auto"/>
        <w:bottom w:val="none" w:sz="0" w:space="0" w:color="auto"/>
        <w:right w:val="none" w:sz="0" w:space="0" w:color="auto"/>
      </w:divBdr>
    </w:div>
    <w:div w:id="882181939">
      <w:bodyDiv w:val="1"/>
      <w:marLeft w:val="0"/>
      <w:marRight w:val="0"/>
      <w:marTop w:val="0"/>
      <w:marBottom w:val="0"/>
      <w:divBdr>
        <w:top w:val="none" w:sz="0" w:space="0" w:color="auto"/>
        <w:left w:val="none" w:sz="0" w:space="0" w:color="auto"/>
        <w:bottom w:val="none" w:sz="0" w:space="0" w:color="auto"/>
        <w:right w:val="none" w:sz="0" w:space="0" w:color="auto"/>
      </w:divBdr>
    </w:div>
    <w:div w:id="1155994271">
      <w:bodyDiv w:val="1"/>
      <w:marLeft w:val="0"/>
      <w:marRight w:val="0"/>
      <w:marTop w:val="0"/>
      <w:marBottom w:val="0"/>
      <w:divBdr>
        <w:top w:val="none" w:sz="0" w:space="0" w:color="auto"/>
        <w:left w:val="none" w:sz="0" w:space="0" w:color="auto"/>
        <w:bottom w:val="none" w:sz="0" w:space="0" w:color="auto"/>
        <w:right w:val="none" w:sz="0" w:space="0" w:color="auto"/>
      </w:divBdr>
    </w:div>
    <w:div w:id="1409964093">
      <w:bodyDiv w:val="1"/>
      <w:marLeft w:val="0"/>
      <w:marRight w:val="0"/>
      <w:marTop w:val="0"/>
      <w:marBottom w:val="0"/>
      <w:divBdr>
        <w:top w:val="none" w:sz="0" w:space="0" w:color="auto"/>
        <w:left w:val="none" w:sz="0" w:space="0" w:color="auto"/>
        <w:bottom w:val="none" w:sz="0" w:space="0" w:color="auto"/>
        <w:right w:val="none" w:sz="0" w:space="0" w:color="auto"/>
      </w:divBdr>
    </w:div>
    <w:div w:id="1503813341">
      <w:bodyDiv w:val="1"/>
      <w:marLeft w:val="0"/>
      <w:marRight w:val="0"/>
      <w:marTop w:val="0"/>
      <w:marBottom w:val="0"/>
      <w:divBdr>
        <w:top w:val="none" w:sz="0" w:space="0" w:color="auto"/>
        <w:left w:val="none" w:sz="0" w:space="0" w:color="auto"/>
        <w:bottom w:val="none" w:sz="0" w:space="0" w:color="auto"/>
        <w:right w:val="none" w:sz="0" w:space="0" w:color="auto"/>
      </w:divBdr>
    </w:div>
    <w:div w:id="1538614607">
      <w:bodyDiv w:val="1"/>
      <w:marLeft w:val="0"/>
      <w:marRight w:val="0"/>
      <w:marTop w:val="0"/>
      <w:marBottom w:val="0"/>
      <w:divBdr>
        <w:top w:val="none" w:sz="0" w:space="0" w:color="auto"/>
        <w:left w:val="none" w:sz="0" w:space="0" w:color="auto"/>
        <w:bottom w:val="none" w:sz="0" w:space="0" w:color="auto"/>
        <w:right w:val="none" w:sz="0" w:space="0" w:color="auto"/>
      </w:divBdr>
    </w:div>
    <w:div w:id="1980651326">
      <w:bodyDiv w:val="1"/>
      <w:marLeft w:val="0"/>
      <w:marRight w:val="0"/>
      <w:marTop w:val="0"/>
      <w:marBottom w:val="0"/>
      <w:divBdr>
        <w:top w:val="none" w:sz="0" w:space="0" w:color="auto"/>
        <w:left w:val="none" w:sz="0" w:space="0" w:color="auto"/>
        <w:bottom w:val="none" w:sz="0" w:space="0" w:color="auto"/>
        <w:right w:val="none" w:sz="0" w:space="0" w:color="auto"/>
      </w:divBdr>
    </w:div>
    <w:div w:id="1994720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digitalpower.sharepoint.com/:w:/s/Organisatie/EX8v7aC5utlFinsTFRGSticBvnteoMsGUrVg5Nj4R-kIqw?e=l9Gl7C" TargetMode="External" Id="rId13" /><Relationship Type="http://schemas.openxmlformats.org/officeDocument/2006/relationships/hyperlink" Target="https://digitalpower.sharepoint.com/:w:/s/Organisatie/Ed0NJEDVRFtMgD9IhwaXrd0BuELw6MyKfnppXnKsVfuI8w?e=r9aZm5" TargetMode="Externa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ettings" Target="settings.xml" Id="rId7" /><Relationship Type="http://schemas.openxmlformats.org/officeDocument/2006/relationships/hyperlink" Target="https://digitalpower.sharepoint.com/:f:/s/Organisatie/EqQiOIBsxpdDpTrWeKi9WzwBxWxaxsem-mDa-idigvH8jw?e=oMtxuG" TargetMode="External" Id="rId12" /><Relationship Type="http://schemas.openxmlformats.org/officeDocument/2006/relationships/hyperlink" Target="https://digitalpower.sharepoint.com/:w:/s/Organisatie/EVNVjjtfY9dCqCnp0wPDvz0B2_R_3TaTd8XJme_PWV4q6Q?e=6LG1WP" TargetMode="External" Id="rId17" /><Relationship Type="http://schemas.openxmlformats.org/officeDocument/2006/relationships/customXml" Target="../customXml/item2.xml" Id="rId2" /><Relationship Type="http://schemas.openxmlformats.org/officeDocument/2006/relationships/hyperlink" Target="https://login.truqu.com/" TargetMode="External"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yperlink" Target="https://digitalpower.sharepoint.com/:w:/s/Organisatie/EZz43LwR8S9AueB_qzg3fMkBxzl7i3V8hA1S3UqNelpmCw?e=Y9OUqw" TargetMode="External" Id="rId15" /><Relationship Type="http://schemas.openxmlformats.org/officeDocument/2006/relationships/endnotes" Target="endnotes.xml" Id="rId10" /><Relationship Type="http://schemas.openxmlformats.org/officeDocument/2006/relationships/footer" Target="foot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digitalpower.sharepoint.com/:x:/s/Organisatie/EZUffpV0VBBGi0SVIdE91BIBzvatA-B4Jpn68CK9xgtBmg?e=KMDtye" TargetMode="External" Id="rId14" /><Relationship Type="http://schemas.openxmlformats.org/officeDocument/2006/relationships/theme" Target="theme/theme1.xml" Id="rId22"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https://digitalpower.sharepoint.com/sites/Organisatie/Templates/DiP%20template%20(with%20title%20page%20dark).dotx" TargetMode="External"/></Relationships>
</file>

<file path=word/theme/theme1.xml><?xml version="1.0" encoding="utf-8"?>
<a:theme xmlns:a="http://schemas.openxmlformats.org/drawingml/2006/main" name="Kantoorthema">
  <a:themeElements>
    <a:clrScheme name="Digital Power">
      <a:dk1>
        <a:sysClr val="windowText" lastClr="000000"/>
      </a:dk1>
      <a:lt1>
        <a:sysClr val="window" lastClr="FFFFFF"/>
      </a:lt1>
      <a:dk2>
        <a:srgbClr val="323633"/>
      </a:dk2>
      <a:lt2>
        <a:srgbClr val="FAF9F5"/>
      </a:lt2>
      <a:accent1>
        <a:srgbClr val="096508"/>
      </a:accent1>
      <a:accent2>
        <a:srgbClr val="FF7A00"/>
      </a:accent2>
      <a:accent3>
        <a:srgbClr val="828C80"/>
      </a:accent3>
      <a:accent4>
        <a:srgbClr val="007CC3"/>
      </a:accent4>
      <a:accent5>
        <a:srgbClr val="F35454"/>
      </a:accent5>
      <a:accent6>
        <a:srgbClr val="F0B441"/>
      </a:accent6>
      <a:hlink>
        <a:srgbClr val="FF7A00"/>
      </a:hlink>
      <a:folHlink>
        <a:srgbClr val="D65A29"/>
      </a:folHlink>
    </a:clrScheme>
    <a:fontScheme name="Digital Power">
      <a:majorFont>
        <a:latin typeface="Sansation Light"/>
        <a:ea typeface=""/>
        <a:cs typeface=""/>
      </a:majorFont>
      <a:minorFont>
        <a:latin typeface="Sansatio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5A3777C117E8F4490629ADC5280BDCD" ma:contentTypeVersion="14" ma:contentTypeDescription="Een nieuw document maken." ma:contentTypeScope="" ma:versionID="af06415684968a1656e1bba475aafabb">
  <xsd:schema xmlns:xsd="http://www.w3.org/2001/XMLSchema" xmlns:xs="http://www.w3.org/2001/XMLSchema" xmlns:p="http://schemas.microsoft.com/office/2006/metadata/properties" xmlns:ns2="0b4895a4-109c-4734-9b5c-08e0b57b8d04" xmlns:ns3="9b040ff4-24fd-4220-8396-ee1f6ad4992d" targetNamespace="http://schemas.microsoft.com/office/2006/metadata/properties" ma:root="true" ma:fieldsID="00e3554c49079c8e18863c8e75532588" ns2:_="" ns3:_="">
    <xsd:import namespace="0b4895a4-109c-4734-9b5c-08e0b57b8d04"/>
    <xsd:import namespace="9b040ff4-24fd-4220-8396-ee1f6ad4992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4895a4-109c-4734-9b5c-08e0b57b8d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393bc292-4470-415f-891b-16f65066b5a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040ff4-24fd-4220-8396-ee1f6ad4992d"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14" nillable="true" ma:displayName="Taxonomy Catch All Column" ma:hidden="true" ma:list="{06873769-555d-45d4-9f27-c001d2ff8a92}" ma:internalName="TaxCatchAll" ma:showField="CatchAllData" ma:web="9b040ff4-24fd-4220-8396-ee1f6ad499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9b040ff4-24fd-4220-8396-ee1f6ad4992d">
      <UserInfo>
        <DisplayName>Rick Snijder</DisplayName>
        <AccountId>57</AccountId>
        <AccountType/>
      </UserInfo>
      <UserInfo>
        <DisplayName>Rene de Boer</DisplayName>
        <AccountId>33</AccountId>
        <AccountType/>
      </UserInfo>
      <UserInfo>
        <DisplayName>Rogier Kamer</DisplayName>
        <AccountId>99</AccountId>
        <AccountType/>
      </UserInfo>
      <UserInfo>
        <DisplayName>Robin de Kramer</DisplayName>
        <AccountId>64</AccountId>
        <AccountType/>
      </UserInfo>
      <UserInfo>
        <DisplayName>Eline Berendts</DisplayName>
        <AccountId>449</AccountId>
        <AccountType/>
      </UserInfo>
      <UserInfo>
        <DisplayName>Marco Vogelezang</DisplayName>
        <AccountId>46</AccountId>
        <AccountType/>
      </UserInfo>
      <UserInfo>
        <DisplayName>Annemiek Vonk</DisplayName>
        <AccountId>30</AccountId>
        <AccountType/>
      </UserInfo>
      <UserInfo>
        <DisplayName>Merlin Driessen</DisplayName>
        <AccountId>352</AccountId>
        <AccountType/>
      </UserInfo>
      <UserInfo>
        <DisplayName>Youp van der Graaf</DisplayName>
        <AccountId>20</AccountId>
        <AccountType/>
      </UserInfo>
      <UserInfo>
        <DisplayName>Chantal Snijder</DisplayName>
        <AccountId>48</AccountId>
        <AccountType/>
      </UserInfo>
      <UserInfo>
        <DisplayName>Bart Minten</DisplayName>
        <AccountId>158</AccountId>
        <AccountType/>
      </UserInfo>
      <UserInfo>
        <DisplayName>Tsovik Gasparjan</DisplayName>
        <AccountId>152</AccountId>
        <AccountType/>
      </UserInfo>
      <UserInfo>
        <DisplayName>Marloes de Bruin</DisplayName>
        <AccountId>40</AccountId>
        <AccountType/>
      </UserInfo>
      <UserInfo>
        <DisplayName>Teun Jorink</DisplayName>
        <AccountId>459</AccountId>
        <AccountType/>
      </UserInfo>
    </SharedWithUsers>
    <TaxCatchAll xmlns="9b040ff4-24fd-4220-8396-ee1f6ad4992d" xsi:nil="true"/>
    <lcf76f155ced4ddcb4097134ff3c332f xmlns="0b4895a4-109c-4734-9b5c-08e0b57b8d04">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F6D569-49AA-4B5A-9BF8-3D7229A2C270}">
  <ds:schemaRefs>
    <ds:schemaRef ds:uri="http://schemas.microsoft.com/sharepoint/v3/contenttype/forms"/>
  </ds:schemaRefs>
</ds:datastoreItem>
</file>

<file path=customXml/itemProps2.xml><?xml version="1.0" encoding="utf-8"?>
<ds:datastoreItem xmlns:ds="http://schemas.openxmlformats.org/officeDocument/2006/customXml" ds:itemID="{1048B705-1E6E-41DE-91B2-C68E54777F82}"/>
</file>

<file path=customXml/itemProps3.xml><?xml version="1.0" encoding="utf-8"?>
<ds:datastoreItem xmlns:ds="http://schemas.openxmlformats.org/officeDocument/2006/customXml" ds:itemID="{DDC58151-33F8-4662-BF82-4642C26580B3}">
  <ds:schemaRefs>
    <ds:schemaRef ds:uri="http://schemas.microsoft.com/office/2006/metadata/properties"/>
    <ds:schemaRef ds:uri="http://schemas.microsoft.com/office/infopath/2007/PartnerControls"/>
    <ds:schemaRef ds:uri="9b040ff4-24fd-4220-8396-ee1f6ad4992d"/>
    <ds:schemaRef ds:uri="0b4895a4-109c-4734-9b5c-08e0b57b8d04"/>
  </ds:schemaRefs>
</ds:datastoreItem>
</file>

<file path=customXml/itemProps4.xml><?xml version="1.0" encoding="utf-8"?>
<ds:datastoreItem xmlns:ds="http://schemas.openxmlformats.org/officeDocument/2006/customXml" ds:itemID="{EE41F70F-1A4A-3C4C-8616-227E5C27313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DiP%20template%20(with%20title%20page%20dark).dotx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Marloes de Bruin</dc:creator>
  <cp:keywords/>
  <dc:description/>
  <cp:lastModifiedBy>Casper Damen</cp:lastModifiedBy>
  <cp:revision>481</cp:revision>
  <cp:lastPrinted>2021-12-26T07:20:00Z</cp:lastPrinted>
  <dcterms:created xsi:type="dcterms:W3CDTF">2023-11-23T15:47:00Z</dcterms:created>
  <dcterms:modified xsi:type="dcterms:W3CDTF">2024-02-22T09:50:37Z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ContentTypeId">
    <vt:lpwstr>0x01010035A3777C117E8F4490629ADC5280BDCD</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y fmtid="{D5CDD505-2E9C-101B-9397-08002B2CF9AE}" pid="10" name="GrammarlyDocumentId">
    <vt:lpwstr>12a245656dad89f2f2b779ba690fea940177770b33ed62db969165c26d17bc5f</vt:lpwstr>
  </property>
  <property fmtid="{D5CDD505-2E9C-101B-9397-08002B2CF9AE}" pid="11" name="Order">
    <vt:r8>600</vt:r8>
  </property>
  <property fmtid="{D5CDD505-2E9C-101B-9397-08002B2CF9AE}" pid="12" name="_ColorHex">
    <vt:lpwstr/>
  </property>
  <property fmtid="{D5CDD505-2E9C-101B-9397-08002B2CF9AE}" pid="13" name="_Emoji">
    <vt:lpwstr/>
  </property>
  <property fmtid="{D5CDD505-2E9C-101B-9397-08002B2CF9AE}" pid="14" name="_ColorTag">
    <vt:lpwstr/>
  </property>
</Properties>
</file>