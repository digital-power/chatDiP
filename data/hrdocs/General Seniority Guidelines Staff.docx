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F600E" w:rsidR="00C94ABA" w:rsidP="6B5E3EB5" w:rsidRDefault="008D7940" w14:paraId="3996E896" w14:textId="77777777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C29BAD" wp14:editId="6ADB1DC7">
            <wp:simplePos x="0" y="0"/>
            <wp:positionH relativeFrom="column">
              <wp:posOffset>-900430</wp:posOffset>
            </wp:positionH>
            <wp:positionV relativeFrom="page">
              <wp:posOffset>0</wp:posOffset>
            </wp:positionV>
            <wp:extent cx="7580630" cy="1073531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1073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F600E" w:rsidR="00C94ABA" w:rsidP="00C94ABA" w:rsidRDefault="00C94ABA" w14:paraId="6D65949C" w14:textId="77777777"/>
    <w:p w:rsidRPr="004F600E" w:rsidR="00C94ABA" w:rsidP="00C94ABA" w:rsidRDefault="00C94ABA" w14:paraId="6D0327DE" w14:textId="77777777"/>
    <w:p w:rsidRPr="004F600E" w:rsidR="00C94ABA" w:rsidP="00C94ABA" w:rsidRDefault="00C94ABA" w14:paraId="2D1D71F3" w14:textId="77777777"/>
    <w:p w:rsidRPr="004F600E" w:rsidR="00C94ABA" w:rsidP="00C94ABA" w:rsidRDefault="00C94ABA" w14:paraId="5DA94C52" w14:textId="77777777"/>
    <w:p w:rsidRPr="004F600E" w:rsidR="00C94ABA" w:rsidP="00C94ABA" w:rsidRDefault="00C94ABA" w14:paraId="42E1C5D9" w14:textId="77777777"/>
    <w:p w:rsidRPr="004F600E" w:rsidR="00C94ABA" w:rsidP="00C94ABA" w:rsidRDefault="00C94ABA" w14:paraId="6A6FEA6C" w14:textId="77777777"/>
    <w:p w:rsidRPr="004F600E" w:rsidR="00C94ABA" w:rsidP="00C94ABA" w:rsidRDefault="00C94ABA" w14:paraId="62813435" w14:textId="77777777"/>
    <w:p w:rsidRPr="004F600E" w:rsidR="00C94ABA" w:rsidP="00C94ABA" w:rsidRDefault="00C94ABA" w14:paraId="11BCC294" w14:textId="77777777"/>
    <w:p w:rsidRPr="004F600E" w:rsidR="00C94ABA" w:rsidP="00C94ABA" w:rsidRDefault="00C94ABA" w14:paraId="11815BC5" w14:textId="77777777"/>
    <w:p w:rsidRPr="004F600E" w:rsidR="00C94ABA" w:rsidP="00C94ABA" w:rsidRDefault="00C94ABA" w14:paraId="2AAA4A4B" w14:textId="77777777"/>
    <w:p w:rsidRPr="004F600E" w:rsidR="00C94ABA" w:rsidP="00C94ABA" w:rsidRDefault="00C94ABA" w14:paraId="61F0DBC9" w14:textId="77777777"/>
    <w:p w:rsidRPr="004F600E" w:rsidR="00C94ABA" w:rsidP="00C94ABA" w:rsidRDefault="00C94ABA" w14:paraId="702CA53A" w14:textId="77777777"/>
    <w:p w:rsidRPr="004F600E" w:rsidR="00C94ABA" w:rsidP="00C94ABA" w:rsidRDefault="00C94ABA" w14:paraId="7BCBA1E5" w14:textId="77777777"/>
    <w:p w:rsidRPr="004F600E" w:rsidR="00C94ABA" w:rsidP="00C94ABA" w:rsidRDefault="00C94ABA" w14:paraId="4E0EC9E6" w14:textId="77777777"/>
    <w:p w:rsidRPr="004F600E" w:rsidR="00C94ABA" w:rsidP="00C94ABA" w:rsidRDefault="00C94ABA" w14:paraId="28645233" w14:textId="77777777"/>
    <w:p w:rsidRPr="008B7B0A" w:rsidR="000B0420" w:rsidP="000B0420" w:rsidRDefault="000B0420" w14:paraId="73B6E7A6" w14:textId="77777777">
      <w:pPr>
        <w:spacing w:line="240" w:lineRule="auto"/>
        <w:rPr>
          <w:b/>
          <w:bCs/>
          <w:color w:val="323633"/>
          <w:sz w:val="72"/>
          <w:szCs w:val="72"/>
          <w:lang w:val="en-GB"/>
        </w:rPr>
      </w:pPr>
      <w:r w:rsidRPr="008B7B0A">
        <w:rPr>
          <w:b/>
          <w:bCs/>
          <w:color w:val="323633"/>
          <w:sz w:val="72"/>
          <w:szCs w:val="72"/>
          <w:lang w:val="en-GB"/>
        </w:rPr>
        <w:t>General Seniority Guidelines</w:t>
      </w:r>
    </w:p>
    <w:p w:rsidRPr="008731C8" w:rsidR="00C94ABA" w:rsidP="00C94ABA" w:rsidRDefault="00C94ABA" w14:paraId="6F58C94B" w14:textId="77777777">
      <w:pPr>
        <w:rPr>
          <w:lang w:val="en-US"/>
        </w:rPr>
      </w:pPr>
    </w:p>
    <w:p w:rsidRPr="008D7940" w:rsidR="00C94ABA" w:rsidP="00C94ABA" w:rsidRDefault="000B0420" w14:paraId="3C2F4838" w14:textId="16D13469">
      <w:pPr>
        <w:spacing w:line="276" w:lineRule="auto"/>
        <w:rPr>
          <w:rFonts w:eastAsia="Times New Roman" w:cs="Times New Roman"/>
          <w:b/>
          <w:bCs/>
          <w:color w:val="FFFFFF" w:themeColor="background1"/>
          <w:sz w:val="32"/>
          <w:szCs w:val="32"/>
          <w:lang w:val="en-US" w:eastAsia="nl-NL"/>
        </w:rPr>
      </w:pPr>
      <w:r>
        <w:rPr>
          <w:rFonts w:eastAsia="Times New Roman" w:cs="Times New Roman"/>
          <w:b/>
          <w:bCs/>
          <w:color w:val="FF7A00"/>
          <w:sz w:val="32"/>
          <w:szCs w:val="32"/>
          <w:lang w:val="en-US" w:eastAsia="nl-NL"/>
        </w:rPr>
        <w:t>V1.0</w:t>
      </w:r>
    </w:p>
    <w:p w:rsidRPr="008731C8" w:rsidR="00C94ABA" w:rsidP="00C94ABA" w:rsidRDefault="00C94ABA" w14:paraId="7CF25D7D" w14:textId="77777777">
      <w:pPr>
        <w:rPr>
          <w:b/>
          <w:bCs/>
          <w:sz w:val="96"/>
          <w:szCs w:val="96"/>
          <w:lang w:val="en-US"/>
        </w:rPr>
      </w:pPr>
    </w:p>
    <w:p w:rsidRPr="008731C8" w:rsidR="00C94ABA" w:rsidP="00C94ABA" w:rsidRDefault="00C94ABA" w14:paraId="78F979BF" w14:textId="77777777">
      <w:pPr>
        <w:rPr>
          <w:b/>
          <w:bCs/>
          <w:sz w:val="96"/>
          <w:szCs w:val="96"/>
          <w:lang w:val="en-US"/>
        </w:rPr>
      </w:pPr>
    </w:p>
    <w:p w:rsidRPr="008731C8" w:rsidR="00C94ABA" w:rsidP="00C94ABA" w:rsidRDefault="00C94ABA" w14:paraId="15C07F9D" w14:textId="77777777">
      <w:pPr>
        <w:rPr>
          <w:b/>
          <w:bCs/>
          <w:sz w:val="96"/>
          <w:szCs w:val="96"/>
          <w:lang w:val="en-US"/>
        </w:rPr>
      </w:pPr>
    </w:p>
    <w:p w:rsidRPr="008731C8" w:rsidR="00C94ABA" w:rsidP="00C94ABA" w:rsidRDefault="00C94ABA" w14:paraId="14EC5AD1" w14:textId="77777777">
      <w:pPr>
        <w:rPr>
          <w:b/>
          <w:bCs/>
          <w:sz w:val="96"/>
          <w:szCs w:val="96"/>
          <w:lang w:val="en-US"/>
        </w:rPr>
      </w:pPr>
    </w:p>
    <w:p w:rsidRPr="008731C8" w:rsidR="00C94ABA" w:rsidP="00C94ABA" w:rsidRDefault="00C94ABA" w14:paraId="4A64C0EB" w14:textId="77777777">
      <w:pPr>
        <w:keepNext/>
        <w:keepLines/>
        <w:spacing w:before="240" w:line="240" w:lineRule="auto"/>
        <w:outlineLvl w:val="0"/>
        <w:rPr>
          <w:rFonts w:eastAsiaTheme="majorEastAsia" w:cstheme="majorBidi"/>
          <w:b/>
          <w:color w:val="005413"/>
          <w:sz w:val="48"/>
          <w:szCs w:val="32"/>
          <w:lang w:val="en-US"/>
        </w:rPr>
      </w:pPr>
    </w:p>
    <w:p w:rsidRPr="008731C8" w:rsidR="00C94ABA" w:rsidP="00C94ABA" w:rsidRDefault="00C94ABA" w14:paraId="1649CBAB" w14:textId="77777777">
      <w:pPr>
        <w:rPr>
          <w:lang w:val="en-US"/>
        </w:rPr>
      </w:pPr>
    </w:p>
    <w:p w:rsidRPr="008731C8" w:rsidR="00C94ABA" w:rsidP="00C94ABA" w:rsidRDefault="00C94ABA" w14:paraId="677B3470" w14:textId="77777777">
      <w:pPr>
        <w:rPr>
          <w:lang w:val="en-US"/>
        </w:rPr>
      </w:pPr>
    </w:p>
    <w:p w:rsidRPr="008B7B0A" w:rsidR="000B0420" w:rsidP="000B0420" w:rsidRDefault="00C94ABA" w14:paraId="77313214" w14:textId="77777777">
      <w:pPr>
        <w:pStyle w:val="Kop1"/>
        <w:spacing w:line="360" w:lineRule="auto"/>
        <w:rPr>
          <w:lang w:val="en-GB"/>
        </w:rPr>
      </w:pPr>
      <w:r w:rsidRPr="008731C8">
        <w:rPr>
          <w:szCs w:val="20"/>
          <w:lang w:val="en-US"/>
        </w:rPr>
        <w:br w:type="page"/>
      </w:r>
      <w:bookmarkStart w:name="_Toc129356424" w:id="0"/>
      <w:bookmarkStart w:name="_Toc128671056" w:id="1"/>
      <w:r w:rsidRPr="008B7B0A" w:rsidR="000B0420">
        <w:rPr>
          <w:lang w:val="en-GB"/>
        </w:rPr>
        <w:lastRenderedPageBreak/>
        <w:t>General seniority guidelines</w:t>
      </w:r>
      <w:bookmarkEnd w:id="0"/>
      <w:r w:rsidRPr="008B7B0A" w:rsidR="000B0420">
        <w:rPr>
          <w:lang w:val="en-GB"/>
        </w:rPr>
        <w:t xml:space="preserve"> </w:t>
      </w:r>
      <w:bookmarkEnd w:id="1"/>
    </w:p>
    <w:p w:rsidRPr="008B7B0A" w:rsidR="000B0420" w:rsidP="000B0420" w:rsidRDefault="000B0420" w14:paraId="355B18AF" w14:textId="77777777">
      <w:pPr>
        <w:pStyle w:val="Kop2"/>
        <w:rPr>
          <w:lang w:val="en-GB"/>
        </w:rPr>
      </w:pPr>
      <w:bookmarkStart w:name="_Toc128671057" w:id="2"/>
      <w:bookmarkStart w:name="_Toc129356425" w:id="3"/>
      <w:r w:rsidRPr="008B7B0A">
        <w:rPr>
          <w:lang w:val="en-GB"/>
        </w:rPr>
        <w:t>Setup</w:t>
      </w:r>
      <w:bookmarkEnd w:id="2"/>
      <w:bookmarkEnd w:id="3"/>
    </w:p>
    <w:p w:rsidRPr="008B7B0A" w:rsidR="000B0420" w:rsidP="000B0420" w:rsidRDefault="000B0420" w14:paraId="2DF3D912" w14:textId="4FCAD191">
      <w:pPr>
        <w:pStyle w:val="Lijstalinea"/>
        <w:numPr>
          <w:ilvl w:val="0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 xml:space="preserve">Below, you can find guidelines about the expectations per seniority level that apply to all </w:t>
      </w:r>
      <w:r w:rsidRPr="62F5CB87" w:rsidR="341CA362">
        <w:rPr>
          <w:lang w:val="en-GB"/>
        </w:rPr>
        <w:t>Staf</w:t>
      </w:r>
      <w:r w:rsidR="001E26AE">
        <w:rPr>
          <w:lang w:val="en-GB"/>
        </w:rPr>
        <w:t xml:space="preserve">f </w:t>
      </w:r>
      <w:r w:rsidRPr="62F5CB87" w:rsidR="341CA362">
        <w:rPr>
          <w:lang w:val="en-GB"/>
        </w:rPr>
        <w:t>members</w:t>
      </w:r>
      <w:r w:rsidRPr="62F5CB87">
        <w:rPr>
          <w:lang w:val="en-GB"/>
        </w:rPr>
        <w:t xml:space="preserve"> within Digital Power. </w:t>
      </w:r>
    </w:p>
    <w:p w:rsidRPr="008B7B0A" w:rsidR="000B0420" w:rsidP="000B0420" w:rsidRDefault="000B0420" w14:paraId="52F3EC74" w14:textId="0D407201">
      <w:pPr>
        <w:pStyle w:val="Lijstalinea"/>
        <w:numPr>
          <w:ilvl w:val="0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 xml:space="preserve">The table below is </w:t>
      </w:r>
      <w:r w:rsidRPr="62F5CB87">
        <w:rPr>
          <w:b/>
          <w:bCs/>
          <w:u w:val="single"/>
          <w:lang w:val="en-GB"/>
        </w:rPr>
        <w:t>not</w:t>
      </w:r>
      <w:r w:rsidRPr="62F5CB87">
        <w:rPr>
          <w:lang w:val="en-GB"/>
        </w:rPr>
        <w:t xml:space="preserve"> a checklist:</w:t>
      </w:r>
    </w:p>
    <w:p w:rsidRPr="008B7B0A" w:rsidR="000B0420" w:rsidP="000B0420" w:rsidRDefault="000B0420" w14:paraId="72C3076A" w14:textId="6989DE41">
      <w:pPr>
        <w:pStyle w:val="Lijstalinea"/>
        <w:numPr>
          <w:ilvl w:val="1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 xml:space="preserve">The guidelines show the general expectations for a </w:t>
      </w:r>
      <w:r w:rsidRPr="62F5CB87" w:rsidR="57128B8C">
        <w:rPr>
          <w:lang w:val="en-GB"/>
        </w:rPr>
        <w:t>Staf</w:t>
      </w:r>
      <w:r w:rsidR="001E26AE">
        <w:rPr>
          <w:lang w:val="en-GB"/>
        </w:rPr>
        <w:t xml:space="preserve">f </w:t>
      </w:r>
      <w:r w:rsidRPr="62F5CB87" w:rsidR="57128B8C">
        <w:rPr>
          <w:lang w:val="en-GB"/>
        </w:rPr>
        <w:t xml:space="preserve">member </w:t>
      </w:r>
      <w:r w:rsidRPr="62F5CB87">
        <w:rPr>
          <w:lang w:val="en-GB"/>
        </w:rPr>
        <w:t xml:space="preserve">at that seniority level. </w:t>
      </w:r>
    </w:p>
    <w:p w:rsidRPr="008B7B0A" w:rsidR="000B0420" w:rsidP="000B0420" w:rsidRDefault="000B0420" w14:paraId="3F006638" w14:textId="38FEB1BA">
      <w:pPr>
        <w:pStyle w:val="Lijstalinea"/>
        <w:numPr>
          <w:ilvl w:val="1"/>
          <w:numId w:val="20"/>
        </w:numPr>
        <w:spacing w:before="100" w:after="200" w:line="360" w:lineRule="auto"/>
        <w:rPr>
          <w:lang w:val="en-GB"/>
        </w:rPr>
      </w:pPr>
      <w:r w:rsidRPr="64EEF9AB">
        <w:rPr>
          <w:lang w:val="en-GB"/>
        </w:rPr>
        <w:t xml:space="preserve">A </w:t>
      </w:r>
      <w:r w:rsidRPr="64EEF9AB" w:rsidR="7BDF89CD">
        <w:rPr>
          <w:lang w:val="en-GB"/>
        </w:rPr>
        <w:t>Staf</w:t>
      </w:r>
      <w:r w:rsidRPr="64EEF9AB" w:rsidR="001E26AE">
        <w:rPr>
          <w:lang w:val="en-GB"/>
        </w:rPr>
        <w:t xml:space="preserve">f </w:t>
      </w:r>
      <w:r w:rsidRPr="64EEF9AB" w:rsidR="7BDF89CD">
        <w:rPr>
          <w:lang w:val="en-GB"/>
        </w:rPr>
        <w:t>member</w:t>
      </w:r>
      <w:r w:rsidRPr="64EEF9AB">
        <w:rPr>
          <w:lang w:val="en-GB"/>
        </w:rPr>
        <w:t xml:space="preserve"> does not have to match every expectation to be promoted to that seniority </w:t>
      </w:r>
      <w:r w:rsidRPr="64EEF9AB" w:rsidR="646E8CEA">
        <w:rPr>
          <w:lang w:val="en-GB"/>
        </w:rPr>
        <w:t>level if</w:t>
      </w:r>
      <w:r w:rsidRPr="64EEF9AB">
        <w:rPr>
          <w:lang w:val="en-GB"/>
        </w:rPr>
        <w:t xml:space="preserve"> </w:t>
      </w:r>
      <w:r w:rsidRPr="64EEF9AB" w:rsidR="437D8D89">
        <w:rPr>
          <w:lang w:val="en-GB"/>
        </w:rPr>
        <w:t>he/she</w:t>
      </w:r>
      <w:r w:rsidRPr="64EEF9AB">
        <w:rPr>
          <w:lang w:val="en-GB"/>
        </w:rPr>
        <w:t xml:space="preserve"> has a well-founded argument on why that expectation is not suitable/applicable in their specific situation.</w:t>
      </w:r>
    </w:p>
    <w:p w:rsidRPr="008B7B0A" w:rsidR="000B0420" w:rsidP="000B0420" w:rsidRDefault="693F7C32" w14:paraId="0D5E3DCD" w14:textId="6308AFFF">
      <w:pPr>
        <w:pStyle w:val="Lijstalinea"/>
        <w:numPr>
          <w:ilvl w:val="0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>Staf</w:t>
      </w:r>
      <w:r w:rsidR="001E26AE">
        <w:rPr>
          <w:lang w:val="en-GB"/>
        </w:rPr>
        <w:t xml:space="preserve">f </w:t>
      </w:r>
      <w:r w:rsidRPr="62F5CB87">
        <w:rPr>
          <w:lang w:val="en-GB"/>
        </w:rPr>
        <w:t>members</w:t>
      </w:r>
      <w:r w:rsidRPr="62F5CB87" w:rsidR="000B0420">
        <w:rPr>
          <w:lang w:val="en-GB"/>
        </w:rPr>
        <w:t xml:space="preserve"> can be either a specialist or a generalist and can determine their own focus, these guidelines are/should be applicable for either one of these.</w:t>
      </w:r>
    </w:p>
    <w:p w:rsidRPr="008B7B0A" w:rsidR="000B0420" w:rsidP="000B0420" w:rsidRDefault="000B0420" w14:paraId="73759193" w14:textId="77777777">
      <w:pPr>
        <w:pStyle w:val="Lijstalinea"/>
        <w:numPr>
          <w:ilvl w:val="1"/>
          <w:numId w:val="20"/>
        </w:numPr>
        <w:spacing w:before="100" w:after="200" w:line="360" w:lineRule="auto"/>
        <w:rPr>
          <w:lang w:val="en-GB"/>
        </w:rPr>
      </w:pPr>
      <w:r w:rsidRPr="008B7B0A">
        <w:rPr>
          <w:lang w:val="en-GB"/>
        </w:rPr>
        <w:t xml:space="preserve">Short definitions of </w:t>
      </w:r>
      <w:r w:rsidRPr="008B7B0A">
        <w:rPr>
          <w:i/>
          <w:iCs/>
          <w:lang w:val="en-GB"/>
        </w:rPr>
        <w:t>generalist</w:t>
      </w:r>
      <w:r w:rsidRPr="008B7B0A">
        <w:rPr>
          <w:lang w:val="en-GB"/>
        </w:rPr>
        <w:t xml:space="preserve"> and </w:t>
      </w:r>
      <w:r w:rsidRPr="008B7B0A">
        <w:rPr>
          <w:i/>
          <w:iCs/>
          <w:lang w:val="en-GB"/>
        </w:rPr>
        <w:t>specialist</w:t>
      </w:r>
      <w:r w:rsidRPr="008B7B0A">
        <w:rPr>
          <w:lang w:val="en-GB"/>
        </w:rPr>
        <w:t>:</w:t>
      </w:r>
    </w:p>
    <w:p w:rsidRPr="008B7B0A" w:rsidR="000B0420" w:rsidP="000B0420" w:rsidRDefault="000B0420" w14:paraId="005EA5C6" w14:textId="7A11F57C">
      <w:pPr>
        <w:pStyle w:val="Lijstalinea"/>
        <w:numPr>
          <w:ilvl w:val="2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 xml:space="preserve">A </w:t>
      </w:r>
      <w:r w:rsidRPr="62F5CB87">
        <w:rPr>
          <w:i/>
          <w:iCs/>
          <w:lang w:val="en-GB"/>
        </w:rPr>
        <w:t>generalist</w:t>
      </w:r>
      <w:r w:rsidRPr="62F5CB87">
        <w:rPr>
          <w:lang w:val="en-GB"/>
        </w:rPr>
        <w:t xml:space="preserve"> is </w:t>
      </w:r>
      <w:r w:rsidRPr="62F5CB87" w:rsidR="6EA34CF2">
        <w:rPr>
          <w:lang w:val="en-GB"/>
        </w:rPr>
        <w:t>someone</w:t>
      </w:r>
      <w:r w:rsidRPr="62F5CB87">
        <w:rPr>
          <w:lang w:val="en-GB"/>
        </w:rPr>
        <w:t xml:space="preserve"> who combines knowledge and skills from various areas of expertise, using a multitude of tools, methods, techniques in their daily tasks.</w:t>
      </w:r>
    </w:p>
    <w:p w:rsidRPr="008B7B0A" w:rsidR="000B0420" w:rsidP="000B0420" w:rsidRDefault="000B0420" w14:paraId="4A0A49A9" w14:textId="064604C5">
      <w:pPr>
        <w:pStyle w:val="Lijstalinea"/>
        <w:numPr>
          <w:ilvl w:val="2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 xml:space="preserve">A </w:t>
      </w:r>
      <w:r w:rsidRPr="62F5CB87">
        <w:rPr>
          <w:i/>
          <w:iCs/>
          <w:lang w:val="en-GB"/>
        </w:rPr>
        <w:t>specialist</w:t>
      </w:r>
      <w:r w:rsidRPr="62F5CB87">
        <w:rPr>
          <w:lang w:val="en-GB"/>
        </w:rPr>
        <w:t xml:space="preserve"> is </w:t>
      </w:r>
      <w:r w:rsidRPr="62F5CB87" w:rsidR="26DB66CA">
        <w:rPr>
          <w:lang w:val="en-GB"/>
        </w:rPr>
        <w:t>someone</w:t>
      </w:r>
      <w:r w:rsidRPr="62F5CB87">
        <w:rPr>
          <w:lang w:val="en-GB"/>
        </w:rPr>
        <w:t xml:space="preserve"> who’s knowledge and skills revolve around one area of expertise, using tools, methods, techniques specific to that area in their daily tasks. </w:t>
      </w:r>
    </w:p>
    <w:p w:rsidRPr="008B7B0A" w:rsidR="000B0420" w:rsidP="000B0420" w:rsidRDefault="000B0420" w14:paraId="07B8C319" w14:textId="510009A9">
      <w:pPr>
        <w:pStyle w:val="Lijstalinea"/>
        <w:numPr>
          <w:ilvl w:val="0"/>
          <w:numId w:val="20"/>
        </w:numPr>
        <w:spacing w:before="100" w:after="200" w:line="360" w:lineRule="auto"/>
        <w:rPr>
          <w:lang w:val="en-GB"/>
        </w:rPr>
      </w:pPr>
      <w:r w:rsidRPr="62F5CB87">
        <w:rPr>
          <w:lang w:val="en-GB"/>
        </w:rPr>
        <w:t xml:space="preserve">The seniority guidelines build up per seniority level, which means the following: The expectations of a </w:t>
      </w:r>
      <w:proofErr w:type="spellStart"/>
      <w:r w:rsidRPr="3667F90E" w:rsidR="41F6C5E1">
        <w:rPr>
          <w:lang w:val="en-GB"/>
        </w:rPr>
        <w:t>medior</w:t>
      </w:r>
      <w:proofErr w:type="spellEnd"/>
      <w:r w:rsidRPr="3667F90E" w:rsidR="41F6C5E1">
        <w:rPr>
          <w:lang w:val="en-GB"/>
        </w:rPr>
        <w:t xml:space="preserve"> are added on top of what is expected of a junior. </w:t>
      </w:r>
      <w:r w:rsidRPr="3667F90E" w:rsidR="39912180">
        <w:rPr>
          <w:lang w:val="en-GB"/>
        </w:rPr>
        <w:t xml:space="preserve">The expectations of a </w:t>
      </w:r>
      <w:r w:rsidR="00314B2B">
        <w:rPr>
          <w:lang w:val="en-GB"/>
        </w:rPr>
        <w:t>senio</w:t>
      </w:r>
      <w:r w:rsidRPr="62F5CB87">
        <w:rPr>
          <w:lang w:val="en-GB"/>
        </w:rPr>
        <w:t>r are added on top of what is expected of a junior</w:t>
      </w:r>
      <w:r w:rsidR="003D7D20">
        <w:rPr>
          <w:lang w:val="en-GB"/>
        </w:rPr>
        <w:t xml:space="preserve"> and of a </w:t>
      </w:r>
      <w:proofErr w:type="spellStart"/>
      <w:r w:rsidR="003D7D20">
        <w:rPr>
          <w:lang w:val="en-GB"/>
        </w:rPr>
        <w:t>medior</w:t>
      </w:r>
      <w:proofErr w:type="spellEnd"/>
      <w:r w:rsidRPr="62F5CB87">
        <w:rPr>
          <w:lang w:val="en-GB"/>
        </w:rPr>
        <w:t xml:space="preserve">.  </w:t>
      </w:r>
    </w:p>
    <w:p w:rsidRPr="008B7B0A" w:rsidR="000B0420" w:rsidP="62F5CB87" w:rsidRDefault="000B0420" w14:paraId="56214AC1" w14:textId="1F4A47D0">
      <w:pPr>
        <w:pStyle w:val="Lijstalinea"/>
        <w:numPr>
          <w:ilvl w:val="0"/>
          <w:numId w:val="20"/>
        </w:numPr>
        <w:tabs>
          <w:tab w:val="left" w:pos="1860"/>
        </w:tabs>
        <w:spacing w:before="100" w:after="200" w:line="360" w:lineRule="auto"/>
        <w:rPr>
          <w:rFonts w:eastAsia="Calibri" w:cs="Calibri"/>
          <w:lang w:val="en-GB"/>
        </w:rPr>
        <w:sectPr w:rsidRPr="008B7B0A" w:rsidR="000B0420">
          <w:footerReference w:type="even" r:id="rId12"/>
          <w:footerReference w:type="default" r:id="rId13"/>
          <w:footerReference w:type="first" r:id="rId14"/>
          <w:pgSz w:w="11906" w:h="16838" w:orient="portrait"/>
          <w:pgMar w:top="1418" w:right="1418" w:bottom="1418" w:left="1418" w:header="709" w:footer="340" w:gutter="0"/>
          <w:pgNumType w:start="0"/>
          <w:cols w:space="708"/>
          <w:titlePg/>
          <w:docGrid w:linePitch="360"/>
        </w:sectPr>
      </w:pPr>
      <w:r w:rsidRPr="64EEF9AB">
        <w:rPr>
          <w:lang w:val="en-GB"/>
        </w:rPr>
        <w:t xml:space="preserve">The following abilities apply to all seniority levels: All </w:t>
      </w:r>
      <w:r w:rsidRPr="64EEF9AB" w:rsidR="00DF0081">
        <w:rPr>
          <w:lang w:val="en-GB"/>
        </w:rPr>
        <w:t>staff members</w:t>
      </w:r>
      <w:r w:rsidRPr="64EEF9AB" w:rsidR="1C1E0722">
        <w:rPr>
          <w:lang w:val="en-GB"/>
        </w:rPr>
        <w:t xml:space="preserve"> </w:t>
      </w:r>
      <w:r w:rsidRPr="64EEF9AB">
        <w:rPr>
          <w:lang w:val="en-GB"/>
        </w:rPr>
        <w:t xml:space="preserve">have </w:t>
      </w:r>
      <w:r w:rsidRPr="64EEF9AB">
        <w:rPr>
          <w:rFonts w:eastAsia="Calibri" w:cs="Calibri"/>
          <w:lang w:val="en-GB"/>
        </w:rPr>
        <w:t xml:space="preserve">the capacity to learn and develop in a short amount of time, </w:t>
      </w:r>
      <w:r w:rsidRPr="64EEF9AB">
        <w:rPr>
          <w:lang w:val="en-GB"/>
        </w:rPr>
        <w:t>can work together with colleagues</w:t>
      </w:r>
      <w:r w:rsidRPr="64EEF9AB" w:rsidR="545C55EF">
        <w:rPr>
          <w:lang w:val="en-GB"/>
        </w:rPr>
        <w:t xml:space="preserve"> of all </w:t>
      </w:r>
      <w:r w:rsidRPr="64EEF9AB" w:rsidR="4A33D218">
        <w:rPr>
          <w:lang w:val="en-GB"/>
        </w:rPr>
        <w:t>silos</w:t>
      </w:r>
      <w:r w:rsidRPr="64EEF9AB" w:rsidR="5C3C604E">
        <w:rPr>
          <w:lang w:val="en-GB"/>
        </w:rPr>
        <w:t>,</w:t>
      </w:r>
      <w:r w:rsidRPr="64EEF9AB" w:rsidR="65F510C3">
        <w:rPr>
          <w:lang w:val="en-GB"/>
        </w:rPr>
        <w:t xml:space="preserve"> </w:t>
      </w:r>
      <w:r w:rsidRPr="64EEF9AB">
        <w:rPr>
          <w:rFonts w:eastAsia="Calibri" w:cs="Calibri"/>
          <w:lang w:val="en-GB"/>
        </w:rPr>
        <w:t>and ask peers actively for input or advice.</w:t>
      </w:r>
    </w:p>
    <w:tbl>
      <w:tblPr>
        <w:tblpPr w:leftFromText="180" w:rightFromText="180" w:vertAnchor="text" w:horzAnchor="margin" w:tblpXSpec="center" w:tblpY="-518"/>
        <w:tblW w:w="1350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210"/>
        <w:gridCol w:w="4440"/>
        <w:gridCol w:w="4293"/>
      </w:tblGrid>
      <w:tr w:rsidRPr="00E827CA" w:rsidR="003D7D20" w:rsidTr="41574557" w14:paraId="02CCFB69" w14:textId="77777777">
        <w:trPr>
          <w:trHeight w:val="1134"/>
        </w:trPr>
        <w:tc>
          <w:tcPr>
            <w:tcW w:w="1560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FFFFFF" w:themeFill="background1"/>
            <w:tcMar/>
            <w:hideMark/>
          </w:tcPr>
          <w:p w:rsidRPr="00067F05" w:rsidR="000B0420" w:rsidP="000B0420" w:rsidRDefault="000B0420" w14:paraId="586A3CBE" w14:textId="77777777">
            <w:pPr>
              <w:spacing w:line="240" w:lineRule="auto"/>
              <w:ind w:left="360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ascii="Times New Roman" w:hAnsi="Times New Roman" w:eastAsia="Times New Roman" w:cs="Times New Roman"/>
                <w:b/>
                <w:i/>
                <w:lang w:val="en-GB"/>
              </w:rPr>
              <w:lastRenderedPageBreak/>
              <w:t> 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FFFFFF" w:themeFill="background1"/>
            <w:tcMar/>
          </w:tcPr>
          <w:p w:rsidRPr="00067F05" w:rsidR="000B0420" w:rsidRDefault="000B0420" w14:paraId="7FD97F4E" w14:textId="21796784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Calibri"/>
                <w:b/>
                <w:bCs/>
                <w:lang w:val="en-GB"/>
              </w:rPr>
              <w:t>Junior</w:t>
            </w:r>
            <w:r w:rsidRPr="64EEF9AB">
              <w:rPr>
                <w:rFonts w:ascii="Times New Roman" w:hAnsi="Times New Roman" w:eastAsia="Times New Roman" w:cs="Times New Roman"/>
                <w:b/>
                <w:bCs/>
                <w:lang w:val="en-GB"/>
              </w:rPr>
              <w:t> </w:t>
            </w:r>
            <w:r w:rsidRPr="64EEF9AB">
              <w:rPr>
                <w:rFonts w:eastAsia="Times New Roman" w:cs="Calibri"/>
                <w:lang w:val="en-GB"/>
              </w:rPr>
              <w:t> </w:t>
            </w:r>
            <w:r w:rsidRPr="00E827CA">
              <w:rPr>
                <w:lang w:val="en-GB"/>
              </w:rPr>
              <w:br/>
            </w:r>
            <w:r w:rsidRPr="64EEF9AB">
              <w:rPr>
                <w:rFonts w:eastAsia="Times New Roman" w:cs="Calibri"/>
                <w:i/>
                <w:iCs/>
                <w:lang w:val="en-GB"/>
              </w:rPr>
              <w:t xml:space="preserve">Delivering output and building </w:t>
            </w:r>
            <w:r w:rsidRPr="64EEF9AB" w:rsidR="68B43F24">
              <w:rPr>
                <w:rFonts w:eastAsia="Times New Roman" w:cs="Calibri"/>
                <w:i/>
                <w:iCs/>
                <w:lang w:val="en-GB"/>
              </w:rPr>
              <w:t>a solid foundation</w:t>
            </w:r>
            <w:r w:rsidRPr="64EEF9AB">
              <w:rPr>
                <w:rFonts w:ascii="Times New Roman" w:hAnsi="Times New Roman" w:eastAsia="Times New Roman" w:cs="Times New Roman"/>
                <w:b/>
                <w:bCs/>
                <w:lang w:val="en-GB"/>
              </w:rPr>
              <w:t> </w:t>
            </w:r>
            <w:r w:rsidRPr="64EEF9AB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FFFFFF" w:themeFill="background1"/>
            <w:tcMar/>
          </w:tcPr>
          <w:p w:rsidRPr="00067F05" w:rsidR="000B0420" w:rsidRDefault="000B0420" w14:paraId="55F5C6E0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proofErr w:type="spellStart"/>
            <w:r w:rsidRPr="00067F05">
              <w:rPr>
                <w:rFonts w:eastAsia="Times New Roman" w:cs="Calibri"/>
                <w:b/>
                <w:lang w:val="en-GB"/>
              </w:rPr>
              <w:t>Medior</w:t>
            </w:r>
            <w:proofErr w:type="spellEnd"/>
            <w:r w:rsidRPr="00067F05">
              <w:rPr>
                <w:rFonts w:eastAsia="Times New Roman" w:cs="Calibri"/>
                <w:b/>
                <w:lang w:val="en-GB"/>
              </w:rPr>
              <w:t>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  <w:p w:rsidRPr="00067F05" w:rsidR="000B0420" w:rsidP="2A1A40C6" w:rsidRDefault="3D55910D" w14:paraId="50DB5CCF" w14:textId="4551C5D9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R</w:t>
            </w:r>
            <w:r w:rsidRPr="00067F05" w:rsidR="140EC9AC">
              <w:rPr>
                <w:rFonts w:eastAsia="Times New Roman" w:cs="Calibri"/>
                <w:i/>
                <w:lang w:val="en-GB"/>
              </w:rPr>
              <w:t>esponsible,</w:t>
            </w:r>
            <w:r w:rsidRPr="00067F05" w:rsidR="1FC93DC1">
              <w:rPr>
                <w:rFonts w:eastAsia="Times New Roman" w:cs="Calibri"/>
                <w:i/>
                <w:lang w:val="en-GB"/>
              </w:rPr>
              <w:t xml:space="preserve"> </w:t>
            </w:r>
            <w:r w:rsidRPr="00067F05" w:rsidR="140EC9AC">
              <w:rPr>
                <w:rFonts w:eastAsia="Times New Roman" w:cs="Calibri"/>
                <w:i/>
                <w:lang w:val="en-GB"/>
              </w:rPr>
              <w:t>self-reliant</w:t>
            </w:r>
            <w:r w:rsidRPr="00067F05" w:rsidR="18698902">
              <w:rPr>
                <w:rFonts w:eastAsia="Times New Roman" w:cs="Calibri"/>
                <w:i/>
                <w:lang w:val="en-GB"/>
              </w:rPr>
              <w:t xml:space="preserve">, </w:t>
            </w:r>
            <w:r w:rsidRPr="00067F05" w:rsidR="5AB1E7A6">
              <w:rPr>
                <w:rFonts w:eastAsia="Times New Roman" w:cs="Calibri"/>
                <w:i/>
                <w:lang w:val="en-GB"/>
              </w:rPr>
              <w:t>and in-depth</w:t>
            </w:r>
            <w:r w:rsidRPr="00067F05" w:rsidR="5AB1E7A6">
              <w:rPr>
                <w:rFonts w:eastAsia="Times New Roman" w:cs="Calibri"/>
                <w:b/>
                <w:lang w:val="en-GB"/>
              </w:rPr>
              <w:t xml:space="preserve"> </w:t>
            </w:r>
            <w:r w:rsidRPr="00067F05" w:rsidR="5AB1E7A6">
              <w:rPr>
                <w:rFonts w:eastAsia="Times New Roman" w:cs="Calibri"/>
                <w:i/>
                <w:lang w:val="en-GB"/>
              </w:rPr>
              <w:t>knowledge</w:t>
            </w:r>
            <w:r w:rsidRPr="00067F05" w:rsidR="00504753">
              <w:rPr>
                <w:rFonts w:eastAsia="Times New Roman" w:cs="Calibri"/>
                <w:i/>
                <w:lang w:val="en-GB"/>
              </w:rPr>
              <w:t xml:space="preserve">. </w:t>
            </w:r>
            <w:r w:rsidRPr="00067F05" w:rsidR="5AB1E7A6">
              <w:rPr>
                <w:rFonts w:eastAsia="Times New Roman" w:cs="Calibri"/>
                <w:b/>
                <w:lang w:val="en-GB"/>
              </w:rPr>
              <w:t> </w:t>
            </w:r>
          </w:p>
        </w:tc>
        <w:tc>
          <w:tcPr>
            <w:tcW w:w="4293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FFFFFF" w:themeFill="background1"/>
            <w:tcMar/>
          </w:tcPr>
          <w:p w:rsidRPr="00067F05" w:rsidR="000B0420" w:rsidRDefault="000B0420" w14:paraId="0A845E73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b/>
                <w:lang w:val="en-GB"/>
              </w:rPr>
              <w:t>Senior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  <w:p w:rsidRPr="00067F05" w:rsidR="000B0420" w:rsidP="2A1A40C6" w:rsidRDefault="00175E09" w14:paraId="13280ED0" w14:textId="0F9C1EE3">
            <w:pPr>
              <w:spacing w:line="240" w:lineRule="auto"/>
              <w:textAlignment w:val="baseline"/>
              <w:rPr>
                <w:rFonts w:eastAsia="Times New Roman" w:cs="Calibri"/>
                <w:i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Experience, can handle (multiple) complex projects at once, cross-silo thinking</w:t>
            </w:r>
          </w:p>
        </w:tc>
      </w:tr>
      <w:tr w:rsidRPr="00E827CA" w:rsidR="003D7D20" w:rsidTr="41574557" w14:paraId="7451F3A5" w14:textId="77777777">
        <w:trPr>
          <w:trHeight w:val="1249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0CD5A751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Independence</w:t>
            </w:r>
            <w:r w:rsidRPr="00067F05">
              <w:rPr>
                <w:rFonts w:ascii="Times New Roman" w:hAnsi="Times New Roman" w:eastAsia="Times New Roman" w:cs="Times New Roman"/>
                <w:i/>
                <w:lang w:val="en-GB"/>
              </w:rPr>
              <w:t> 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140EC9AC" w14:paraId="0B328D07" w14:textId="40FB2E92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Able to perform basic operational tasks by themselves and do meaningful work under the guidance of more senior colleagues. </w:t>
            </w: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40504579" w14:paraId="2D5900AA" w14:textId="5AE250CF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Able to perform most tasks and </w:t>
            </w:r>
            <w:r w:rsidRPr="64EEF9AB" w:rsidR="2C2ACD10">
              <w:rPr>
                <w:rFonts w:eastAsia="Times New Roman" w:cs="Calibri"/>
                <w:color w:val="525252" w:themeColor="accent3" w:themeShade="80"/>
                <w:lang w:val="en-GB"/>
              </w:rPr>
              <w:t>several types</w:t>
            </w:r>
            <w:r w:rsidRPr="64EEF9AB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of assignments by themselves, independently. </w:t>
            </w: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00691624" w14:paraId="4A7B394C" w14:textId="0A0FA4F5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00067F05">
              <w:rPr>
                <w:rStyle w:val="cf01"/>
                <w:rFonts w:ascii="Sansation" w:hAnsi="Sansation"/>
                <w:lang w:val="en-US"/>
              </w:rPr>
              <w:t>Able to perform</w:t>
            </w:r>
            <w:r w:rsidRPr="00067F05" w:rsidR="00B058CE">
              <w:rPr>
                <w:rStyle w:val="cf01"/>
                <w:rFonts w:ascii="Sansation" w:hAnsi="Sansation"/>
                <w:lang w:val="en-US"/>
              </w:rPr>
              <w:t xml:space="preserve"> work independently without needing feedback at a detailed level. Make independent decisions and take decisive actions. Involve and inform all stakeholders about relevant matters. Provide your manager with high-level information and keep them updated on milestones and results.</w:t>
            </w:r>
          </w:p>
        </w:tc>
      </w:tr>
      <w:tr w:rsidRPr="00E827CA" w:rsidR="000B0420" w:rsidTr="41574557" w14:paraId="751DD6AF" w14:textId="77777777">
        <w:trPr>
          <w:trHeight w:val="831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06FCF562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Responsibility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P="18A46D72" w:rsidRDefault="140EC9AC" w14:paraId="55D6F3C0" w14:textId="6DC5ED1A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Can take responsibility for their own work, if not too complicated. </w:t>
            </w:r>
          </w:p>
          <w:p w:rsidRPr="00067F05" w:rsidR="000B0420" w:rsidP="18A46D72" w:rsidRDefault="421FB99C" w14:paraId="0EC492D6" w14:textId="6F846F9E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Considers</w:t>
            </w:r>
            <w:r w:rsidRPr="00067F05" w:rsidR="7F1CBDD9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the</w:t>
            </w:r>
            <w:r w:rsidRPr="00067F05" w:rsidR="3609C49B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interests of</w:t>
            </w:r>
            <w:r w:rsidRPr="00067F05" w:rsidR="7F1CBDD9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Digital </w:t>
            </w:r>
            <w:r w:rsidRPr="00067F05" w:rsidR="6C154F69">
              <w:rPr>
                <w:rFonts w:eastAsia="Times New Roman" w:cs="Calibri"/>
                <w:color w:val="525252" w:themeColor="accent3" w:themeShade="80"/>
                <w:lang w:val="en-GB"/>
              </w:rPr>
              <w:t>P</w:t>
            </w:r>
            <w:r w:rsidRPr="00067F05" w:rsidR="7F1CBDD9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ower </w:t>
            </w: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P="2A1A40C6" w:rsidRDefault="140EC9AC" w14:paraId="2641CD46" w14:textId="273E9E95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305B77AD" w:rsidR="140EC9AC">
              <w:rPr>
                <w:rFonts w:eastAsia="Times New Roman" w:cs="Calibri"/>
                <w:color w:val="525252" w:themeColor="accent3" w:themeTint="FF" w:themeShade="80"/>
                <w:lang w:val="en-GB"/>
              </w:rPr>
              <w:t>Can manage and take responsibility for their own work. </w:t>
            </w:r>
            <w:r w:rsidRPr="305B77AD" w:rsidR="591460D6">
              <w:rPr>
                <w:rFonts w:eastAsia="Times New Roman" w:cs="Calibri"/>
                <w:color w:val="525252" w:themeColor="accent3" w:themeTint="FF" w:themeShade="80"/>
                <w:lang w:val="en-GB"/>
              </w:rPr>
              <w:t xml:space="preserve"> </w:t>
            </w: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P="2A1A40C6" w:rsidRDefault="140EC9AC" w14:paraId="456CAC61" w14:textId="6AE55D4A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Can take full responsibility for their team or project</w:t>
            </w:r>
            <w:r w:rsidRPr="00067F05" w:rsidR="00D02143">
              <w:rPr>
                <w:rFonts w:eastAsia="Times New Roman" w:cs="Calibri"/>
                <w:color w:val="525252" w:themeColor="accent3" w:themeShade="80"/>
                <w:lang w:val="en-GB"/>
              </w:rPr>
              <w:t>(s)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. </w:t>
            </w:r>
          </w:p>
        </w:tc>
      </w:tr>
      <w:tr w:rsidRPr="00E827CA" w:rsidR="003D7D20" w:rsidTr="41574557" w14:paraId="471C826B" w14:textId="77777777">
        <w:trPr>
          <w:trHeight w:val="925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14C1E26D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Communication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18A46D72" w:rsidRDefault="140EC9AC" w14:paraId="593A200F" w14:textId="1F2C8624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Able to communicate well w</w:t>
            </w:r>
            <w:r w:rsidRPr="00067F05" w:rsidR="345B859C">
              <w:rPr>
                <w:rFonts w:eastAsia="Times New Roman" w:cs="Calibri"/>
                <w:color w:val="525252" w:themeColor="accent3" w:themeShade="80"/>
                <w:lang w:val="en-GB"/>
              </w:rPr>
              <w:t>ith</w:t>
            </w:r>
            <w:r w:rsidRPr="00067F05" w:rsidR="6076EED2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colleagues and</w:t>
            </w:r>
            <w:r w:rsidRPr="00067F05" w:rsidR="345B859C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</w:t>
            </w:r>
            <w:r w:rsidRPr="00067F05" w:rsidR="258618BA">
              <w:rPr>
                <w:rFonts w:eastAsia="Times New Roman" w:cs="Calibri"/>
                <w:color w:val="525252" w:themeColor="accent3" w:themeShade="80"/>
                <w:lang w:val="en-GB"/>
              </w:rPr>
              <w:t>stakeholders</w:t>
            </w:r>
            <w:r w:rsidRPr="00067F05" w:rsidR="345B859C">
              <w:rPr>
                <w:rFonts w:eastAsia="Times New Roman" w:cs="Calibri"/>
                <w:color w:val="525252" w:themeColor="accent3" w:themeShade="80"/>
                <w:lang w:val="en-GB"/>
              </w:rPr>
              <w:t>. Able to receive feedback in a positive, constructive way.</w:t>
            </w:r>
          </w:p>
          <w:p w:rsidRPr="00067F05" w:rsidR="000B0420" w:rsidP="18A46D72" w:rsidRDefault="000B0420" w14:paraId="5228E006" w14:textId="57FD674E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B72B32" w:rsidR="001D1306" w:rsidP="64EEF9AB" w:rsidRDefault="6A777CF6" w14:paraId="0E1CC88E" w14:textId="0F1FFC4B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64EEF9AB">
              <w:rPr>
                <w:rFonts w:eastAsia="Times New Roman" w:cs="Calibri"/>
                <w:color w:val="525252" w:themeColor="accent3" w:themeShade="80"/>
                <w:lang w:val="en-GB"/>
              </w:rPr>
              <w:t>Giv</w:t>
            </w:r>
            <w:r w:rsidRPr="64EEF9AB" w:rsidR="53DD33B4">
              <w:rPr>
                <w:rFonts w:eastAsia="Times New Roman" w:cs="Calibri"/>
                <w:color w:val="525252" w:themeColor="accent3" w:themeShade="80"/>
                <w:lang w:val="en-GB"/>
              </w:rPr>
              <w:t>es</w:t>
            </w:r>
            <w:r w:rsidRPr="64EEF9AB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frequent feedback to help colle</w:t>
            </w:r>
            <w:r w:rsidRPr="64EEF9AB" w:rsidR="4D0C803C">
              <w:rPr>
                <w:rFonts w:eastAsia="Times New Roman" w:cs="Calibri"/>
                <w:color w:val="525252" w:themeColor="accent3" w:themeShade="80"/>
                <w:lang w:val="en-GB"/>
              </w:rPr>
              <w:t>a</w:t>
            </w:r>
            <w:r w:rsidRPr="64EEF9AB">
              <w:rPr>
                <w:rFonts w:eastAsia="Times New Roman" w:cs="Calibri"/>
                <w:color w:val="525252" w:themeColor="accent3" w:themeShade="80"/>
                <w:lang w:val="en-GB"/>
              </w:rPr>
              <w:t>gues grow.</w:t>
            </w:r>
            <w:r w:rsidRPr="64EEF9AB" w:rsidR="4D0C803C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</w:t>
            </w:r>
            <w:r w:rsidRPr="64EEF9AB" w:rsidR="0F75D5B5">
              <w:rPr>
                <w:rFonts w:eastAsia="Times New Roman" w:cs="Calibri"/>
                <w:color w:val="525252" w:themeColor="accent3" w:themeShade="80"/>
                <w:lang w:val="en-GB"/>
              </w:rPr>
              <w:t>Can</w:t>
            </w:r>
            <w:r w:rsidRPr="64EEF9AB" w:rsidR="4D0C803C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</w:t>
            </w:r>
            <w:r w:rsidRPr="64EEF9AB" w:rsidR="49EAF076">
              <w:rPr>
                <w:rFonts w:eastAsia="Times New Roman" w:cs="Calibri"/>
                <w:color w:val="525252" w:themeColor="accent3" w:themeShade="80"/>
                <w:lang w:val="en-GB"/>
              </w:rPr>
              <w:t>pro-actively ask for feedback.</w:t>
            </w:r>
            <w:r w:rsidRPr="64EEF9AB" w:rsidR="6575DC3F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Can use </w:t>
            </w:r>
            <w:r w:rsidRPr="64EEF9AB" w:rsidR="2F724F16">
              <w:rPr>
                <w:rFonts w:eastAsia="Times New Roman" w:cs="Calibri"/>
                <w:color w:val="525252" w:themeColor="accent3" w:themeShade="80"/>
                <w:lang w:val="en-GB"/>
              </w:rPr>
              <w:t>distinctive styles</w:t>
            </w:r>
            <w:r w:rsidRPr="64EEF9AB" w:rsidR="6575DC3F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of communication and can adapt according to the situation. </w:t>
            </w:r>
          </w:p>
          <w:p w:rsidRPr="00B72B32" w:rsidR="001D1306" w:rsidP="002E5E95" w:rsidRDefault="001D1306" w14:paraId="2145CED7" w14:textId="77777777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</w:p>
          <w:p w:rsidRPr="00B72B32" w:rsidR="000B0420" w:rsidP="2A1A40C6" w:rsidRDefault="000B0420" w14:paraId="052714A2" w14:textId="7D39A484">
            <w:pPr>
              <w:spacing w:line="240" w:lineRule="auto"/>
              <w:textAlignment w:val="baseline"/>
              <w:rPr>
                <w:rFonts w:eastAsia="Times New Roman" w:cs="Calibri"/>
                <w:b/>
                <w:color w:val="525252" w:themeColor="accent3" w:themeShade="80"/>
                <w:szCs w:val="20"/>
                <w:lang w:val="en-GB"/>
              </w:rPr>
            </w:pP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B72B32" w:rsidR="4DF367C7" w:rsidP="00E50539" w:rsidRDefault="2EF84FE2" w14:paraId="04B4DD79" w14:textId="54DC80F3">
            <w:pPr>
              <w:spacing w:line="240" w:lineRule="auto"/>
              <w:rPr>
                <w:rFonts w:eastAsia="Calibri" w:cs="Calibri"/>
                <w:szCs w:val="20"/>
                <w:lang w:val="en-GB"/>
              </w:rPr>
            </w:pPr>
            <w:r w:rsidRPr="00B72B32">
              <w:rPr>
                <w:rFonts w:eastAsia="Segoe UI" w:cs="Segoe UI"/>
                <w:color w:val="333333"/>
                <w:szCs w:val="20"/>
                <w:lang w:val="en-GB"/>
              </w:rPr>
              <w:t xml:space="preserve">Serves as a role model for the rest of the </w:t>
            </w:r>
            <w:r w:rsidRPr="00B72B32" w:rsidR="0017128B">
              <w:rPr>
                <w:rFonts w:eastAsia="Segoe UI" w:cs="Segoe UI"/>
                <w:color w:val="333333"/>
                <w:szCs w:val="20"/>
                <w:lang w:val="en-GB"/>
              </w:rPr>
              <w:t>organisation</w:t>
            </w:r>
            <w:r w:rsidRPr="00B72B32">
              <w:rPr>
                <w:rFonts w:eastAsia="Segoe UI" w:cs="Segoe UI"/>
                <w:color w:val="333333"/>
                <w:szCs w:val="20"/>
                <w:lang w:val="en-GB"/>
              </w:rPr>
              <w:t xml:space="preserve">. Maintain a professional manner of communication, where you reason not from your own perspective but always consider the interests of the </w:t>
            </w:r>
            <w:r w:rsidRPr="00B72B32" w:rsidR="0017128B">
              <w:rPr>
                <w:rFonts w:eastAsia="Segoe UI" w:cs="Segoe UI"/>
                <w:color w:val="333333"/>
                <w:szCs w:val="20"/>
                <w:lang w:val="en-GB"/>
              </w:rPr>
              <w:t>organisation</w:t>
            </w:r>
            <w:r w:rsidRPr="00B72B32">
              <w:rPr>
                <w:rFonts w:eastAsia="Segoe UI" w:cs="Segoe UI"/>
                <w:color w:val="333333"/>
                <w:szCs w:val="20"/>
                <w:lang w:val="en-GB"/>
              </w:rPr>
              <w:t xml:space="preserve"> and </w:t>
            </w:r>
            <w:r w:rsidRPr="00B72B32" w:rsidR="437DDE08">
              <w:rPr>
                <w:rFonts w:eastAsia="Segoe UI" w:cs="Segoe UI"/>
                <w:color w:val="333333"/>
                <w:szCs w:val="20"/>
                <w:lang w:val="en-GB"/>
              </w:rPr>
              <w:t>consider</w:t>
            </w:r>
            <w:r w:rsidRPr="00B72B32">
              <w:rPr>
                <w:rFonts w:eastAsia="Segoe UI" w:cs="Segoe UI"/>
                <w:color w:val="333333"/>
                <w:szCs w:val="20"/>
                <w:lang w:val="en-GB"/>
              </w:rPr>
              <w:t xml:space="preserve"> the wishes and needs of multiple stakeholders. </w:t>
            </w:r>
            <w:r w:rsidRPr="00B72B32" w:rsidR="3ACED7FF">
              <w:rPr>
                <w:rFonts w:eastAsia="Segoe UI" w:cs="Segoe UI"/>
                <w:color w:val="333333"/>
                <w:szCs w:val="20"/>
                <w:lang w:val="en-GB"/>
              </w:rPr>
              <w:t>It is</w:t>
            </w:r>
            <w:r w:rsidRPr="00B72B32">
              <w:rPr>
                <w:rFonts w:eastAsia="Segoe UI" w:cs="Segoe UI"/>
                <w:color w:val="333333"/>
                <w:szCs w:val="20"/>
                <w:lang w:val="en-GB"/>
              </w:rPr>
              <w:t xml:space="preserve"> important to be able to view things from multiple angles and empathize with others.</w:t>
            </w:r>
          </w:p>
          <w:p w:rsidRPr="00B72B32" w:rsidR="000B0420" w:rsidP="2A1A40C6" w:rsidRDefault="000B0420" w14:paraId="474F4525" w14:textId="6A87C937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</w:p>
        </w:tc>
      </w:tr>
      <w:tr w:rsidRPr="00E827CA" w:rsidR="000B0420" w:rsidTr="41574557" w14:paraId="743EAE4C" w14:textId="77777777">
        <w:trPr>
          <w:trHeight w:val="1050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2BC424E1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Proactivity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P="2A1A40C6" w:rsidRDefault="140EC9AC" w14:paraId="69C68BDA" w14:textId="325E3401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Receives tasks and tries to be as proactive as possible. </w:t>
            </w: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B72B32" w:rsidR="000B0420" w:rsidP="2A1A40C6" w:rsidRDefault="140EC9AC" w14:paraId="00F02143" w14:textId="1726953B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Can be critical on rec</w:t>
            </w:r>
            <w:r w:rsidRPr="00B72B32" w:rsidR="00525A8A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ei</w:t>
            </w: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ved tasks and tries to spot opportunities</w:t>
            </w:r>
            <w:r w:rsidRPr="00B72B32" w:rsidR="3D79E88A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 for improvement (for example in working processes)</w:t>
            </w: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. </w:t>
            </w: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B72B32" w:rsidR="000B0420" w:rsidP="18A46D72" w:rsidRDefault="40504579" w14:paraId="28F6AAF5" w14:textId="6CE27715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Can proactively advise </w:t>
            </w:r>
            <w:proofErr w:type="spellStart"/>
            <w:r w:rsidRPr="00B72B32" w:rsidR="6DCAFFA8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DiP</w:t>
            </w:r>
            <w:proofErr w:type="spellEnd"/>
            <w:r w:rsidRPr="00B72B32" w:rsidR="6DCAFFA8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 colle</w:t>
            </w:r>
            <w:r w:rsidRPr="00B72B32" w:rsidR="5594929D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a</w:t>
            </w:r>
            <w:r w:rsidRPr="00B72B32" w:rsidR="6DCAFFA8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gues and </w:t>
            </w:r>
            <w:r w:rsidRPr="00B72B32" w:rsidR="70A7958C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MT (Management Team)</w:t>
            </w: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, can </w:t>
            </w:r>
            <w:r w:rsidRPr="00B72B32" w:rsidR="33BD7B78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identify,</w:t>
            </w: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 and communicate issues and opportunities, takes initiative. </w:t>
            </w:r>
          </w:p>
          <w:p w:rsidRPr="00B72B32" w:rsidR="000B0420" w:rsidP="18A46D72" w:rsidRDefault="000B0420" w14:paraId="08BA1E46" w14:textId="5A1168CB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</w:p>
          <w:p w:rsidRPr="00B72B32" w:rsidR="000B0420" w:rsidP="64EEF9AB" w:rsidRDefault="2EC5AE4D" w14:paraId="5225CF52" w14:textId="011EBA2A">
            <w:pPr>
              <w:spacing w:line="240" w:lineRule="auto"/>
              <w:textAlignment w:val="baseline"/>
              <w:rPr>
                <w:rFonts w:eastAsia="Segoe UI" w:cs="Segoe UI"/>
                <w:color w:val="333333"/>
                <w:lang w:val="en-GB"/>
              </w:rPr>
            </w:pPr>
            <w:r w:rsidRPr="64EEF9AB">
              <w:rPr>
                <w:rFonts w:eastAsia="Segoe UI" w:cs="Segoe UI"/>
                <w:color w:val="333333"/>
                <w:lang w:val="en-GB"/>
              </w:rPr>
              <w:t xml:space="preserve">During projects, continuously remain critical of the process and goals. </w:t>
            </w:r>
            <w:r w:rsidRPr="64EEF9AB" w:rsidR="36C1BC32">
              <w:rPr>
                <w:rFonts w:eastAsia="Segoe UI" w:cs="Segoe UI"/>
                <w:color w:val="333333"/>
                <w:lang w:val="en-GB"/>
              </w:rPr>
              <w:t>Do not</w:t>
            </w:r>
            <w:r w:rsidRPr="64EEF9AB">
              <w:rPr>
                <w:rFonts w:eastAsia="Segoe UI" w:cs="Segoe UI"/>
                <w:color w:val="333333"/>
                <w:lang w:val="en-GB"/>
              </w:rPr>
              <w:t xml:space="preserve"> just keep going because </w:t>
            </w:r>
            <w:r w:rsidRPr="64EEF9AB" w:rsidR="0E4E3751">
              <w:rPr>
                <w:rFonts w:eastAsia="Segoe UI" w:cs="Segoe UI"/>
                <w:color w:val="333333"/>
                <w:lang w:val="en-GB"/>
              </w:rPr>
              <w:t>you have</w:t>
            </w:r>
            <w:r w:rsidRPr="64EEF9AB">
              <w:rPr>
                <w:rFonts w:eastAsia="Segoe UI" w:cs="Segoe UI"/>
                <w:color w:val="333333"/>
                <w:lang w:val="en-GB"/>
              </w:rPr>
              <w:t xml:space="preserve"> already started, but also dare to </w:t>
            </w:r>
            <w:r w:rsidRPr="64EEF9AB" w:rsidR="45CB61EB">
              <w:rPr>
                <w:rFonts w:eastAsia="Segoe UI" w:cs="Segoe UI"/>
                <w:color w:val="333333"/>
                <w:lang w:val="en-GB"/>
              </w:rPr>
              <w:t>say,</w:t>
            </w:r>
            <w:r w:rsidRPr="64EEF9AB">
              <w:rPr>
                <w:rFonts w:eastAsia="Segoe UI" w:cs="Segoe UI"/>
                <w:color w:val="333333"/>
                <w:lang w:val="en-GB"/>
              </w:rPr>
              <w:t xml:space="preserve"> 'the expected impact is disappointing, </w:t>
            </w:r>
            <w:r w:rsidRPr="64EEF9AB" w:rsidR="5AD94322">
              <w:rPr>
                <w:rFonts w:eastAsia="Segoe UI" w:cs="Segoe UI"/>
                <w:color w:val="333333"/>
                <w:lang w:val="en-GB"/>
              </w:rPr>
              <w:t>let us</w:t>
            </w:r>
            <w:r w:rsidRPr="64EEF9AB">
              <w:rPr>
                <w:rFonts w:eastAsia="Segoe UI" w:cs="Segoe UI"/>
                <w:color w:val="333333"/>
                <w:lang w:val="en-GB"/>
              </w:rPr>
              <w:t xml:space="preserve"> pull the plug</w:t>
            </w:r>
            <w:r w:rsidRPr="64EEF9AB" w:rsidR="5943F088">
              <w:rPr>
                <w:rFonts w:eastAsia="Segoe UI" w:cs="Segoe UI"/>
                <w:color w:val="333333"/>
                <w:lang w:val="en-GB"/>
              </w:rPr>
              <w:t>.’</w:t>
            </w:r>
          </w:p>
          <w:p w:rsidRPr="00B72B32" w:rsidR="000B0420" w:rsidP="18A46D72" w:rsidRDefault="000B0420" w14:paraId="2D5BFE42" w14:textId="3EF0D11D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</w:p>
          <w:p w:rsidRPr="00B72B32" w:rsidR="000B0420" w:rsidP="18A46D72" w:rsidRDefault="6A8623CD" w14:paraId="7D92A8D8" w14:textId="37CD99DE">
            <w:pPr>
              <w:spacing w:line="240" w:lineRule="auto"/>
              <w:textAlignment w:val="baseline"/>
              <w:rPr>
                <w:rFonts w:eastAsia="Segoe UI" w:cs="Segoe UI"/>
                <w:color w:val="333333"/>
                <w:szCs w:val="20"/>
                <w:lang w:val="en-GB"/>
              </w:rPr>
            </w:pPr>
            <w:r w:rsidRPr="00B72B32">
              <w:rPr>
                <w:rFonts w:eastAsia="Segoe UI" w:cs="Segoe UI"/>
                <w:color w:val="333333"/>
                <w:szCs w:val="20"/>
                <w:lang w:val="en-GB"/>
              </w:rPr>
              <w:t>Be a specialist in specific subjects. Proactively advise your manager on those specific topics. Act as a sparring partner on strategic matters, both within your team and beyond (e.g. in collaboration with other staff teams).</w:t>
            </w:r>
          </w:p>
          <w:p w:rsidRPr="00B72B32" w:rsidR="000B0420" w:rsidP="18A46D72" w:rsidRDefault="000B0420" w14:paraId="1738AC82" w14:textId="53B030B3">
            <w:pPr>
              <w:spacing w:line="240" w:lineRule="auto"/>
              <w:textAlignment w:val="baseline"/>
              <w:rPr>
                <w:rFonts w:eastAsia="Segoe UI" w:cs="Segoe UI"/>
                <w:color w:val="525252" w:themeColor="accent3" w:themeShade="80"/>
                <w:szCs w:val="20"/>
                <w:lang w:val="en-GB"/>
              </w:rPr>
            </w:pPr>
          </w:p>
        </w:tc>
      </w:tr>
      <w:tr w:rsidRPr="00B058CE" w:rsidR="003D7D20" w:rsidTr="41574557" w14:paraId="10B06502" w14:textId="77777777">
        <w:trPr>
          <w:trHeight w:val="1250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23B1925C" w14:textId="219FB433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lastRenderedPageBreak/>
              <w:t xml:space="preserve">Knowledge 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140EC9AC" w14:paraId="70A828FF" w14:textId="77777777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Has a solid foundation of knowledge and skills, on which they can quickly build.</w:t>
            </w: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2CE61493" w14:paraId="0682E0B5" w14:textId="2CF6621F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Has knowledge that allows them to help juniors. This knowledge helps them solve most of their own problems</w:t>
            </w:r>
            <w:r w:rsidRPr="00067F05" w:rsidR="51313D31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and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</w:t>
            </w:r>
            <w:r w:rsidRPr="00067F05" w:rsidR="21D801FC">
              <w:rPr>
                <w:rFonts w:eastAsia="Times New Roman" w:cs="Calibri"/>
                <w:color w:val="525252" w:themeColor="accent3" w:themeShade="80"/>
                <w:lang w:val="en-GB"/>
              </w:rPr>
              <w:t>colleagues'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questions.</w:t>
            </w:r>
          </w:p>
          <w:p w:rsidRPr="00067F05" w:rsidR="000B0420" w:rsidP="2A1A40C6" w:rsidRDefault="000B0420" w14:paraId="7E39C56E" w14:textId="37BA7834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40504579" w14:paraId="0958047A" w14:textId="024A568C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Has knowledge that allows them to help </w:t>
            </w:r>
            <w:proofErr w:type="spellStart"/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mediors</w:t>
            </w:r>
            <w:proofErr w:type="spellEnd"/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. This knowledge helps them solve most of their own problems and the </w:t>
            </w:r>
            <w:r w:rsidRPr="00067F05" w:rsidR="5B591B47">
              <w:rPr>
                <w:rFonts w:eastAsia="Times New Roman" w:cs="Calibri"/>
                <w:color w:val="525252" w:themeColor="accent3" w:themeShade="80"/>
                <w:lang w:val="en-GB"/>
              </w:rPr>
              <w:t>colleagues'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questions.</w:t>
            </w:r>
            <w:r w:rsidRPr="00067F05" w:rsidR="050137C7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And </w:t>
            </w:r>
            <w:r w:rsidRPr="00067F05" w:rsidR="06356D09">
              <w:rPr>
                <w:rFonts w:eastAsia="Times New Roman" w:cs="Calibri"/>
                <w:color w:val="525252" w:themeColor="accent3" w:themeShade="80"/>
                <w:lang w:val="en-GB"/>
              </w:rPr>
              <w:t>can</w:t>
            </w:r>
            <w:r w:rsidRPr="00067F05" w:rsidR="050137C7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advise the organisation based on that knowledge.</w:t>
            </w:r>
          </w:p>
        </w:tc>
      </w:tr>
      <w:tr w:rsidRPr="00E827CA" w:rsidR="003D7D20" w:rsidTr="41574557" w14:paraId="2C726922" w14:textId="77777777">
        <w:trPr>
          <w:trHeight w:val="984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P="18A46D72" w:rsidRDefault="0984CAC8" w14:paraId="5A1FC967" w14:textId="3764869E">
            <w:pPr>
              <w:spacing w:line="240" w:lineRule="auto"/>
              <w:jc w:val="right"/>
              <w:textAlignment w:val="baseline"/>
              <w:rPr>
                <w:rFonts w:eastAsia="Times New Roman" w:cs="Calibri"/>
                <w:i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Cross</w:t>
            </w:r>
            <w:r w:rsidRPr="00067F05" w:rsidR="00067443">
              <w:rPr>
                <w:rFonts w:eastAsia="Times New Roman" w:cs="Calibri"/>
                <w:i/>
                <w:lang w:val="en-GB"/>
              </w:rPr>
              <w:t>-</w:t>
            </w:r>
            <w:r w:rsidRPr="00067F05">
              <w:rPr>
                <w:rFonts w:eastAsia="Times New Roman" w:cs="Calibri"/>
                <w:i/>
                <w:lang w:val="en-GB"/>
              </w:rPr>
              <w:t xml:space="preserve">silo thinking </w:t>
            </w:r>
            <w:r w:rsidRPr="00067F05" w:rsidR="000B0420">
              <w:rPr>
                <w:rFonts w:eastAsia="Times New Roman" w:cs="Calibri"/>
                <w:i/>
                <w:lang w:val="en-GB"/>
              </w:rPr>
              <w:t>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P="2A1A40C6" w:rsidRDefault="000B0420" w14:paraId="5B2DAD63" w14:textId="77777777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B72B32" w:rsidR="000B0420" w:rsidP="18A46D72" w:rsidRDefault="31C7363A" w14:paraId="22244C60" w14:textId="7ABD42AF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Considers</w:t>
            </w:r>
            <w:r w:rsidRPr="00B72B32" w:rsidR="7748117D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 </w:t>
            </w:r>
            <w:r w:rsidRPr="00B72B32" w:rsidR="33E52BE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what is important for </w:t>
            </w:r>
            <w:r w:rsidRPr="00B72B32" w:rsidR="6361740C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colle</w:t>
            </w:r>
            <w:r w:rsidRPr="00B72B32" w:rsidR="53554DB3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a</w:t>
            </w:r>
            <w:r w:rsidRPr="00B72B32" w:rsidR="6361740C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gues and stakeholders</w:t>
            </w:r>
            <w:r w:rsidRPr="00B72B32" w:rsidR="7F3B9694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 when making d</w:t>
            </w:r>
            <w:r w:rsidRPr="00B72B32" w:rsidR="0073C118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ecisions.</w:t>
            </w:r>
          </w:p>
          <w:p w:rsidRPr="00B72B32" w:rsidR="000B0420" w:rsidP="18A46D72" w:rsidRDefault="67655D0C" w14:paraId="71EFA255" w14:textId="39106975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</w:pP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Those can be other staff members, consultants, but also external parties as </w:t>
            </w:r>
            <w:r w:rsidRPr="00B72B32" w:rsidR="04EF30FF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suppliers</w:t>
            </w:r>
            <w:r w:rsidRPr="00B72B32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, </w:t>
            </w:r>
            <w:r w:rsidRPr="00B72B32" w:rsidR="4E9632ED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>clients,</w:t>
            </w:r>
            <w:r w:rsidRPr="00B72B32" w:rsidR="0A58DDB0">
              <w:rPr>
                <w:rFonts w:eastAsia="Times New Roman" w:cs="Calibri"/>
                <w:color w:val="525252" w:themeColor="accent3" w:themeShade="80"/>
                <w:szCs w:val="20"/>
                <w:lang w:val="en-GB"/>
              </w:rPr>
              <w:t xml:space="preserve"> or shareholders.</w:t>
            </w: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B72B32" w:rsidR="000B0420" w:rsidP="00EA5919" w:rsidRDefault="00EA5919" w14:paraId="04181F38" w14:textId="252A1FB8">
            <w:pPr>
              <w:pStyle w:val="pf0"/>
              <w:rPr>
                <w:rFonts w:ascii="Sansation" w:hAnsi="Sansation" w:cs="Arial"/>
                <w:sz w:val="20"/>
                <w:szCs w:val="20"/>
              </w:rPr>
            </w:pPr>
            <w:r w:rsidRPr="00B72B32">
              <w:rPr>
                <w:rStyle w:val="cf01"/>
                <w:rFonts w:ascii="Sansation" w:hAnsi="Sansation" w:eastAsiaTheme="majorEastAsia"/>
                <w:sz w:val="20"/>
                <w:szCs w:val="20"/>
              </w:rPr>
              <w:t xml:space="preserve">Add value to the </w:t>
            </w:r>
            <w:proofErr w:type="spellStart"/>
            <w:r w:rsidRPr="00B72B32" w:rsidR="0017128B">
              <w:rPr>
                <w:rStyle w:val="cf01"/>
                <w:rFonts w:ascii="Sansation" w:hAnsi="Sansation" w:eastAsiaTheme="majorEastAsia"/>
                <w:sz w:val="20"/>
                <w:szCs w:val="20"/>
              </w:rPr>
              <w:t>organisation</w:t>
            </w:r>
            <w:r w:rsidRPr="00B72B32">
              <w:rPr>
                <w:rStyle w:val="cf01"/>
                <w:rFonts w:ascii="Sansation" w:hAnsi="Sansation" w:eastAsiaTheme="majorEastAsia"/>
                <w:sz w:val="20"/>
                <w:szCs w:val="20"/>
              </w:rPr>
              <w:t>al</w:t>
            </w:r>
            <w:proofErr w:type="spellEnd"/>
            <w:r w:rsidRPr="00B72B32">
              <w:rPr>
                <w:rStyle w:val="cf01"/>
                <w:rFonts w:ascii="Sansation" w:hAnsi="Sansation" w:eastAsiaTheme="majorEastAsia"/>
                <w:sz w:val="20"/>
                <w:szCs w:val="20"/>
              </w:rPr>
              <w:t xml:space="preserve"> goals through your own expertise. Make decisions that not only impact your own team but also other parts of the </w:t>
            </w:r>
            <w:proofErr w:type="spellStart"/>
            <w:r w:rsidRPr="00B72B32" w:rsidR="0017128B">
              <w:rPr>
                <w:rStyle w:val="cf01"/>
                <w:rFonts w:ascii="Sansation" w:hAnsi="Sansation" w:eastAsiaTheme="majorEastAsia"/>
                <w:sz w:val="20"/>
                <w:szCs w:val="20"/>
              </w:rPr>
              <w:t>organisation</w:t>
            </w:r>
            <w:proofErr w:type="spellEnd"/>
            <w:r w:rsidRPr="00B72B32">
              <w:rPr>
                <w:rStyle w:val="cf01"/>
                <w:rFonts w:ascii="Sansation" w:hAnsi="Sansation" w:eastAsiaTheme="majorEastAsia"/>
                <w:sz w:val="20"/>
                <w:szCs w:val="20"/>
              </w:rPr>
              <w:t xml:space="preserve">. Look at the </w:t>
            </w:r>
            <w:proofErr w:type="spellStart"/>
            <w:r w:rsidRPr="00B72B32" w:rsidR="0017128B">
              <w:rPr>
                <w:rStyle w:val="cf01"/>
                <w:rFonts w:ascii="Sansation" w:hAnsi="Sansation" w:eastAsiaTheme="majorEastAsia"/>
                <w:sz w:val="20"/>
                <w:szCs w:val="20"/>
              </w:rPr>
              <w:t>organisation</w:t>
            </w:r>
            <w:proofErr w:type="spellEnd"/>
            <w:r w:rsidRPr="00B72B32">
              <w:rPr>
                <w:rStyle w:val="cf01"/>
                <w:rFonts w:ascii="Sansation" w:hAnsi="Sansation" w:eastAsiaTheme="majorEastAsia"/>
                <w:sz w:val="20"/>
                <w:szCs w:val="20"/>
              </w:rPr>
              <w:t xml:space="preserve"> as a whole and do what is best for the </w:t>
            </w:r>
            <w:proofErr w:type="spellStart"/>
            <w:r w:rsidRPr="00B72B32" w:rsidR="0017128B">
              <w:rPr>
                <w:rStyle w:val="cf01"/>
                <w:rFonts w:ascii="Sansation" w:hAnsi="Sansation" w:eastAsiaTheme="majorEastAsia"/>
                <w:sz w:val="20"/>
                <w:szCs w:val="20"/>
              </w:rPr>
              <w:t>organisation</w:t>
            </w:r>
            <w:proofErr w:type="spellEnd"/>
            <w:r w:rsidRPr="00B72B32">
              <w:rPr>
                <w:rStyle w:val="cf01"/>
                <w:rFonts w:ascii="Sansation" w:hAnsi="Sansation" w:eastAsiaTheme="majorEastAsia"/>
                <w:sz w:val="20"/>
                <w:szCs w:val="20"/>
              </w:rPr>
              <w:t>.</w:t>
            </w:r>
          </w:p>
        </w:tc>
      </w:tr>
      <w:tr w:rsidRPr="00A85582" w:rsidR="003D7D20" w:rsidTr="41574557" w14:paraId="550A72F2" w14:textId="77777777">
        <w:trPr>
          <w:trHeight w:val="1132"/>
        </w:trPr>
        <w:tc>
          <w:tcPr>
            <w:tcW w:w="1560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P="18A46D72" w:rsidRDefault="000B0420" w14:paraId="3C380343" w14:textId="77777777">
            <w:pPr>
              <w:spacing w:line="240" w:lineRule="auto"/>
              <w:jc w:val="right"/>
              <w:textAlignment w:val="baseline"/>
              <w:rPr>
                <w:rFonts w:eastAsia="Times New Roman" w:cs="Calibri"/>
                <w:i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Understanding context  </w:t>
            </w:r>
          </w:p>
        </w:tc>
        <w:tc>
          <w:tcPr>
            <w:tcW w:w="321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00E50539" w:rsidRDefault="492DBC5F" w14:paraId="67F6086B" w14:textId="34B2AD3A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Can ask the right questions. </w:t>
            </w:r>
          </w:p>
          <w:p w:rsidRPr="00067F05" w:rsidR="000B0420" w:rsidP="00E50539" w:rsidRDefault="000B0420" w14:paraId="3462E86E" w14:textId="182F0289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</w:p>
        </w:tc>
        <w:tc>
          <w:tcPr>
            <w:tcW w:w="4440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492DBC5F" w14:paraId="517BA19F" w14:textId="10E67C36">
            <w:pPr>
              <w:spacing w:line="240" w:lineRule="auto"/>
              <w:textAlignment w:val="baseline"/>
              <w:rPr>
                <w:rFonts w:eastAsia="Times New Roman" w:cs="Calibri"/>
                <w:color w:val="525252" w:themeColor="accent3" w:themeShade="80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Can question </w:t>
            </w:r>
            <w:r w:rsidRPr="00067F05" w:rsidR="04229663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given </w:t>
            </w:r>
            <w:r w:rsidRPr="00067F05" w:rsidR="3F36A2E7">
              <w:rPr>
                <w:rFonts w:eastAsia="Times New Roman" w:cs="Calibri"/>
                <w:color w:val="525252" w:themeColor="accent3" w:themeShade="80"/>
                <w:lang w:val="en-GB"/>
              </w:rPr>
              <w:t>answers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</w:t>
            </w:r>
            <w:r w:rsidRPr="00067F05" w:rsidR="0C447645">
              <w:rPr>
                <w:rFonts w:eastAsia="Times New Roman" w:cs="Calibri"/>
                <w:color w:val="525252" w:themeColor="accent3" w:themeShade="80"/>
                <w:lang w:val="en-GB"/>
              </w:rPr>
              <w:t>further</w:t>
            </w:r>
            <w:r w:rsidRPr="00067F05" w:rsidR="11BFF28C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</w:t>
            </w:r>
            <w:r w:rsidRPr="00067F05" w:rsidR="0C44764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to get to the heart of the </w:t>
            </w:r>
            <w:r w:rsidRPr="00067F05" w:rsidR="4A4CCE01">
              <w:rPr>
                <w:rFonts w:eastAsia="Times New Roman" w:cs="Calibri"/>
                <w:color w:val="525252" w:themeColor="accent3" w:themeShade="80"/>
                <w:lang w:val="en-GB"/>
              </w:rPr>
              <w:t>issues.</w:t>
            </w:r>
          </w:p>
        </w:tc>
        <w:tc>
          <w:tcPr>
            <w:tcW w:w="4293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40504579" w14:paraId="0EF42C8D" w14:textId="718152EE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Able to understand the complete business context (</w:t>
            </w:r>
            <w:r w:rsidRPr="00067F05" w:rsidR="3CD138BB">
              <w:rPr>
                <w:rFonts w:eastAsia="Times New Roman" w:cs="Calibri"/>
                <w:color w:val="525252" w:themeColor="accent3" w:themeShade="80"/>
                <w:lang w:val="en-GB"/>
              </w:rPr>
              <w:t>e.g.,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 xml:space="preserve"> needs, dynamic, business models) and their own impact. Can make decisions based on strategy </w:t>
            </w:r>
            <w:r w:rsidRPr="00067F05" w:rsidR="584FD822">
              <w:rPr>
                <w:rFonts w:eastAsia="Times New Roman" w:cs="Calibri"/>
                <w:color w:val="525252" w:themeColor="accent3" w:themeShade="80"/>
                <w:lang w:val="en-GB"/>
              </w:rPr>
              <w:t>of the organisation</w:t>
            </w: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.</w:t>
            </w:r>
          </w:p>
          <w:p w:rsidRPr="00067F05" w:rsidR="000B0420" w:rsidP="2A1A40C6" w:rsidRDefault="140EC9AC" w14:paraId="485DE441" w14:textId="77777777">
            <w:pPr>
              <w:spacing w:line="240" w:lineRule="auto"/>
              <w:textAlignment w:val="baseline"/>
              <w:rPr>
                <w:rFonts w:eastAsia="Times New Roman" w:cs="Segoe UI"/>
                <w:color w:val="525252" w:themeColor="accent3" w:themeShade="80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color w:val="525252" w:themeColor="accent3" w:themeShade="80"/>
                <w:lang w:val="en-GB"/>
              </w:rPr>
              <w:t> </w:t>
            </w:r>
          </w:p>
        </w:tc>
      </w:tr>
    </w:tbl>
    <w:p w:rsidR="00A60A55" w:rsidP="18A46D72" w:rsidRDefault="00A60A55" w14:paraId="7C979882" w14:textId="69919417">
      <w:pPr>
        <w:spacing w:line="240" w:lineRule="auto"/>
        <w:rPr>
          <w:rFonts w:eastAsiaTheme="majorEastAsia" w:cstheme="majorBidi"/>
          <w:b/>
          <w:bCs/>
          <w:color w:val="005413"/>
          <w:lang w:val="en-GB"/>
        </w:rPr>
      </w:pPr>
    </w:p>
    <w:p w:rsidR="000B0420" w:rsidP="18A46D72" w:rsidRDefault="000B0420" w14:paraId="10EB2AB9" w14:textId="28D2B20E">
      <w:pPr>
        <w:spacing w:line="240" w:lineRule="auto"/>
        <w:rPr>
          <w:rFonts w:eastAsiaTheme="majorEastAsia" w:cstheme="majorBidi"/>
          <w:b/>
          <w:bCs/>
          <w:color w:val="005413"/>
          <w:lang w:val="en-GB"/>
        </w:rPr>
      </w:pPr>
    </w:p>
    <w:p w:rsidR="000B0420" w:rsidP="18A46D72" w:rsidRDefault="000B0420" w14:paraId="36059B6D" w14:textId="1028845C">
      <w:pPr>
        <w:spacing w:line="240" w:lineRule="auto"/>
        <w:rPr>
          <w:rFonts w:eastAsiaTheme="majorEastAsia" w:cstheme="majorBidi"/>
          <w:b/>
          <w:bCs/>
          <w:color w:val="005413"/>
          <w:lang w:val="en-GB"/>
        </w:rPr>
      </w:pPr>
    </w:p>
    <w:tbl>
      <w:tblPr>
        <w:tblpPr w:leftFromText="180" w:rightFromText="180" w:vertAnchor="page" w:horzAnchor="margin" w:tblpXSpec="center" w:tblpY="1921"/>
        <w:tblW w:w="1372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3471"/>
        <w:gridCol w:w="3629"/>
        <w:gridCol w:w="4735"/>
      </w:tblGrid>
      <w:tr w:rsidRPr="00E827CA" w:rsidR="000B0420" w:rsidTr="2D1ABB57" w14:paraId="7B72FAA3" w14:textId="77777777">
        <w:trPr>
          <w:trHeight w:val="1037"/>
        </w:trPr>
        <w:tc>
          <w:tcPr>
            <w:tcW w:w="1893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FFFFFF" w:themeFill="background1"/>
            <w:tcMar/>
          </w:tcPr>
          <w:p w:rsidRPr="00067F05" w:rsidR="000B0420" w:rsidP="18A46D72" w:rsidRDefault="000B0420" w14:paraId="3B886311" w14:textId="77777777">
            <w:pPr>
              <w:spacing w:line="240" w:lineRule="auto"/>
              <w:jc w:val="right"/>
              <w:textAlignment w:val="baseline"/>
              <w:rPr>
                <w:rFonts w:eastAsia="Times New Roman" w:cs="Calibri"/>
                <w:i/>
                <w:lang w:val="en-GB"/>
              </w:rPr>
            </w:pPr>
          </w:p>
        </w:tc>
        <w:tc>
          <w:tcPr>
            <w:tcW w:w="3471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auto"/>
            <w:tcMar/>
          </w:tcPr>
          <w:p w:rsidRPr="00067F05" w:rsidR="000B0420" w:rsidRDefault="000B0420" w14:paraId="6280F2FA" w14:textId="3014305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Calibri"/>
                <w:b/>
                <w:bCs/>
                <w:lang w:val="en-GB"/>
              </w:rPr>
              <w:t>Junior </w:t>
            </w:r>
            <w:r w:rsidRPr="64EEF9AB">
              <w:rPr>
                <w:rFonts w:eastAsia="Times New Roman" w:cs="Calibri"/>
                <w:lang w:val="en-GB"/>
              </w:rPr>
              <w:t> </w:t>
            </w:r>
            <w:r w:rsidRPr="00E827CA">
              <w:rPr>
                <w:lang w:val="en-GB"/>
              </w:rPr>
              <w:br/>
            </w:r>
            <w:r w:rsidRPr="64EEF9AB">
              <w:rPr>
                <w:rFonts w:eastAsia="Times New Roman" w:cs="Calibri"/>
                <w:i/>
                <w:iCs/>
                <w:lang w:val="en-GB"/>
              </w:rPr>
              <w:t xml:space="preserve">Delivering output and building </w:t>
            </w:r>
            <w:r w:rsidRPr="64EEF9AB" w:rsidR="63DC0833">
              <w:rPr>
                <w:rFonts w:eastAsia="Times New Roman" w:cs="Calibri"/>
                <w:i/>
                <w:iCs/>
                <w:lang w:val="en-GB"/>
              </w:rPr>
              <w:t>a solid foundation</w:t>
            </w:r>
            <w:r w:rsidRPr="64EEF9AB">
              <w:rPr>
                <w:rFonts w:eastAsia="Times New Roman" w:cs="Calibri"/>
                <w:b/>
                <w:bCs/>
                <w:lang w:val="en-GB"/>
              </w:rPr>
              <w:t> </w:t>
            </w:r>
            <w:r w:rsidRPr="64EEF9AB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629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auto"/>
            <w:tcMar/>
          </w:tcPr>
          <w:p w:rsidRPr="00067F05" w:rsidR="000B0420" w:rsidRDefault="000B0420" w14:paraId="07F65CC1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proofErr w:type="spellStart"/>
            <w:r w:rsidRPr="00067F05">
              <w:rPr>
                <w:rFonts w:eastAsia="Times New Roman" w:cs="Calibri"/>
                <w:b/>
                <w:lang w:val="en-GB"/>
              </w:rPr>
              <w:t>Medior</w:t>
            </w:r>
            <w:proofErr w:type="spellEnd"/>
            <w:r w:rsidRPr="00067F05">
              <w:rPr>
                <w:rFonts w:eastAsia="Times New Roman" w:cs="Calibri"/>
                <w:b/>
                <w:lang w:val="en-GB"/>
              </w:rPr>
              <w:t>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  <w:p w:rsidRPr="00067F05" w:rsidR="000B0420" w:rsidRDefault="00175E09" w14:paraId="11511C3A" w14:textId="4A1A5E29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Responsible, self-reliant, and in-depth</w:t>
            </w:r>
            <w:r w:rsidRPr="00067F05">
              <w:rPr>
                <w:rFonts w:eastAsia="Times New Roman" w:cs="Calibri"/>
                <w:b/>
                <w:lang w:val="en-GB"/>
              </w:rPr>
              <w:t xml:space="preserve"> </w:t>
            </w:r>
            <w:r w:rsidRPr="00067F05">
              <w:rPr>
                <w:rFonts w:eastAsia="Times New Roman" w:cs="Calibri"/>
                <w:i/>
                <w:lang w:val="en-GB"/>
              </w:rPr>
              <w:t>knowledge</w:t>
            </w:r>
            <w:r w:rsidRPr="00067F05">
              <w:rPr>
                <w:rFonts w:eastAsia="Times New Roman" w:cs="Calibri"/>
                <w:b/>
                <w:lang w:val="en-GB"/>
              </w:rPr>
              <w:t> </w:t>
            </w:r>
          </w:p>
        </w:tc>
        <w:tc>
          <w:tcPr>
            <w:tcW w:w="4735" w:type="dxa"/>
            <w:tcBorders>
              <w:top w:val="nil"/>
              <w:left w:val="nil"/>
              <w:bottom w:val="single" w:color="C9C9C9" w:themeColor="accent3" w:themeTint="99" w:sz="6" w:space="0"/>
              <w:right w:val="nil"/>
            </w:tcBorders>
            <w:shd w:val="clear" w:color="auto" w:fill="auto"/>
            <w:tcMar/>
          </w:tcPr>
          <w:p w:rsidRPr="00067F05" w:rsidR="000B0420" w:rsidRDefault="000B0420" w14:paraId="6FB494D0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b/>
                <w:lang w:val="en-GB"/>
              </w:rPr>
              <w:t>Senior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  <w:p w:rsidRPr="00067F05" w:rsidR="000B0420" w:rsidRDefault="00175E09" w14:paraId="7DBDF528" w14:textId="52A7DA38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Experience, can handle (multiple) complex projects at once, cross-silo thinking</w:t>
            </w:r>
          </w:p>
        </w:tc>
      </w:tr>
      <w:tr w:rsidRPr="00124E2C" w:rsidR="000B0420" w:rsidTr="2D1ABB57" w14:paraId="7406D160" w14:textId="77777777">
        <w:trPr>
          <w:trHeight w:val="975"/>
        </w:trPr>
        <w:tc>
          <w:tcPr>
            <w:tcW w:w="1893" w:type="dxa"/>
            <w:tcBorders>
              <w:top w:val="single" w:color="C9C9C9" w:themeColor="accent3" w:themeTint="99" w:sz="6" w:space="0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050629D7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Expectation Management 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471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RDefault="000B0420" w14:paraId="3D2F163F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</w:p>
        </w:tc>
        <w:tc>
          <w:tcPr>
            <w:tcW w:w="3629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RDefault="40504579" w14:paraId="5275402F" w14:textId="50DE2393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lang w:val="en-GB"/>
              </w:rPr>
              <w:t>Can manage expectations of their own work. </w:t>
            </w:r>
            <w:r w:rsidRPr="00067F05" w:rsidR="27FC526F">
              <w:rPr>
                <w:rFonts w:eastAsia="Times New Roman" w:cs="Calibri"/>
                <w:lang w:val="en-GB"/>
              </w:rPr>
              <w:t>And communicates proactively on progress.</w:t>
            </w:r>
          </w:p>
        </w:tc>
        <w:tc>
          <w:tcPr>
            <w:tcW w:w="4735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auto"/>
            <w:tcMar/>
            <w:hideMark/>
          </w:tcPr>
          <w:p w:rsidRPr="00067F05" w:rsidR="000B0420" w:rsidRDefault="140EC9AC" w14:paraId="772C27FB" w14:textId="213659C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lang w:val="en-GB"/>
              </w:rPr>
              <w:t xml:space="preserve">Can manage expectations of their own work and that of their </w:t>
            </w:r>
            <w:r w:rsidRPr="00067F05" w:rsidR="77AF8815">
              <w:rPr>
                <w:rFonts w:eastAsia="Times New Roman" w:cs="Calibri"/>
                <w:lang w:val="en-GB"/>
              </w:rPr>
              <w:t>colle</w:t>
            </w:r>
            <w:r w:rsidRPr="00067F05" w:rsidR="00124E2C">
              <w:rPr>
                <w:rFonts w:eastAsia="Times New Roman" w:cs="Calibri"/>
                <w:lang w:val="en-GB"/>
              </w:rPr>
              <w:t>a</w:t>
            </w:r>
            <w:r w:rsidRPr="00067F05" w:rsidR="77AF8815">
              <w:rPr>
                <w:rFonts w:eastAsia="Times New Roman" w:cs="Calibri"/>
                <w:lang w:val="en-GB"/>
              </w:rPr>
              <w:t>gues</w:t>
            </w:r>
            <w:r w:rsidRPr="00067F05">
              <w:rPr>
                <w:rFonts w:eastAsia="Times New Roman" w:cs="Calibri"/>
                <w:lang w:val="en-GB"/>
              </w:rPr>
              <w:t>. Is well developed in stakeholder management. </w:t>
            </w:r>
          </w:p>
        </w:tc>
      </w:tr>
      <w:tr w:rsidRPr="00E827CA" w:rsidR="000B0420" w:rsidTr="2D1ABB57" w14:paraId="037D36BA" w14:textId="77777777">
        <w:trPr>
          <w:trHeight w:val="939"/>
        </w:trPr>
        <w:tc>
          <w:tcPr>
            <w:tcW w:w="1893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449B4031" w14:textId="71662976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Calibri"/>
                <w:i/>
                <w:iCs/>
                <w:lang w:val="en-GB"/>
              </w:rPr>
              <w:t xml:space="preserve">Awareness of strengths </w:t>
            </w:r>
            <w:r w:rsidRPr="64EEF9AB" w:rsidR="3C9AA27B">
              <w:rPr>
                <w:rFonts w:eastAsia="Times New Roman" w:cs="Calibri"/>
                <w:i/>
                <w:iCs/>
                <w:lang w:val="en-GB"/>
              </w:rPr>
              <w:t>and weaknesses</w:t>
            </w:r>
            <w:r w:rsidRPr="64EEF9AB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471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00124E2C" w14:paraId="2E845FA1" w14:textId="3D1EED0D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lang w:val="en-GB"/>
              </w:rPr>
              <w:t xml:space="preserve"> </w:t>
            </w:r>
            <w:r w:rsidRPr="00067F05" w:rsidR="7349D800">
              <w:rPr>
                <w:rFonts w:eastAsia="Times New Roman" w:cs="Calibri"/>
                <w:lang w:val="en-GB"/>
              </w:rPr>
              <w:t>Is aware of own strengths &amp; weaknesses, can self-reflec</w:t>
            </w:r>
            <w:r w:rsidRPr="00067F05" w:rsidR="112AF237">
              <w:rPr>
                <w:rFonts w:eastAsia="Times New Roman" w:cs="Calibri"/>
                <w:lang w:val="en-GB"/>
              </w:rPr>
              <w:t>t</w:t>
            </w:r>
          </w:p>
        </w:tc>
        <w:tc>
          <w:tcPr>
            <w:tcW w:w="3629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18A46D72" w:rsidRDefault="000B0420" w14:paraId="2092D41F" w14:textId="35E15402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00067F05">
              <w:rPr>
                <w:rFonts w:eastAsia="Times New Roman" w:cs="Calibri"/>
                <w:lang w:val="en-GB"/>
              </w:rPr>
              <w:t>Is aware of own strengths &amp; weaknesses, can self-reflect and work on self-improvement.</w:t>
            </w:r>
            <w:r w:rsidRPr="00067F05" w:rsidR="005A2516">
              <w:rPr>
                <w:rFonts w:eastAsia="Times New Roman" w:cs="Calibri"/>
                <w:lang w:val="en-GB"/>
              </w:rPr>
              <w:t xml:space="preserve"> Pro-actively asks for feedback </w:t>
            </w:r>
            <w:r w:rsidRPr="00067F05" w:rsidR="00232941">
              <w:rPr>
                <w:rFonts w:eastAsia="Times New Roman" w:cs="Calibri"/>
                <w:lang w:val="en-GB"/>
              </w:rPr>
              <w:t>on their strengths and weaknesses.</w:t>
            </w:r>
          </w:p>
          <w:p w:rsidRPr="00067F05" w:rsidR="000B0420" w:rsidP="18A46D72" w:rsidRDefault="000B0420" w14:paraId="27556AE6" w14:textId="437BCABD">
            <w:pPr>
              <w:spacing w:line="240" w:lineRule="auto"/>
              <w:textAlignment w:val="baseline"/>
              <w:rPr>
                <w:rFonts w:eastAsia="Segoe UI" w:cs="Segoe UI"/>
                <w:color w:val="333333"/>
                <w:sz w:val="18"/>
                <w:szCs w:val="18"/>
                <w:lang w:val="en-GB"/>
              </w:rPr>
            </w:pPr>
          </w:p>
        </w:tc>
        <w:tc>
          <w:tcPr>
            <w:tcW w:w="4735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P="2A1A40C6" w:rsidRDefault="00175E09" w14:paraId="12F2B101" w14:textId="109465B6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64EEF9AB">
              <w:rPr>
                <w:rFonts w:eastAsia="Times New Roman" w:cs="Calibri"/>
                <w:lang w:val="en-GB"/>
              </w:rPr>
              <w:t>Has the ability to help other</w:t>
            </w:r>
            <w:r w:rsidRPr="64EEF9AB" w:rsidR="326851DC">
              <w:rPr>
                <w:rFonts w:eastAsia="Times New Roman" w:cs="Calibri"/>
                <w:lang w:val="en-GB"/>
              </w:rPr>
              <w:t>s to start with, or improve</w:t>
            </w:r>
            <w:r w:rsidRPr="64EEF9AB" w:rsidR="0F29B6BB">
              <w:rPr>
                <w:rFonts w:eastAsia="Times New Roman" w:cs="Calibri"/>
                <w:lang w:val="en-GB"/>
              </w:rPr>
              <w:t xml:space="preserve">, their </w:t>
            </w:r>
            <w:r w:rsidRPr="64EEF9AB" w:rsidR="326851DC">
              <w:rPr>
                <w:rFonts w:eastAsia="Times New Roman" w:cs="Calibri"/>
                <w:lang w:val="en-GB"/>
              </w:rPr>
              <w:t>self-reflection</w:t>
            </w:r>
            <w:r w:rsidRPr="64EEF9AB" w:rsidR="0F29B6BB">
              <w:rPr>
                <w:rFonts w:eastAsia="Times New Roman" w:cs="Calibri"/>
                <w:lang w:val="en-GB"/>
              </w:rPr>
              <w:t>.</w:t>
            </w:r>
            <w:r w:rsidRPr="64EEF9AB" w:rsidR="007855D1">
              <w:rPr>
                <w:rFonts w:eastAsia="Times New Roman" w:cs="Calibri"/>
                <w:lang w:val="en-GB"/>
              </w:rPr>
              <w:t xml:space="preserve"> </w:t>
            </w:r>
            <w:r w:rsidRPr="64EEF9AB" w:rsidR="4CE7673E">
              <w:rPr>
                <w:rFonts w:eastAsia="Times New Roman" w:cs="Calibri"/>
                <w:lang w:val="en-GB"/>
              </w:rPr>
              <w:t>Can</w:t>
            </w:r>
            <w:r w:rsidRPr="64EEF9AB" w:rsidR="007855D1">
              <w:rPr>
                <w:rFonts w:eastAsia="Times New Roman" w:cs="Calibri"/>
                <w:lang w:val="en-GB"/>
              </w:rPr>
              <w:t xml:space="preserve"> </w:t>
            </w:r>
            <w:r w:rsidRPr="64EEF9AB" w:rsidR="006055FF">
              <w:rPr>
                <w:rFonts w:eastAsia="Times New Roman" w:cs="Calibri"/>
                <w:lang w:val="en-GB"/>
              </w:rPr>
              <w:t>make use of 360 degrees feedback and put this into action for personal development.</w:t>
            </w:r>
            <w:r w:rsidRPr="64EEF9AB" w:rsidR="007855D1">
              <w:rPr>
                <w:rFonts w:eastAsia="Times New Roman" w:cs="Calibri"/>
                <w:lang w:val="en-GB"/>
              </w:rPr>
              <w:t xml:space="preserve"> </w:t>
            </w:r>
          </w:p>
        </w:tc>
      </w:tr>
      <w:tr w:rsidRPr="00E827CA" w:rsidR="000B0420" w:rsidTr="2D1ABB57" w14:paraId="51C0F87B" w14:textId="77777777">
        <w:trPr>
          <w:trHeight w:val="1399"/>
        </w:trPr>
        <w:tc>
          <w:tcPr>
            <w:tcW w:w="1893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75A93C5B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Spotting opportunities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471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FB14AA" w:rsidP="00FB14AA" w:rsidRDefault="5F35F767" w14:paraId="0CA61C66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lang w:val="en-GB"/>
              </w:rPr>
              <w:t xml:space="preserve">Can spot opportunities within </w:t>
            </w:r>
            <w:proofErr w:type="spellStart"/>
            <w:r w:rsidRPr="00067F05">
              <w:rPr>
                <w:rFonts w:eastAsia="Times New Roman" w:cs="Calibri"/>
                <w:lang w:val="en-GB"/>
              </w:rPr>
              <w:t>DiP</w:t>
            </w:r>
            <w:proofErr w:type="spellEnd"/>
            <w:r w:rsidRPr="00067F05">
              <w:rPr>
                <w:rFonts w:eastAsia="Times New Roman" w:cs="Calibri"/>
                <w:lang w:val="en-GB"/>
              </w:rPr>
              <w:t xml:space="preserve"> (e.g. opportunities for improvement of methodology, tooling, collaborations, gaps in knowledge etc.)</w:t>
            </w:r>
          </w:p>
          <w:p w:rsidRPr="00067F05" w:rsidR="000B0420" w:rsidRDefault="000B0420" w14:paraId="005E60DD" w14:textId="77777777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</w:p>
        </w:tc>
        <w:tc>
          <w:tcPr>
            <w:tcW w:w="3629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B72B32" w:rsidR="000B0420" w:rsidRDefault="289B6EEC" w14:paraId="60D97FF9" w14:textId="6FC25A40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64EEF9AB">
              <w:rPr>
                <w:rFonts w:eastAsia="Times New Roman" w:cs="Calibri"/>
                <w:lang w:val="en-GB"/>
              </w:rPr>
              <w:t>Can</w:t>
            </w:r>
            <w:r w:rsidRPr="64EEF9AB" w:rsidR="474E7962">
              <w:rPr>
                <w:rFonts w:eastAsia="Times New Roman" w:cs="Calibri"/>
                <w:lang w:val="en-GB"/>
              </w:rPr>
              <w:t xml:space="preserve"> </w:t>
            </w:r>
            <w:r w:rsidRPr="64EEF9AB" w:rsidR="0B250A5E">
              <w:rPr>
                <w:rFonts w:eastAsia="Times New Roman" w:cs="Calibri"/>
                <w:lang w:val="en-GB"/>
              </w:rPr>
              <w:t>act</w:t>
            </w:r>
            <w:r w:rsidRPr="64EEF9AB" w:rsidR="474E7962">
              <w:rPr>
                <w:rFonts w:eastAsia="Times New Roman" w:cs="Calibri"/>
                <w:lang w:val="en-GB"/>
              </w:rPr>
              <w:t xml:space="preserve"> on spotted opportunities</w:t>
            </w:r>
            <w:r w:rsidRPr="64EEF9AB" w:rsidR="74CA519C">
              <w:rPr>
                <w:rFonts w:eastAsia="Times New Roman" w:cs="Calibri"/>
                <w:lang w:val="en-GB"/>
              </w:rPr>
              <w:t xml:space="preserve">. </w:t>
            </w:r>
            <w:r w:rsidRPr="64EEF9AB" w:rsidR="6EA4DF81">
              <w:rPr>
                <w:rFonts w:eastAsia="Times New Roman" w:cs="Calibri"/>
                <w:lang w:val="en-GB"/>
              </w:rPr>
              <w:t>Also,</w:t>
            </w:r>
            <w:r w:rsidRPr="64EEF9AB" w:rsidR="083AC84D">
              <w:rPr>
                <w:rFonts w:eastAsia="Times New Roman" w:cs="Calibri"/>
                <w:lang w:val="en-GB"/>
              </w:rPr>
              <w:t xml:space="preserve"> on a strategic level</w:t>
            </w:r>
            <w:r w:rsidRPr="64EEF9AB" w:rsidR="115A52BD">
              <w:rPr>
                <w:rFonts w:eastAsia="Times New Roman" w:cs="Calibri"/>
                <w:lang w:val="en-GB"/>
              </w:rPr>
              <w:t>,</w:t>
            </w:r>
            <w:r w:rsidRPr="64EEF9AB" w:rsidR="001C09D6">
              <w:rPr>
                <w:rFonts w:eastAsia="Times New Roman" w:cs="Calibri"/>
                <w:lang w:val="en-GB"/>
              </w:rPr>
              <w:t xml:space="preserve"> </w:t>
            </w:r>
            <w:r w:rsidRPr="64EEF9AB" w:rsidR="713E8622">
              <w:rPr>
                <w:rFonts w:eastAsia="Times New Roman" w:cs="Calibri"/>
                <w:lang w:val="en-GB"/>
              </w:rPr>
              <w:t>c</w:t>
            </w:r>
            <w:r w:rsidRPr="64EEF9AB" w:rsidR="001C09D6">
              <w:rPr>
                <w:rFonts w:eastAsia="Times New Roman" w:cs="Calibri"/>
                <w:lang w:val="en-GB"/>
              </w:rPr>
              <w:t xml:space="preserve">ontinuously stay </w:t>
            </w:r>
            <w:r w:rsidRPr="64EEF9AB" w:rsidR="1720DBCA">
              <w:rPr>
                <w:rFonts w:eastAsia="Times New Roman" w:cs="Calibri"/>
                <w:lang w:val="en-GB"/>
              </w:rPr>
              <w:t>up to date</w:t>
            </w:r>
            <w:r w:rsidRPr="64EEF9AB" w:rsidR="001C09D6">
              <w:rPr>
                <w:rFonts w:eastAsia="Times New Roman" w:cs="Calibri"/>
                <w:lang w:val="en-GB"/>
              </w:rPr>
              <w:t xml:space="preserve"> with developments within your field of expertise. Assess whether something can or cannot work for Digital Power, initiate new projects, and shape work processes.</w:t>
            </w:r>
          </w:p>
        </w:tc>
        <w:tc>
          <w:tcPr>
            <w:tcW w:w="4735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B72B32" w:rsidR="000B0420" w:rsidP="18A46D72" w:rsidRDefault="00F0623C" w14:paraId="0AFF3831" w14:textId="61CE865E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00B72B32">
              <w:rPr>
                <w:rFonts w:eastAsia="Times New Roman" w:cs="Calibri"/>
                <w:lang w:val="en-GB"/>
              </w:rPr>
              <w:t>H</w:t>
            </w:r>
            <w:r w:rsidRPr="00B72B32" w:rsidR="1A9659BE">
              <w:rPr>
                <w:rFonts w:eastAsia="Times New Roman" w:cs="Calibri"/>
                <w:lang w:val="en-GB"/>
              </w:rPr>
              <w:t xml:space="preserve">ave extensive knowledge of </w:t>
            </w:r>
            <w:r w:rsidRPr="00B72B32">
              <w:rPr>
                <w:rFonts w:eastAsia="Times New Roman" w:cs="Calibri"/>
                <w:lang w:val="en-GB"/>
              </w:rPr>
              <w:t>y</w:t>
            </w:r>
            <w:r w:rsidRPr="00B72B32" w:rsidR="1A9659BE">
              <w:rPr>
                <w:rFonts w:eastAsia="Times New Roman" w:cs="Calibri"/>
                <w:lang w:val="en-GB"/>
              </w:rPr>
              <w:t>our field of expertise and be able to explain all our specializations well.</w:t>
            </w:r>
          </w:p>
          <w:p w:rsidRPr="00B72B32" w:rsidR="000B0420" w:rsidP="18A46D72" w:rsidRDefault="000B0420" w14:paraId="06ADFE2E" w14:textId="05D96C49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</w:p>
          <w:p w:rsidRPr="00B72B32" w:rsidR="000B0420" w:rsidP="18A46D72" w:rsidRDefault="009605A7" w14:paraId="130F6C78" w14:textId="7665F7A6">
            <w:pPr>
              <w:spacing w:line="240" w:lineRule="auto"/>
              <w:textAlignment w:val="baseline"/>
              <w:rPr>
                <w:rFonts w:eastAsia="Times New Roman" w:cs="Calibri"/>
                <w:lang w:val="en-GB"/>
              </w:rPr>
            </w:pPr>
            <w:r w:rsidRPr="00B72B32">
              <w:rPr>
                <w:rFonts w:eastAsia="Times New Roman" w:cs="Calibri"/>
                <w:lang w:val="en-GB"/>
              </w:rPr>
              <w:t>Ability to think commercially. When initiating any project, consider the investment and potential returns, supported by a business case where possible. Manage the budget for a project independently and make decisions regarding expenses in coordination with your manager.</w:t>
            </w:r>
          </w:p>
        </w:tc>
      </w:tr>
      <w:tr w:rsidRPr="00E827CA" w:rsidR="000B0420" w:rsidTr="2D1ABB57" w14:paraId="6E84F8A6" w14:textId="77777777">
        <w:trPr>
          <w:trHeight w:val="783"/>
        </w:trPr>
        <w:tc>
          <w:tcPr>
            <w:tcW w:w="1893" w:type="dxa"/>
            <w:tcBorders>
              <w:top w:val="nil"/>
              <w:left w:val="nil"/>
              <w:bottom w:val="nil"/>
              <w:right w:val="single" w:color="C9C9C9" w:themeColor="accent3" w:themeTint="99" w:sz="6" w:space="0"/>
            </w:tcBorders>
            <w:shd w:val="clear" w:color="auto" w:fill="FFFFFF" w:themeFill="background1"/>
            <w:tcMar/>
            <w:hideMark/>
          </w:tcPr>
          <w:p w:rsidRPr="00067F05" w:rsidR="000B0420" w:rsidRDefault="000B0420" w14:paraId="73096C0F" w14:textId="77777777">
            <w:pPr>
              <w:spacing w:line="240" w:lineRule="auto"/>
              <w:jc w:val="right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00067F05">
              <w:rPr>
                <w:rFonts w:eastAsia="Times New Roman" w:cs="Calibri"/>
                <w:i/>
                <w:lang w:val="en-GB"/>
              </w:rPr>
              <w:t>Training/coaching</w:t>
            </w:r>
            <w:r w:rsidRPr="00067F05">
              <w:rPr>
                <w:rFonts w:eastAsia="Times New Roman" w:cs="Calibri"/>
                <w:lang w:val="en-GB"/>
              </w:rPr>
              <w:t> </w:t>
            </w:r>
          </w:p>
        </w:tc>
        <w:tc>
          <w:tcPr>
            <w:tcW w:w="3471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RDefault="00F0623C" w14:paraId="0CC9F740" w14:textId="60837562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Segoe UI"/>
                <w:sz w:val="18"/>
                <w:szCs w:val="18"/>
                <w:lang w:val="en-GB"/>
              </w:rPr>
              <w:t xml:space="preserve">Train your own </w:t>
            </w:r>
            <w:r w:rsidRPr="64EEF9AB" w:rsidR="52FBDD73">
              <w:rPr>
                <w:rFonts w:eastAsia="Times New Roman" w:cs="Segoe UI"/>
                <w:sz w:val="18"/>
                <w:szCs w:val="18"/>
                <w:lang w:val="en-GB"/>
              </w:rPr>
              <w:t>hard skills</w:t>
            </w:r>
            <w:r w:rsidRPr="64EEF9AB" w:rsidR="00332446">
              <w:rPr>
                <w:rFonts w:eastAsia="Times New Roman" w:cs="Segoe UI"/>
                <w:sz w:val="18"/>
                <w:szCs w:val="18"/>
                <w:lang w:val="en-GB"/>
              </w:rPr>
              <w:t xml:space="preserve"> and </w:t>
            </w:r>
            <w:r w:rsidRPr="64EEF9AB" w:rsidR="43D301E3">
              <w:rPr>
                <w:rFonts w:eastAsia="Times New Roman" w:cs="Segoe UI"/>
                <w:sz w:val="18"/>
                <w:szCs w:val="18"/>
                <w:lang w:val="en-GB"/>
              </w:rPr>
              <w:t>soft skills</w:t>
            </w:r>
            <w:r w:rsidRPr="64EEF9AB" w:rsidR="00332446">
              <w:rPr>
                <w:rFonts w:eastAsia="Times New Roman" w:cs="Segoe UI"/>
                <w:sz w:val="18"/>
                <w:szCs w:val="18"/>
                <w:lang w:val="en-GB"/>
              </w:rPr>
              <w:t xml:space="preserve"> by attending internal, or external, training courses.</w:t>
            </w:r>
          </w:p>
        </w:tc>
        <w:tc>
          <w:tcPr>
            <w:tcW w:w="3629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RDefault="58790269" w14:paraId="3B1F0D72" w14:textId="2D874A4C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Calibri"/>
                <w:lang w:val="en-GB"/>
              </w:rPr>
              <w:t>Can</w:t>
            </w:r>
            <w:r w:rsidRPr="64EEF9AB" w:rsidR="40504579">
              <w:rPr>
                <w:rFonts w:eastAsia="Times New Roman" w:cs="Calibri"/>
                <w:lang w:val="en-GB"/>
              </w:rPr>
              <w:t xml:space="preserve"> support juniors with their tasks</w:t>
            </w:r>
            <w:r w:rsidRPr="64EEF9AB" w:rsidR="3A27B157">
              <w:rPr>
                <w:rFonts w:eastAsia="Times New Roman" w:cs="Calibri"/>
                <w:lang w:val="en-GB"/>
              </w:rPr>
              <w:t xml:space="preserve">, not just on </w:t>
            </w:r>
            <w:r w:rsidRPr="64EEF9AB" w:rsidR="2FDFA6D7">
              <w:rPr>
                <w:rFonts w:eastAsia="Times New Roman" w:cs="Calibri"/>
                <w:lang w:val="en-GB"/>
              </w:rPr>
              <w:t>hard skills</w:t>
            </w:r>
            <w:r w:rsidRPr="64EEF9AB" w:rsidR="3A27B157">
              <w:rPr>
                <w:rFonts w:eastAsia="Times New Roman" w:cs="Calibri"/>
                <w:lang w:val="en-GB"/>
              </w:rPr>
              <w:t xml:space="preserve">, but also on </w:t>
            </w:r>
            <w:r w:rsidRPr="64EEF9AB" w:rsidR="04CAA2FF">
              <w:rPr>
                <w:rFonts w:eastAsia="Times New Roman" w:cs="Calibri"/>
                <w:lang w:val="en-GB"/>
              </w:rPr>
              <w:t>soft skills</w:t>
            </w:r>
            <w:r w:rsidRPr="64EEF9AB" w:rsidR="40504579">
              <w:rPr>
                <w:rFonts w:eastAsia="Times New Roman" w:cs="Calibri"/>
                <w:lang w:val="en-GB"/>
              </w:rPr>
              <w:t>.</w:t>
            </w:r>
          </w:p>
        </w:tc>
        <w:tc>
          <w:tcPr>
            <w:tcW w:w="4735" w:type="dxa"/>
            <w:tcBorders>
              <w:top w:val="single" w:color="C9C9C9" w:themeColor="accent3" w:themeTint="99" w:sz="6" w:space="0"/>
              <w:left w:val="single" w:color="C9C9C9" w:themeColor="accent3" w:themeTint="99" w:sz="6" w:space="0"/>
              <w:bottom w:val="single" w:color="C9C9C9" w:themeColor="accent3" w:themeTint="99" w:sz="6" w:space="0"/>
              <w:right w:val="single" w:color="C9C9C9" w:themeColor="accent3" w:themeTint="99" w:sz="6" w:space="0"/>
            </w:tcBorders>
            <w:shd w:val="clear" w:color="auto" w:fill="EDEDED" w:themeFill="accent3" w:themeFillTint="33"/>
            <w:tcMar/>
            <w:hideMark/>
          </w:tcPr>
          <w:p w:rsidRPr="00067F05" w:rsidR="000B0420" w:rsidRDefault="5525C3AA" w14:paraId="315394EC" w14:textId="7B70B309">
            <w:pPr>
              <w:spacing w:line="240" w:lineRule="auto"/>
              <w:textAlignment w:val="baseline"/>
              <w:rPr>
                <w:rFonts w:eastAsia="Times New Roman" w:cs="Segoe UI"/>
                <w:sz w:val="18"/>
                <w:szCs w:val="18"/>
                <w:lang w:val="en-GB"/>
              </w:rPr>
            </w:pPr>
            <w:r w:rsidRPr="64EEF9AB">
              <w:rPr>
                <w:rFonts w:eastAsia="Times New Roman" w:cs="Calibri"/>
                <w:lang w:val="en-GB"/>
              </w:rPr>
              <w:t>Can</w:t>
            </w:r>
            <w:r w:rsidRPr="64EEF9AB" w:rsidR="40504579">
              <w:rPr>
                <w:rFonts w:eastAsia="Times New Roman" w:cs="Calibri"/>
                <w:lang w:val="en-GB"/>
              </w:rPr>
              <w:t xml:space="preserve"> coach/train juniors and </w:t>
            </w:r>
            <w:proofErr w:type="spellStart"/>
            <w:r w:rsidRPr="64EEF9AB" w:rsidR="40504579">
              <w:rPr>
                <w:rFonts w:eastAsia="Times New Roman" w:cs="Calibri"/>
                <w:lang w:val="en-GB"/>
              </w:rPr>
              <w:t>mediors</w:t>
            </w:r>
            <w:proofErr w:type="spellEnd"/>
            <w:r w:rsidRPr="64EEF9AB" w:rsidR="318852F9">
              <w:rPr>
                <w:rFonts w:eastAsia="Times New Roman" w:cs="Calibri"/>
                <w:lang w:val="en-GB"/>
              </w:rPr>
              <w:t xml:space="preserve">, both on </w:t>
            </w:r>
            <w:r w:rsidRPr="64EEF9AB" w:rsidR="43AB89CA">
              <w:rPr>
                <w:rFonts w:eastAsia="Times New Roman" w:cs="Calibri"/>
                <w:lang w:val="en-GB"/>
              </w:rPr>
              <w:t>hard skills</w:t>
            </w:r>
            <w:r w:rsidRPr="64EEF9AB" w:rsidR="318852F9">
              <w:rPr>
                <w:rFonts w:eastAsia="Times New Roman" w:cs="Calibri"/>
                <w:lang w:val="en-GB"/>
              </w:rPr>
              <w:t xml:space="preserve"> as well as </w:t>
            </w:r>
            <w:r w:rsidRPr="64EEF9AB" w:rsidR="437FFD53">
              <w:rPr>
                <w:rFonts w:eastAsia="Times New Roman" w:cs="Calibri"/>
                <w:lang w:val="en-GB"/>
              </w:rPr>
              <w:t>soft skills</w:t>
            </w:r>
            <w:r w:rsidRPr="64EEF9AB" w:rsidR="318852F9">
              <w:rPr>
                <w:rFonts w:eastAsia="Times New Roman" w:cs="Calibri"/>
                <w:lang w:val="en-GB"/>
              </w:rPr>
              <w:t xml:space="preserve">. </w:t>
            </w:r>
          </w:p>
        </w:tc>
      </w:tr>
    </w:tbl>
    <w:p w:rsidR="68A62D13" w:rsidP="68A62D13" w:rsidRDefault="68A62D13" w14:paraId="06076398" w14:textId="37407B34">
      <w:pPr>
        <w:spacing w:line="240" w:lineRule="auto"/>
        <w:rPr>
          <w:rFonts w:eastAsiaTheme="majorEastAsia" w:cstheme="majorBidi"/>
          <w:b/>
          <w:bCs/>
          <w:color w:val="005413"/>
          <w:lang w:val="en-GB"/>
        </w:rPr>
      </w:pPr>
    </w:p>
    <w:p w:rsidR="68A62D13" w:rsidP="68A62D13" w:rsidRDefault="68A62D13" w14:paraId="04B1B7F0" w14:textId="1F55AABC">
      <w:pPr>
        <w:spacing w:line="240" w:lineRule="auto"/>
        <w:rPr>
          <w:rFonts w:eastAsiaTheme="majorEastAsia" w:cstheme="majorBidi"/>
          <w:b/>
          <w:bCs/>
          <w:color w:val="005413"/>
          <w:lang w:val="en-GB"/>
        </w:rPr>
      </w:pPr>
    </w:p>
    <w:p w:rsidRPr="00B058CE" w:rsidR="000B0420" w:rsidP="68A62D13" w:rsidRDefault="000B0420" w14:paraId="5085A068" w14:textId="18C92D39">
      <w:pPr>
        <w:pStyle w:val="Lijstalinea"/>
        <w:rPr>
          <w:rFonts w:eastAsia="Sansation" w:cs="Sansation"/>
          <w:szCs w:val="20"/>
          <w:lang w:val="en-US"/>
        </w:rPr>
      </w:pPr>
    </w:p>
    <w:sectPr w:rsidRPr="00B058CE" w:rsidR="000B0420" w:rsidSect="000B0420">
      <w:footerReference w:type="even" r:id="rId15"/>
      <w:footerReference w:type="default" r:id="rId16"/>
      <w:pgSz w:w="16838" w:h="11906" w:orient="landscape"/>
      <w:pgMar w:top="1418" w:right="1418" w:bottom="1418" w:left="1418" w:header="709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485F" w:rsidP="00227752" w:rsidRDefault="0027485F" w14:paraId="52C09746" w14:textId="77777777">
      <w:pPr>
        <w:spacing w:line="240" w:lineRule="auto"/>
      </w:pPr>
      <w:r>
        <w:separator/>
      </w:r>
    </w:p>
  </w:endnote>
  <w:endnote w:type="continuationSeparator" w:id="0">
    <w:p w:rsidR="0027485F" w:rsidP="00227752" w:rsidRDefault="0027485F" w14:paraId="3E85EC33" w14:textId="77777777">
      <w:pPr>
        <w:spacing w:line="240" w:lineRule="auto"/>
      </w:pPr>
      <w:r>
        <w:continuationSeparator/>
      </w:r>
    </w:p>
  </w:endnote>
  <w:endnote w:type="continuationNotice" w:id="1">
    <w:p w:rsidR="0027485F" w:rsidRDefault="0027485F" w14:paraId="06807B60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ation">
    <w:altName w:val="Calibri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0420" w:rsidRDefault="000B0420" w14:paraId="7D6E69AE" w14:textId="77777777">
    <w:pPr>
      <w:pStyle w:val="Voettekst"/>
      <w:framePr w:wrap="none" w:hAnchor="margin" w:vAnchor="tex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 PAGE </w:instrText>
    </w:r>
    <w:r>
      <w:rPr>
        <w:rStyle w:val="Paginanummer"/>
      </w:rPr>
      <w:fldChar w:fldCharType="separate"/>
    </w:r>
    <w:r>
      <w:rPr>
        <w:rStyle w:val="Paginanummer"/>
        <w:noProof/>
      </w:rPr>
      <w:t>2</w:t>
    </w:r>
    <w:r>
      <w:rPr>
        <w:rStyle w:val="Paginanummer"/>
      </w:rPr>
      <w:fldChar w:fldCharType="end"/>
    </w:r>
  </w:p>
  <w:p w:rsidR="000B0420" w:rsidP="00654B92" w:rsidRDefault="000B0420" w14:paraId="0FD925E9" w14:textId="77777777">
    <w:pPr>
      <w:pStyle w:val="Voettekst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rPr>
        <w:rStyle w:val="Paginanummer"/>
      </w:rPr>
      <w:id w:val="1125040527"/>
      <w:docPartObj>
        <w:docPartGallery w:val="Page Numbers (Bottom of Page)"/>
        <w:docPartUnique/>
      </w:docPartObj>
    </w:sdtPr>
    <w:sdtContent>
      <w:p w:rsidR="000B0420" w:rsidP="00654B92" w:rsidRDefault="000B0420" w14:paraId="692DEF1B" w14:textId="0139525F">
        <w:pPr>
          <w:pStyle w:val="Voettekst"/>
          <w:framePr w:wrap="none" w:hAnchor="page" w:vAnchor="text" w:x="802" w:y="2"/>
          <w:rPr>
            <w:rStyle w:val="Paginanummer"/>
          </w:rPr>
        </w:pPr>
        <w:r w:rsidRPr="000B0420">
          <w:rPr>
            <w:rStyle w:val="Paginanummer"/>
          </w:rPr>
          <w:fldChar w:fldCharType="begin"/>
        </w:r>
        <w:r w:rsidRPr="000B0420">
          <w:rPr>
            <w:rStyle w:val="Paginanummer"/>
          </w:rPr>
          <w:instrText xml:space="preserve"> PAGE   \* MERGEFORMAT </w:instrText>
        </w:r>
        <w:r w:rsidRPr="000B0420">
          <w:rPr>
            <w:rStyle w:val="Paginanummer"/>
          </w:rPr>
          <w:fldChar w:fldCharType="separate"/>
        </w:r>
        <w:r w:rsidRPr="000B0420">
          <w:rPr>
            <w:rStyle w:val="Paginanummer"/>
            <w:noProof/>
          </w:rPr>
          <w:t>1</w:t>
        </w:r>
        <w:r w:rsidRPr="000B0420">
          <w:rPr>
            <w:rStyle w:val="Paginanummer"/>
            <w:noProof/>
          </w:rPr>
          <w:fldChar w:fldCharType="end"/>
        </w:r>
      </w:p>
    </w:sdtContent>
  </w:sdt>
  <w:p w:rsidR="000B0420" w:rsidP="00D22655" w:rsidRDefault="000B0420" w14:paraId="223AC397" w14:textId="77777777">
    <w:pPr>
      <w:pStyle w:val="Voettekst"/>
      <w:ind w:left="-567" w:firstLine="708"/>
      <w:jc w:val="center"/>
    </w:pPr>
  </w:p>
  <w:p w:rsidR="000B0420" w:rsidP="00654B92" w:rsidRDefault="000B0420" w14:paraId="436E3718" w14:textId="77777777">
    <w:pPr>
      <w:pStyle w:val="Voettekst"/>
      <w:ind w:firstLine="360"/>
    </w:pPr>
    <w:r w:rsidRPr="00212497">
      <w:rPr>
        <w:noProof/>
      </w:rPr>
      <w:drawing>
        <wp:anchor distT="0" distB="0" distL="114300" distR="114300" simplePos="0" relativeHeight="251658241" behindDoc="1" locked="0" layoutInCell="1" allowOverlap="1" wp14:anchorId="7E365AEF" wp14:editId="064B8BF2">
          <wp:simplePos x="0" y="0"/>
          <wp:positionH relativeFrom="margin">
            <wp:align>right</wp:align>
          </wp:positionH>
          <wp:positionV relativeFrom="paragraph">
            <wp:posOffset>-149860</wp:posOffset>
          </wp:positionV>
          <wp:extent cx="723900" cy="245105"/>
          <wp:effectExtent l="0" t="0" r="0" b="3175"/>
          <wp:wrapNone/>
          <wp:docPr id="12" name="Picture 1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24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B0420" w:rsidRDefault="000B0420" w14:paraId="3BEC4472" w14:textId="1406C07D">
    <w:pPr>
      <w:pStyle w:val="Voettekst"/>
      <w:framePr w:wrap="none" w:hAnchor="page" w:vAnchor="text" w:x="802" w:y="1"/>
      <w:rPr>
        <w:rStyle w:val="Paginanummer"/>
      </w:rPr>
    </w:pPr>
    <w:r w:rsidRPr="000B0420">
      <w:rPr>
        <w:rStyle w:val="Paginanummer"/>
      </w:rPr>
      <w:fldChar w:fldCharType="begin"/>
    </w:r>
    <w:r w:rsidRPr="000B0420">
      <w:rPr>
        <w:rStyle w:val="Paginanummer"/>
      </w:rPr>
      <w:instrText xml:space="preserve"> PAGE   \* MERGEFORMAT </w:instrText>
    </w:r>
    <w:r w:rsidRPr="000B0420">
      <w:rPr>
        <w:rStyle w:val="Paginanummer"/>
      </w:rPr>
      <w:fldChar w:fldCharType="separate"/>
    </w:r>
    <w:r w:rsidRPr="000B0420">
      <w:rPr>
        <w:rStyle w:val="Paginanummer"/>
        <w:noProof/>
      </w:rPr>
      <w:t>1</w:t>
    </w:r>
    <w:r w:rsidRPr="000B0420">
      <w:rPr>
        <w:rStyle w:val="Paginanummer"/>
        <w:noProof/>
      </w:rPr>
      <w:fldChar w:fldCharType="end"/>
    </w:r>
  </w:p>
  <w:p w:rsidR="000B0420" w:rsidRDefault="000B0420" w14:paraId="720AAC3E" w14:textId="77777777">
    <w:pPr>
      <w:pStyle w:val="Voettekst"/>
    </w:pPr>
    <w:r w:rsidRPr="00212497">
      <w:rPr>
        <w:noProof/>
      </w:rPr>
      <w:drawing>
        <wp:anchor distT="0" distB="0" distL="114300" distR="114300" simplePos="0" relativeHeight="251658242" behindDoc="1" locked="0" layoutInCell="1" allowOverlap="1" wp14:anchorId="1B4485FA" wp14:editId="2ED4911A">
          <wp:simplePos x="0" y="0"/>
          <wp:positionH relativeFrom="margin">
            <wp:align>right</wp:align>
          </wp:positionH>
          <wp:positionV relativeFrom="paragraph">
            <wp:posOffset>-131445</wp:posOffset>
          </wp:positionV>
          <wp:extent cx="723900" cy="245105"/>
          <wp:effectExtent l="0" t="0" r="0" b="3175"/>
          <wp:wrapNone/>
          <wp:docPr id="13" name="Picture 1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24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4B92" w:rsidRDefault="00654B92" w14:paraId="28F6C947" w14:textId="77777777">
    <w:pPr>
      <w:pStyle w:val="Voettekst"/>
      <w:framePr w:wrap="none" w:hAnchor="margin" w:vAnchor="tex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 PAGE </w:instrText>
    </w:r>
    <w:r>
      <w:rPr>
        <w:rStyle w:val="Paginanummer"/>
      </w:rPr>
      <w:fldChar w:fldCharType="separate"/>
    </w:r>
    <w:r w:rsidR="007347EE">
      <w:rPr>
        <w:rStyle w:val="Paginanummer"/>
        <w:noProof/>
      </w:rPr>
      <w:t>2</w:t>
    </w:r>
    <w:r>
      <w:rPr>
        <w:rStyle w:val="Paginanummer"/>
      </w:rPr>
      <w:fldChar w:fldCharType="end"/>
    </w:r>
  </w:p>
  <w:p w:rsidR="00654B92" w:rsidP="00654B92" w:rsidRDefault="00654B92" w14:paraId="1E946EEE" w14:textId="77777777">
    <w:pPr>
      <w:pStyle w:val="Voettekst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rPr>
        <w:rStyle w:val="Paginanummer"/>
      </w:rPr>
      <w:id w:val="179405391"/>
      <w:docPartObj>
        <w:docPartGallery w:val="Page Numbers (Bottom of Page)"/>
        <w:docPartUnique/>
      </w:docPartObj>
    </w:sdtPr>
    <w:sdtContent>
      <w:p w:rsidR="00654B92" w:rsidP="00654B92" w:rsidRDefault="00654B92" w14:paraId="5367EED3" w14:textId="77777777">
        <w:pPr>
          <w:pStyle w:val="Voettekst"/>
          <w:framePr w:wrap="none" w:hAnchor="page" w:vAnchor="text" w:x="802" w:y="2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:rsidR="00D22655" w:rsidP="00D22655" w:rsidRDefault="00216BFF" w14:paraId="5541F370" w14:textId="77777777">
    <w:pPr>
      <w:pStyle w:val="Voettekst"/>
      <w:ind w:left="-567" w:firstLine="708"/>
      <w:jc w:val="center"/>
    </w:pPr>
    <w:r w:rsidRPr="00212497">
      <w:rPr>
        <w:noProof/>
      </w:rPr>
      <w:drawing>
        <wp:anchor distT="0" distB="0" distL="114300" distR="114300" simplePos="0" relativeHeight="251658240" behindDoc="1" locked="0" layoutInCell="1" allowOverlap="1" wp14:anchorId="56543BEB" wp14:editId="5DF85D3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723900" cy="245105"/>
          <wp:effectExtent l="0" t="0" r="0" b="3175"/>
          <wp:wrapNone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24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654B92" w:rsidP="00654B92" w:rsidRDefault="00654B92" w14:paraId="5E24E0E9" w14:textId="77777777">
    <w:pPr>
      <w:pStyle w:val="Voettekst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485F" w:rsidP="00227752" w:rsidRDefault="0027485F" w14:paraId="1F7EAFD2" w14:textId="77777777">
      <w:pPr>
        <w:spacing w:line="240" w:lineRule="auto"/>
      </w:pPr>
      <w:r>
        <w:separator/>
      </w:r>
    </w:p>
  </w:footnote>
  <w:footnote w:type="continuationSeparator" w:id="0">
    <w:p w:rsidR="0027485F" w:rsidP="00227752" w:rsidRDefault="0027485F" w14:paraId="5C16ED4E" w14:textId="77777777">
      <w:pPr>
        <w:spacing w:line="240" w:lineRule="auto"/>
      </w:pPr>
      <w:r>
        <w:continuationSeparator/>
      </w:r>
    </w:p>
  </w:footnote>
  <w:footnote w:type="continuationNotice" w:id="1">
    <w:p w:rsidR="0027485F" w:rsidRDefault="0027485F" w14:paraId="25AC446F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3SqTmbl8oNLDy" int2:id="qgmX4N3a">
      <int2:state int2:value="Rejected" int2:type="AugLoop_Text_Critique"/>
    </int2:textHash>
    <int2:textHash int2:hashCode="zGiYovBqcMAAON" int2:id="cSoDlILz">
      <int2:state int2:value="Rejected" int2:type="AugLoop_Text_Critique"/>
    </int2:textHash>
    <int2:textHash int2:hashCode="a2ZeifI+FzH5Nl" int2:id="SDvBU2C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8397"/>
    <w:multiLevelType w:val="hybridMultilevel"/>
    <w:tmpl w:val="F8FCA47E"/>
    <w:lvl w:ilvl="0" w:tplc="0896BC9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298D2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04D7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3C5B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C86A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1CB9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4CA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6A5C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9AB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50090E"/>
    <w:multiLevelType w:val="hybridMultilevel"/>
    <w:tmpl w:val="FB885264"/>
    <w:lvl w:ilvl="0" w:tplc="140A254A">
      <w:start w:val="1"/>
      <w:numFmt w:val="bullet"/>
      <w:lvlText w:val="o"/>
      <w:lvlJc w:val="left"/>
      <w:pPr>
        <w:ind w:left="720" w:hanging="360"/>
      </w:pPr>
      <w:rPr>
        <w:rFonts w:hint="default" w:ascii="Wingdings" w:hAnsi="Wingdings"/>
        <w:color w:val="ED7D31" w:themeColor="accent2"/>
        <w:sz w:val="2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3F7548"/>
    <w:multiLevelType w:val="hybridMultilevel"/>
    <w:tmpl w:val="47B8CCEA"/>
    <w:lvl w:ilvl="0" w:tplc="A96ABCC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4726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A2ED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F01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7E3C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EAB9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804B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5A5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24E6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255DC5"/>
    <w:multiLevelType w:val="multilevel"/>
    <w:tmpl w:val="0413001D"/>
    <w:numStyleLink w:val="UnorderedList"/>
  </w:abstractNum>
  <w:abstractNum w:abstractNumId="4" w15:restartNumberingAfterBreak="0">
    <w:nsid w:val="0A3A2D93"/>
    <w:multiLevelType w:val="hybridMultilevel"/>
    <w:tmpl w:val="F11694D4"/>
    <w:lvl w:ilvl="0" w:tplc="EDDCB81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BCE07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30E4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985D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1EEA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E2A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D6EE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0C3B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B4BF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10AB5A"/>
    <w:multiLevelType w:val="hybridMultilevel"/>
    <w:tmpl w:val="12768A46"/>
    <w:lvl w:ilvl="0" w:tplc="44746A1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DCD5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B4C5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F49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56A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683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3E63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4040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E8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9F0449"/>
    <w:multiLevelType w:val="multilevel"/>
    <w:tmpl w:val="0413001D"/>
    <w:styleLink w:val="UnorderedList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i w:val="0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04BD66"/>
    <w:multiLevelType w:val="hybridMultilevel"/>
    <w:tmpl w:val="74FC5DCC"/>
    <w:lvl w:ilvl="0" w:tplc="DF100F3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3E255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0874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9EA3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D863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9239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FA1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9ED1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A88A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3D19C4"/>
    <w:multiLevelType w:val="hybridMultilevel"/>
    <w:tmpl w:val="65BA316C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D1DAE"/>
    <w:multiLevelType w:val="multilevel"/>
    <w:tmpl w:val="D33E986C"/>
    <w:styleLink w:val="OrderedList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Sansation" w:hAnsi="Sansation"/>
        <w:b/>
        <w:i w:val="0"/>
        <w:color w:val="FF7A0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C0FB0"/>
    <w:multiLevelType w:val="multilevel"/>
    <w:tmpl w:val="0413001D"/>
    <w:numStyleLink w:val="UnorderedList"/>
  </w:abstractNum>
  <w:abstractNum w:abstractNumId="11" w15:restartNumberingAfterBreak="0">
    <w:nsid w:val="28D93C02"/>
    <w:multiLevelType w:val="hybridMultilevel"/>
    <w:tmpl w:val="5A6EA470"/>
    <w:lvl w:ilvl="0" w:tplc="8E5278F2">
      <w:start w:val="1"/>
      <w:numFmt w:val="decimal"/>
      <w:lvlText w:val="(%1)"/>
      <w:lvlJc w:val="left"/>
      <w:pPr>
        <w:ind w:left="43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5040" w:hanging="360"/>
      </w:pPr>
    </w:lvl>
    <w:lvl w:ilvl="2" w:tplc="0413001B" w:tentative="1">
      <w:start w:val="1"/>
      <w:numFmt w:val="lowerRoman"/>
      <w:lvlText w:val="%3."/>
      <w:lvlJc w:val="right"/>
      <w:pPr>
        <w:ind w:left="5760" w:hanging="180"/>
      </w:pPr>
    </w:lvl>
    <w:lvl w:ilvl="3" w:tplc="0413000F" w:tentative="1">
      <w:start w:val="1"/>
      <w:numFmt w:val="decimal"/>
      <w:lvlText w:val="%4."/>
      <w:lvlJc w:val="left"/>
      <w:pPr>
        <w:ind w:left="6480" w:hanging="360"/>
      </w:pPr>
    </w:lvl>
    <w:lvl w:ilvl="4" w:tplc="04130019" w:tentative="1">
      <w:start w:val="1"/>
      <w:numFmt w:val="lowerLetter"/>
      <w:lvlText w:val="%5."/>
      <w:lvlJc w:val="left"/>
      <w:pPr>
        <w:ind w:left="7200" w:hanging="360"/>
      </w:pPr>
    </w:lvl>
    <w:lvl w:ilvl="5" w:tplc="0413001B" w:tentative="1">
      <w:start w:val="1"/>
      <w:numFmt w:val="lowerRoman"/>
      <w:lvlText w:val="%6."/>
      <w:lvlJc w:val="right"/>
      <w:pPr>
        <w:ind w:left="7920" w:hanging="180"/>
      </w:pPr>
    </w:lvl>
    <w:lvl w:ilvl="6" w:tplc="0413000F" w:tentative="1">
      <w:start w:val="1"/>
      <w:numFmt w:val="decimal"/>
      <w:lvlText w:val="%7."/>
      <w:lvlJc w:val="left"/>
      <w:pPr>
        <w:ind w:left="8640" w:hanging="360"/>
      </w:pPr>
    </w:lvl>
    <w:lvl w:ilvl="7" w:tplc="04130019" w:tentative="1">
      <w:start w:val="1"/>
      <w:numFmt w:val="lowerLetter"/>
      <w:lvlText w:val="%8."/>
      <w:lvlJc w:val="left"/>
      <w:pPr>
        <w:ind w:left="9360" w:hanging="360"/>
      </w:pPr>
    </w:lvl>
    <w:lvl w:ilvl="8" w:tplc="0413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2" w15:restartNumberingAfterBreak="0">
    <w:nsid w:val="2F935691"/>
    <w:multiLevelType w:val="hybridMultilevel"/>
    <w:tmpl w:val="67AEE832"/>
    <w:lvl w:ilvl="0" w:tplc="FFFFFFFF">
      <w:start w:val="10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BD75EF"/>
    <w:multiLevelType w:val="hybridMultilevel"/>
    <w:tmpl w:val="969EAF5A"/>
    <w:lvl w:ilvl="0" w:tplc="7B54E45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8E82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803A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DE67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C87A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3804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F2FB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FE98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2E79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7974DB"/>
    <w:multiLevelType w:val="hybridMultilevel"/>
    <w:tmpl w:val="C0C25F56"/>
    <w:lvl w:ilvl="0" w:tplc="C898F6F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064F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668C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40E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929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96BF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761E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EFF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F82B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0310DD"/>
    <w:multiLevelType w:val="hybridMultilevel"/>
    <w:tmpl w:val="4322D3AE"/>
    <w:lvl w:ilvl="0" w:tplc="67B8743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94E70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FE1C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9C4F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D87B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DAF0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981C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2AF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A833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AF4059"/>
    <w:multiLevelType w:val="multilevel"/>
    <w:tmpl w:val="A9E06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475B34F8"/>
    <w:multiLevelType w:val="hybridMultilevel"/>
    <w:tmpl w:val="A61066CC"/>
    <w:lvl w:ilvl="0" w:tplc="0413000F">
      <w:start w:val="1"/>
      <w:numFmt w:val="decimal"/>
      <w:lvlText w:val="%1."/>
      <w:lvlJc w:val="left"/>
      <w:pPr>
        <w:ind w:left="1440" w:hanging="360"/>
      </w:p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6D59A9"/>
    <w:multiLevelType w:val="hybridMultilevel"/>
    <w:tmpl w:val="F3102E48"/>
    <w:lvl w:ilvl="0" w:tplc="6164D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C21C12"/>
    <w:multiLevelType w:val="hybridMultilevel"/>
    <w:tmpl w:val="DE4C8714"/>
    <w:lvl w:ilvl="0" w:tplc="A46677C2">
      <w:start w:val="1"/>
      <w:numFmt w:val="decimal"/>
      <w:lvlText w:val="(%1)"/>
      <w:lvlJc w:val="left"/>
      <w:pPr>
        <w:ind w:left="122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2960" w:hanging="360"/>
      </w:pPr>
    </w:lvl>
    <w:lvl w:ilvl="2" w:tplc="0413001B" w:tentative="1">
      <w:start w:val="1"/>
      <w:numFmt w:val="lowerRoman"/>
      <w:lvlText w:val="%3."/>
      <w:lvlJc w:val="right"/>
      <w:pPr>
        <w:ind w:left="13680" w:hanging="180"/>
      </w:pPr>
    </w:lvl>
    <w:lvl w:ilvl="3" w:tplc="0413000F" w:tentative="1">
      <w:start w:val="1"/>
      <w:numFmt w:val="decimal"/>
      <w:lvlText w:val="%4."/>
      <w:lvlJc w:val="left"/>
      <w:pPr>
        <w:ind w:left="14400" w:hanging="360"/>
      </w:pPr>
    </w:lvl>
    <w:lvl w:ilvl="4" w:tplc="04130019" w:tentative="1">
      <w:start w:val="1"/>
      <w:numFmt w:val="lowerLetter"/>
      <w:lvlText w:val="%5."/>
      <w:lvlJc w:val="left"/>
      <w:pPr>
        <w:ind w:left="15120" w:hanging="360"/>
      </w:pPr>
    </w:lvl>
    <w:lvl w:ilvl="5" w:tplc="0413001B" w:tentative="1">
      <w:start w:val="1"/>
      <w:numFmt w:val="lowerRoman"/>
      <w:lvlText w:val="%6."/>
      <w:lvlJc w:val="right"/>
      <w:pPr>
        <w:ind w:left="15840" w:hanging="180"/>
      </w:pPr>
    </w:lvl>
    <w:lvl w:ilvl="6" w:tplc="0413000F" w:tentative="1">
      <w:start w:val="1"/>
      <w:numFmt w:val="decimal"/>
      <w:lvlText w:val="%7."/>
      <w:lvlJc w:val="left"/>
      <w:pPr>
        <w:ind w:left="16560" w:hanging="360"/>
      </w:pPr>
    </w:lvl>
    <w:lvl w:ilvl="7" w:tplc="04130019" w:tentative="1">
      <w:start w:val="1"/>
      <w:numFmt w:val="lowerLetter"/>
      <w:lvlText w:val="%8."/>
      <w:lvlJc w:val="left"/>
      <w:pPr>
        <w:ind w:left="17280" w:hanging="360"/>
      </w:pPr>
    </w:lvl>
    <w:lvl w:ilvl="8" w:tplc="0413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20" w15:restartNumberingAfterBreak="0">
    <w:nsid w:val="50C5604B"/>
    <w:multiLevelType w:val="hybridMultilevel"/>
    <w:tmpl w:val="D59A2CE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25E9F"/>
    <w:multiLevelType w:val="hybridMultilevel"/>
    <w:tmpl w:val="88CC5DE4"/>
    <w:lvl w:ilvl="0" w:tplc="6164D85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AB64462"/>
    <w:multiLevelType w:val="hybridMultilevel"/>
    <w:tmpl w:val="F3104754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F36785"/>
    <w:multiLevelType w:val="multilevel"/>
    <w:tmpl w:val="0413001D"/>
    <w:numStyleLink w:val="UnorderedList"/>
  </w:abstractNum>
  <w:abstractNum w:abstractNumId="24" w15:restartNumberingAfterBreak="0">
    <w:nsid w:val="640E45DA"/>
    <w:multiLevelType w:val="multilevel"/>
    <w:tmpl w:val="D33E986C"/>
    <w:numStyleLink w:val="OrderedList"/>
  </w:abstractNum>
  <w:abstractNum w:abstractNumId="25" w15:restartNumberingAfterBreak="0">
    <w:nsid w:val="64A725B9"/>
    <w:multiLevelType w:val="multilevel"/>
    <w:tmpl w:val="D33E986C"/>
    <w:numStyleLink w:val="OrderedList"/>
  </w:abstractNum>
  <w:abstractNum w:abstractNumId="26" w15:restartNumberingAfterBreak="0">
    <w:nsid w:val="6578669E"/>
    <w:multiLevelType w:val="multilevel"/>
    <w:tmpl w:val="226CF348"/>
    <w:lvl w:ilvl="0">
      <w:start w:val="1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BB872FC"/>
    <w:multiLevelType w:val="hybridMultilevel"/>
    <w:tmpl w:val="B352C41C"/>
    <w:lvl w:ilvl="0" w:tplc="E83E327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AC08D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AADD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D8BD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3232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8454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28B5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9C7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1C2B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D805A60"/>
    <w:multiLevelType w:val="hybridMultilevel"/>
    <w:tmpl w:val="E694818C"/>
    <w:lvl w:ilvl="0" w:tplc="EF02BE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4BA8FDD4">
      <w:start w:val="21"/>
      <w:numFmt w:val="bullet"/>
      <w:lvlText w:val="-"/>
      <w:lvlJc w:val="left"/>
      <w:pPr>
        <w:ind w:left="1440" w:hanging="360"/>
      </w:pPr>
      <w:rPr>
        <w:rFonts w:hint="default" w:ascii="Verdana" w:hAnsi="Verdana" w:eastAsia="Times New Roman" w:cs="Times New Roman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9335369">
    <w:abstractNumId w:val="6"/>
  </w:num>
  <w:num w:numId="2" w16cid:durableId="2038192408">
    <w:abstractNumId w:val="3"/>
  </w:num>
  <w:num w:numId="3" w16cid:durableId="1191643364">
    <w:abstractNumId w:val="10"/>
  </w:num>
  <w:num w:numId="4" w16cid:durableId="1619215695">
    <w:abstractNumId w:val="23"/>
  </w:num>
  <w:num w:numId="5" w16cid:durableId="767314828">
    <w:abstractNumId w:val="25"/>
  </w:num>
  <w:num w:numId="6" w16cid:durableId="1662614531">
    <w:abstractNumId w:val="9"/>
  </w:num>
  <w:num w:numId="7" w16cid:durableId="1861509310">
    <w:abstractNumId w:val="24"/>
  </w:num>
  <w:num w:numId="8" w16cid:durableId="1569534333">
    <w:abstractNumId w:val="26"/>
  </w:num>
  <w:num w:numId="9" w16cid:durableId="1961456063">
    <w:abstractNumId w:val="22"/>
  </w:num>
  <w:num w:numId="10" w16cid:durableId="624697502">
    <w:abstractNumId w:val="17"/>
  </w:num>
  <w:num w:numId="11" w16cid:durableId="357201334">
    <w:abstractNumId w:val="16"/>
  </w:num>
  <w:num w:numId="12" w16cid:durableId="1494418071">
    <w:abstractNumId w:val="20"/>
  </w:num>
  <w:num w:numId="13" w16cid:durableId="1271165955">
    <w:abstractNumId w:val="19"/>
  </w:num>
  <w:num w:numId="14" w16cid:durableId="2126775792">
    <w:abstractNumId w:val="11"/>
  </w:num>
  <w:num w:numId="15" w16cid:durableId="414327859">
    <w:abstractNumId w:val="8"/>
  </w:num>
  <w:num w:numId="16" w16cid:durableId="1137449787">
    <w:abstractNumId w:val="28"/>
  </w:num>
  <w:num w:numId="17" w16cid:durableId="684286768">
    <w:abstractNumId w:val="1"/>
  </w:num>
  <w:num w:numId="18" w16cid:durableId="145754326">
    <w:abstractNumId w:val="18"/>
  </w:num>
  <w:num w:numId="19" w16cid:durableId="1243104258">
    <w:abstractNumId w:val="21"/>
  </w:num>
  <w:num w:numId="20" w16cid:durableId="268662161">
    <w:abstractNumId w:val="12"/>
  </w:num>
  <w:num w:numId="21" w16cid:durableId="902330817">
    <w:abstractNumId w:val="13"/>
  </w:num>
  <w:num w:numId="22" w16cid:durableId="1070229773">
    <w:abstractNumId w:val="7"/>
  </w:num>
  <w:num w:numId="23" w16cid:durableId="1408114137">
    <w:abstractNumId w:val="27"/>
  </w:num>
  <w:num w:numId="24" w16cid:durableId="859588897">
    <w:abstractNumId w:val="15"/>
  </w:num>
  <w:num w:numId="25" w16cid:durableId="780763045">
    <w:abstractNumId w:val="4"/>
  </w:num>
  <w:num w:numId="26" w16cid:durableId="737820300">
    <w:abstractNumId w:val="0"/>
  </w:num>
  <w:num w:numId="27" w16cid:durableId="1000352160">
    <w:abstractNumId w:val="5"/>
  </w:num>
  <w:num w:numId="28" w16cid:durableId="350838405">
    <w:abstractNumId w:val="14"/>
  </w:num>
  <w:num w:numId="29" w16cid:durableId="1334602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QwM7SwNDK2NDIytzRQ0lEKTi0uzszPAykwrAUA0GxIuiwAAAA="/>
  </w:docVars>
  <w:rsids>
    <w:rsidRoot w:val="000B0420"/>
    <w:rsid w:val="0002116D"/>
    <w:rsid w:val="00026758"/>
    <w:rsid w:val="00030312"/>
    <w:rsid w:val="00031E57"/>
    <w:rsid w:val="00033359"/>
    <w:rsid w:val="0005361A"/>
    <w:rsid w:val="0006161D"/>
    <w:rsid w:val="00067443"/>
    <w:rsid w:val="00067F05"/>
    <w:rsid w:val="00080979"/>
    <w:rsid w:val="000A5164"/>
    <w:rsid w:val="000B0420"/>
    <w:rsid w:val="000B4A22"/>
    <w:rsid w:val="000C04CB"/>
    <w:rsid w:val="000C5F1D"/>
    <w:rsid w:val="000D624B"/>
    <w:rsid w:val="000E3515"/>
    <w:rsid w:val="001070CF"/>
    <w:rsid w:val="00107A21"/>
    <w:rsid w:val="00121A59"/>
    <w:rsid w:val="00124E00"/>
    <w:rsid w:val="00124E2C"/>
    <w:rsid w:val="00132933"/>
    <w:rsid w:val="00132AA5"/>
    <w:rsid w:val="001359FE"/>
    <w:rsid w:val="0015451F"/>
    <w:rsid w:val="00162EA4"/>
    <w:rsid w:val="0017128B"/>
    <w:rsid w:val="00175E09"/>
    <w:rsid w:val="00185007"/>
    <w:rsid w:val="00197D46"/>
    <w:rsid w:val="001B454B"/>
    <w:rsid w:val="001C09D6"/>
    <w:rsid w:val="001D1306"/>
    <w:rsid w:val="001D302A"/>
    <w:rsid w:val="001D543D"/>
    <w:rsid w:val="001E26AE"/>
    <w:rsid w:val="001F5D06"/>
    <w:rsid w:val="00215605"/>
    <w:rsid w:val="0021633D"/>
    <w:rsid w:val="00216BFF"/>
    <w:rsid w:val="00225046"/>
    <w:rsid w:val="00226EE6"/>
    <w:rsid w:val="00227752"/>
    <w:rsid w:val="00232941"/>
    <w:rsid w:val="00236985"/>
    <w:rsid w:val="00243145"/>
    <w:rsid w:val="00262D38"/>
    <w:rsid w:val="002663AA"/>
    <w:rsid w:val="0027485F"/>
    <w:rsid w:val="002819CA"/>
    <w:rsid w:val="002833D6"/>
    <w:rsid w:val="002A3AE1"/>
    <w:rsid w:val="002B09D9"/>
    <w:rsid w:val="002B353B"/>
    <w:rsid w:val="002B3C99"/>
    <w:rsid w:val="002B643F"/>
    <w:rsid w:val="002B7F5F"/>
    <w:rsid w:val="002C42EB"/>
    <w:rsid w:val="002E429E"/>
    <w:rsid w:val="002E5E95"/>
    <w:rsid w:val="002F280A"/>
    <w:rsid w:val="0030074A"/>
    <w:rsid w:val="0030499D"/>
    <w:rsid w:val="00312622"/>
    <w:rsid w:val="00313D4B"/>
    <w:rsid w:val="00314B2B"/>
    <w:rsid w:val="00327638"/>
    <w:rsid w:val="00327CA9"/>
    <w:rsid w:val="00330609"/>
    <w:rsid w:val="00332446"/>
    <w:rsid w:val="00353CFB"/>
    <w:rsid w:val="003774B3"/>
    <w:rsid w:val="0038728F"/>
    <w:rsid w:val="00392EF6"/>
    <w:rsid w:val="00393F72"/>
    <w:rsid w:val="003A650C"/>
    <w:rsid w:val="003AD44A"/>
    <w:rsid w:val="003B0E79"/>
    <w:rsid w:val="003C53F1"/>
    <w:rsid w:val="003D6B7E"/>
    <w:rsid w:val="003D7D20"/>
    <w:rsid w:val="003F1CF2"/>
    <w:rsid w:val="003F2F5C"/>
    <w:rsid w:val="003F7432"/>
    <w:rsid w:val="004041F5"/>
    <w:rsid w:val="0040797A"/>
    <w:rsid w:val="00407F33"/>
    <w:rsid w:val="00455FF5"/>
    <w:rsid w:val="004568DD"/>
    <w:rsid w:val="0046059B"/>
    <w:rsid w:val="004772B5"/>
    <w:rsid w:val="004850AE"/>
    <w:rsid w:val="004A01DB"/>
    <w:rsid w:val="004A1777"/>
    <w:rsid w:val="004A5FC9"/>
    <w:rsid w:val="004B3DBB"/>
    <w:rsid w:val="004B604D"/>
    <w:rsid w:val="004C476C"/>
    <w:rsid w:val="004E248D"/>
    <w:rsid w:val="004F05D1"/>
    <w:rsid w:val="00504753"/>
    <w:rsid w:val="00505C3A"/>
    <w:rsid w:val="005253EC"/>
    <w:rsid w:val="00525A8A"/>
    <w:rsid w:val="0057513C"/>
    <w:rsid w:val="0059019C"/>
    <w:rsid w:val="0059630A"/>
    <w:rsid w:val="005A2516"/>
    <w:rsid w:val="005A3770"/>
    <w:rsid w:val="005A49E5"/>
    <w:rsid w:val="005B4952"/>
    <w:rsid w:val="005E158A"/>
    <w:rsid w:val="005F0B4D"/>
    <w:rsid w:val="00601433"/>
    <w:rsid w:val="006055FF"/>
    <w:rsid w:val="006063CD"/>
    <w:rsid w:val="0061743B"/>
    <w:rsid w:val="00654B92"/>
    <w:rsid w:val="006658DE"/>
    <w:rsid w:val="006717E1"/>
    <w:rsid w:val="00691624"/>
    <w:rsid w:val="006B2DEB"/>
    <w:rsid w:val="006C69DF"/>
    <w:rsid w:val="006E51FF"/>
    <w:rsid w:val="00700E25"/>
    <w:rsid w:val="00727215"/>
    <w:rsid w:val="00730B24"/>
    <w:rsid w:val="007347EE"/>
    <w:rsid w:val="0073C118"/>
    <w:rsid w:val="00744F39"/>
    <w:rsid w:val="00767B13"/>
    <w:rsid w:val="00771F96"/>
    <w:rsid w:val="0077539D"/>
    <w:rsid w:val="00777576"/>
    <w:rsid w:val="007855D1"/>
    <w:rsid w:val="007A17B0"/>
    <w:rsid w:val="007B27AD"/>
    <w:rsid w:val="007D7208"/>
    <w:rsid w:val="007E232E"/>
    <w:rsid w:val="007F4D4E"/>
    <w:rsid w:val="00824BB8"/>
    <w:rsid w:val="008256BA"/>
    <w:rsid w:val="008259EA"/>
    <w:rsid w:val="00831545"/>
    <w:rsid w:val="00840DB5"/>
    <w:rsid w:val="00855496"/>
    <w:rsid w:val="00860A6B"/>
    <w:rsid w:val="00870545"/>
    <w:rsid w:val="008731C8"/>
    <w:rsid w:val="00887BAD"/>
    <w:rsid w:val="008C7D14"/>
    <w:rsid w:val="008D2573"/>
    <w:rsid w:val="008D7940"/>
    <w:rsid w:val="008D7E58"/>
    <w:rsid w:val="008E508D"/>
    <w:rsid w:val="008E6417"/>
    <w:rsid w:val="008F7C06"/>
    <w:rsid w:val="00916B03"/>
    <w:rsid w:val="00952866"/>
    <w:rsid w:val="00957D61"/>
    <w:rsid w:val="009605A7"/>
    <w:rsid w:val="00971605"/>
    <w:rsid w:val="00971F3C"/>
    <w:rsid w:val="00974984"/>
    <w:rsid w:val="009923F4"/>
    <w:rsid w:val="009A2FC0"/>
    <w:rsid w:val="009B49EA"/>
    <w:rsid w:val="009E26F5"/>
    <w:rsid w:val="009E3C4D"/>
    <w:rsid w:val="009F071A"/>
    <w:rsid w:val="009F26F1"/>
    <w:rsid w:val="009F656F"/>
    <w:rsid w:val="009F71B6"/>
    <w:rsid w:val="00A057EB"/>
    <w:rsid w:val="00A11B6A"/>
    <w:rsid w:val="00A248F1"/>
    <w:rsid w:val="00A27DAF"/>
    <w:rsid w:val="00A357F2"/>
    <w:rsid w:val="00A51729"/>
    <w:rsid w:val="00A60A55"/>
    <w:rsid w:val="00A71165"/>
    <w:rsid w:val="00A835D7"/>
    <w:rsid w:val="00A97BE2"/>
    <w:rsid w:val="00AB0EE2"/>
    <w:rsid w:val="00AC3499"/>
    <w:rsid w:val="00AD25F8"/>
    <w:rsid w:val="00AE381A"/>
    <w:rsid w:val="00AF011F"/>
    <w:rsid w:val="00AF18C0"/>
    <w:rsid w:val="00B058CE"/>
    <w:rsid w:val="00B062A3"/>
    <w:rsid w:val="00B1587F"/>
    <w:rsid w:val="00B17926"/>
    <w:rsid w:val="00B259C2"/>
    <w:rsid w:val="00B30782"/>
    <w:rsid w:val="00B34DFC"/>
    <w:rsid w:val="00B35CCE"/>
    <w:rsid w:val="00B362E6"/>
    <w:rsid w:val="00B71D62"/>
    <w:rsid w:val="00B72B32"/>
    <w:rsid w:val="00B85B5C"/>
    <w:rsid w:val="00B85DAA"/>
    <w:rsid w:val="00B85E8D"/>
    <w:rsid w:val="00B87225"/>
    <w:rsid w:val="00BC3B8D"/>
    <w:rsid w:val="00BD4FAF"/>
    <w:rsid w:val="00BD79D5"/>
    <w:rsid w:val="00BF143A"/>
    <w:rsid w:val="00C619E2"/>
    <w:rsid w:val="00C75A98"/>
    <w:rsid w:val="00C76D15"/>
    <w:rsid w:val="00C94ABA"/>
    <w:rsid w:val="00C95ED4"/>
    <w:rsid w:val="00CB0A3C"/>
    <w:rsid w:val="00CC1CA6"/>
    <w:rsid w:val="00CD53AE"/>
    <w:rsid w:val="00CD71DC"/>
    <w:rsid w:val="00CE5836"/>
    <w:rsid w:val="00CF35D3"/>
    <w:rsid w:val="00D02143"/>
    <w:rsid w:val="00D05A08"/>
    <w:rsid w:val="00D15380"/>
    <w:rsid w:val="00D22655"/>
    <w:rsid w:val="00D22DC5"/>
    <w:rsid w:val="00D2623B"/>
    <w:rsid w:val="00D30E4D"/>
    <w:rsid w:val="00D4459D"/>
    <w:rsid w:val="00D60CE8"/>
    <w:rsid w:val="00D676AB"/>
    <w:rsid w:val="00D71A72"/>
    <w:rsid w:val="00D73F2C"/>
    <w:rsid w:val="00D86280"/>
    <w:rsid w:val="00DA3165"/>
    <w:rsid w:val="00DC6FAF"/>
    <w:rsid w:val="00DF0081"/>
    <w:rsid w:val="00E017F0"/>
    <w:rsid w:val="00E10053"/>
    <w:rsid w:val="00E25F75"/>
    <w:rsid w:val="00E47FD0"/>
    <w:rsid w:val="00E50252"/>
    <w:rsid w:val="00E50539"/>
    <w:rsid w:val="00E54749"/>
    <w:rsid w:val="00E706E1"/>
    <w:rsid w:val="00E712AD"/>
    <w:rsid w:val="00E76C3A"/>
    <w:rsid w:val="00E827CA"/>
    <w:rsid w:val="00E877B3"/>
    <w:rsid w:val="00EA1E42"/>
    <w:rsid w:val="00EA5919"/>
    <w:rsid w:val="00EA7BA2"/>
    <w:rsid w:val="00F0429C"/>
    <w:rsid w:val="00F05027"/>
    <w:rsid w:val="00F0623C"/>
    <w:rsid w:val="00F156CD"/>
    <w:rsid w:val="00F32FCA"/>
    <w:rsid w:val="00F476FE"/>
    <w:rsid w:val="00F56D52"/>
    <w:rsid w:val="00F847A4"/>
    <w:rsid w:val="00F928B9"/>
    <w:rsid w:val="00FA53FC"/>
    <w:rsid w:val="00FB14AA"/>
    <w:rsid w:val="00FD7F0F"/>
    <w:rsid w:val="024BA32B"/>
    <w:rsid w:val="032A69CB"/>
    <w:rsid w:val="03F3D34D"/>
    <w:rsid w:val="04229663"/>
    <w:rsid w:val="0485BC84"/>
    <w:rsid w:val="04CAA2FF"/>
    <w:rsid w:val="04D21787"/>
    <w:rsid w:val="04EF30FF"/>
    <w:rsid w:val="050137C7"/>
    <w:rsid w:val="0565036E"/>
    <w:rsid w:val="06356D09"/>
    <w:rsid w:val="06DB1752"/>
    <w:rsid w:val="083AC84D"/>
    <w:rsid w:val="0876E7B3"/>
    <w:rsid w:val="09365716"/>
    <w:rsid w:val="0984CAC8"/>
    <w:rsid w:val="0A58DDB0"/>
    <w:rsid w:val="0A69E95E"/>
    <w:rsid w:val="0AA0D231"/>
    <w:rsid w:val="0AE1A4D8"/>
    <w:rsid w:val="0B250A5E"/>
    <w:rsid w:val="0BAF8159"/>
    <w:rsid w:val="0BEC22BC"/>
    <w:rsid w:val="0C447645"/>
    <w:rsid w:val="0D6EFFFA"/>
    <w:rsid w:val="0DAB7D7E"/>
    <w:rsid w:val="0E2FA379"/>
    <w:rsid w:val="0E4E3751"/>
    <w:rsid w:val="0E941F3F"/>
    <w:rsid w:val="0EA2FA77"/>
    <w:rsid w:val="0F29B6BB"/>
    <w:rsid w:val="0F573B29"/>
    <w:rsid w:val="0F75D5B5"/>
    <w:rsid w:val="0FA7199F"/>
    <w:rsid w:val="0FFF5735"/>
    <w:rsid w:val="100FA0C3"/>
    <w:rsid w:val="10392DD1"/>
    <w:rsid w:val="1064995A"/>
    <w:rsid w:val="112AF237"/>
    <w:rsid w:val="115A52BD"/>
    <w:rsid w:val="11BFF28C"/>
    <w:rsid w:val="11C0CC76"/>
    <w:rsid w:val="123DE4C3"/>
    <w:rsid w:val="140EC9AC"/>
    <w:rsid w:val="145D521C"/>
    <w:rsid w:val="151F4FB6"/>
    <w:rsid w:val="158BE34E"/>
    <w:rsid w:val="15E612F9"/>
    <w:rsid w:val="1720DBCA"/>
    <w:rsid w:val="17D1AE11"/>
    <w:rsid w:val="17DA3454"/>
    <w:rsid w:val="182762DA"/>
    <w:rsid w:val="18698902"/>
    <w:rsid w:val="18A46D72"/>
    <w:rsid w:val="18B4FCE2"/>
    <w:rsid w:val="193BD68B"/>
    <w:rsid w:val="1A11AA72"/>
    <w:rsid w:val="1A69FE98"/>
    <w:rsid w:val="1A9659BE"/>
    <w:rsid w:val="1C1E0722"/>
    <w:rsid w:val="1E8D7AAC"/>
    <w:rsid w:val="1EE51B95"/>
    <w:rsid w:val="1F383B78"/>
    <w:rsid w:val="1F4310BA"/>
    <w:rsid w:val="1FC93DC1"/>
    <w:rsid w:val="202A2FAA"/>
    <w:rsid w:val="210D7098"/>
    <w:rsid w:val="21B4A868"/>
    <w:rsid w:val="21B9A951"/>
    <w:rsid w:val="21D801FC"/>
    <w:rsid w:val="21FD733D"/>
    <w:rsid w:val="24DCC7F7"/>
    <w:rsid w:val="24EC4A39"/>
    <w:rsid w:val="258618BA"/>
    <w:rsid w:val="26D7051D"/>
    <w:rsid w:val="26DB66CA"/>
    <w:rsid w:val="2753146B"/>
    <w:rsid w:val="27FC526F"/>
    <w:rsid w:val="2851A679"/>
    <w:rsid w:val="289B6EEC"/>
    <w:rsid w:val="290BE493"/>
    <w:rsid w:val="29957999"/>
    <w:rsid w:val="29D61420"/>
    <w:rsid w:val="2A1A40C6"/>
    <w:rsid w:val="2A2D5F24"/>
    <w:rsid w:val="2AD76C80"/>
    <w:rsid w:val="2B30FC33"/>
    <w:rsid w:val="2C2ACD10"/>
    <w:rsid w:val="2C853060"/>
    <w:rsid w:val="2CE61493"/>
    <w:rsid w:val="2D1ABB57"/>
    <w:rsid w:val="2DCF9E23"/>
    <w:rsid w:val="2E25BFBF"/>
    <w:rsid w:val="2E2ADAEF"/>
    <w:rsid w:val="2E56E0AE"/>
    <w:rsid w:val="2EA98543"/>
    <w:rsid w:val="2EC5AE4D"/>
    <w:rsid w:val="2EF84FE2"/>
    <w:rsid w:val="2F724F16"/>
    <w:rsid w:val="2F77DDDB"/>
    <w:rsid w:val="2FDFA6D7"/>
    <w:rsid w:val="301AD257"/>
    <w:rsid w:val="302C82AB"/>
    <w:rsid w:val="303507AC"/>
    <w:rsid w:val="304555A4"/>
    <w:rsid w:val="305B77AD"/>
    <w:rsid w:val="30B4684A"/>
    <w:rsid w:val="318852F9"/>
    <w:rsid w:val="31C7363A"/>
    <w:rsid w:val="3230A3CD"/>
    <w:rsid w:val="326851DC"/>
    <w:rsid w:val="326E59DD"/>
    <w:rsid w:val="336CA86E"/>
    <w:rsid w:val="33BD7B78"/>
    <w:rsid w:val="33C1CD14"/>
    <w:rsid w:val="33E38CE1"/>
    <w:rsid w:val="33E52BE2"/>
    <w:rsid w:val="341CA362"/>
    <w:rsid w:val="345B859C"/>
    <w:rsid w:val="345F321C"/>
    <w:rsid w:val="34DF6EA6"/>
    <w:rsid w:val="34EDE79F"/>
    <w:rsid w:val="352F95DC"/>
    <w:rsid w:val="353D80C0"/>
    <w:rsid w:val="3609C49B"/>
    <w:rsid w:val="36183F83"/>
    <w:rsid w:val="3667F90E"/>
    <w:rsid w:val="36C1BC32"/>
    <w:rsid w:val="36C44179"/>
    <w:rsid w:val="36FA7A60"/>
    <w:rsid w:val="3846CDD2"/>
    <w:rsid w:val="38B7DEBE"/>
    <w:rsid w:val="38C064F8"/>
    <w:rsid w:val="39912180"/>
    <w:rsid w:val="3A27B157"/>
    <w:rsid w:val="3A2B240C"/>
    <w:rsid w:val="3A3BB5B2"/>
    <w:rsid w:val="3A601073"/>
    <w:rsid w:val="3ACED7FF"/>
    <w:rsid w:val="3B126729"/>
    <w:rsid w:val="3B93F502"/>
    <w:rsid w:val="3BF8EF98"/>
    <w:rsid w:val="3C9AA27B"/>
    <w:rsid w:val="3CB45CFD"/>
    <w:rsid w:val="3CD138BB"/>
    <w:rsid w:val="3CDB0491"/>
    <w:rsid w:val="3D083CF4"/>
    <w:rsid w:val="3D55910D"/>
    <w:rsid w:val="3D79E88A"/>
    <w:rsid w:val="3DC35AC7"/>
    <w:rsid w:val="3E502D5E"/>
    <w:rsid w:val="3F36A2E7"/>
    <w:rsid w:val="3FD92086"/>
    <w:rsid w:val="40504579"/>
    <w:rsid w:val="41263AFF"/>
    <w:rsid w:val="41574557"/>
    <w:rsid w:val="4190902E"/>
    <w:rsid w:val="41F6C5E1"/>
    <w:rsid w:val="421EA0B7"/>
    <w:rsid w:val="421FB99C"/>
    <w:rsid w:val="426736B8"/>
    <w:rsid w:val="42A62FC2"/>
    <w:rsid w:val="431F4905"/>
    <w:rsid w:val="437D8D89"/>
    <w:rsid w:val="437DDE08"/>
    <w:rsid w:val="437FFD53"/>
    <w:rsid w:val="43AB89CA"/>
    <w:rsid w:val="43D301E3"/>
    <w:rsid w:val="456851D3"/>
    <w:rsid w:val="45CB61EB"/>
    <w:rsid w:val="45E4DB0E"/>
    <w:rsid w:val="464803DB"/>
    <w:rsid w:val="474E7962"/>
    <w:rsid w:val="4754F8CB"/>
    <w:rsid w:val="478C2D2B"/>
    <w:rsid w:val="47D991CB"/>
    <w:rsid w:val="492DBC5F"/>
    <w:rsid w:val="49EAF076"/>
    <w:rsid w:val="4A33D218"/>
    <w:rsid w:val="4A4CCE01"/>
    <w:rsid w:val="4A59C702"/>
    <w:rsid w:val="4AA0C9B9"/>
    <w:rsid w:val="4B4352A5"/>
    <w:rsid w:val="4B4CF69A"/>
    <w:rsid w:val="4B8CF13E"/>
    <w:rsid w:val="4CAD02EE"/>
    <w:rsid w:val="4CCBD143"/>
    <w:rsid w:val="4CCDA5F6"/>
    <w:rsid w:val="4CE7673E"/>
    <w:rsid w:val="4D0C803C"/>
    <w:rsid w:val="4DF367C7"/>
    <w:rsid w:val="4E83A9B2"/>
    <w:rsid w:val="4E9632ED"/>
    <w:rsid w:val="4FC85854"/>
    <w:rsid w:val="4FCAE7B5"/>
    <w:rsid w:val="508A297E"/>
    <w:rsid w:val="51313D31"/>
    <w:rsid w:val="51ABD605"/>
    <w:rsid w:val="52FBDD73"/>
    <w:rsid w:val="53554DB3"/>
    <w:rsid w:val="53589BDA"/>
    <w:rsid w:val="53D5CC09"/>
    <w:rsid w:val="53DD33B4"/>
    <w:rsid w:val="545C55EF"/>
    <w:rsid w:val="5525C3AA"/>
    <w:rsid w:val="55481A62"/>
    <w:rsid w:val="5594929D"/>
    <w:rsid w:val="55E8E1A3"/>
    <w:rsid w:val="5670048F"/>
    <w:rsid w:val="56D8D07E"/>
    <w:rsid w:val="56F45DDE"/>
    <w:rsid w:val="57128B8C"/>
    <w:rsid w:val="58400FF1"/>
    <w:rsid w:val="584FD822"/>
    <w:rsid w:val="58790269"/>
    <w:rsid w:val="58C5B406"/>
    <w:rsid w:val="591460D6"/>
    <w:rsid w:val="5943F088"/>
    <w:rsid w:val="5AA61753"/>
    <w:rsid w:val="5AB1E7A6"/>
    <w:rsid w:val="5AD94322"/>
    <w:rsid w:val="5AE0D301"/>
    <w:rsid w:val="5B339959"/>
    <w:rsid w:val="5B591B47"/>
    <w:rsid w:val="5B63ADBF"/>
    <w:rsid w:val="5BF3169D"/>
    <w:rsid w:val="5C3C604E"/>
    <w:rsid w:val="5C7CA362"/>
    <w:rsid w:val="5C868A03"/>
    <w:rsid w:val="5D784CF5"/>
    <w:rsid w:val="5D7921F0"/>
    <w:rsid w:val="5D7DED62"/>
    <w:rsid w:val="5DA07765"/>
    <w:rsid w:val="5DA4927B"/>
    <w:rsid w:val="5E07F8C2"/>
    <w:rsid w:val="5F2E281A"/>
    <w:rsid w:val="5F35F767"/>
    <w:rsid w:val="5F6D46A4"/>
    <w:rsid w:val="5F7AEC39"/>
    <w:rsid w:val="5FE8957A"/>
    <w:rsid w:val="6076EED2"/>
    <w:rsid w:val="6111BD95"/>
    <w:rsid w:val="6119EC61"/>
    <w:rsid w:val="61D95BC4"/>
    <w:rsid w:val="61EEF35E"/>
    <w:rsid w:val="6227DA3B"/>
    <w:rsid w:val="62713271"/>
    <w:rsid w:val="62F5CB87"/>
    <w:rsid w:val="63269ABC"/>
    <w:rsid w:val="6361740C"/>
    <w:rsid w:val="63DC0833"/>
    <w:rsid w:val="64093FBC"/>
    <w:rsid w:val="640D02D2"/>
    <w:rsid w:val="646E8CEA"/>
    <w:rsid w:val="64EEF9AB"/>
    <w:rsid w:val="655E37F9"/>
    <w:rsid w:val="6575DC3F"/>
    <w:rsid w:val="65F510C3"/>
    <w:rsid w:val="6611E1B2"/>
    <w:rsid w:val="662491E4"/>
    <w:rsid w:val="670A5CB2"/>
    <w:rsid w:val="67655D0C"/>
    <w:rsid w:val="6793B36F"/>
    <w:rsid w:val="67EC9339"/>
    <w:rsid w:val="68001A2A"/>
    <w:rsid w:val="68A62D13"/>
    <w:rsid w:val="68B43F24"/>
    <w:rsid w:val="693F7C32"/>
    <w:rsid w:val="6A4B1A2A"/>
    <w:rsid w:val="6A65D5BF"/>
    <w:rsid w:val="6A777CF6"/>
    <w:rsid w:val="6A8623CD"/>
    <w:rsid w:val="6AD828A9"/>
    <w:rsid w:val="6B5E3EB5"/>
    <w:rsid w:val="6BEBC5FA"/>
    <w:rsid w:val="6C154F69"/>
    <w:rsid w:val="6DB1E4B5"/>
    <w:rsid w:val="6DCAFFA8"/>
    <w:rsid w:val="6DE71069"/>
    <w:rsid w:val="6EA34CF2"/>
    <w:rsid w:val="6EA4DF81"/>
    <w:rsid w:val="6F5BF87B"/>
    <w:rsid w:val="7061FD9E"/>
    <w:rsid w:val="70A7958C"/>
    <w:rsid w:val="713E8622"/>
    <w:rsid w:val="71FDCDFF"/>
    <w:rsid w:val="728F43C1"/>
    <w:rsid w:val="7293993D"/>
    <w:rsid w:val="72C3ADA3"/>
    <w:rsid w:val="72E3B409"/>
    <w:rsid w:val="7349D800"/>
    <w:rsid w:val="742B1422"/>
    <w:rsid w:val="7435A979"/>
    <w:rsid w:val="74CA519C"/>
    <w:rsid w:val="7601BAE6"/>
    <w:rsid w:val="7626EE1B"/>
    <w:rsid w:val="76981DDF"/>
    <w:rsid w:val="76DE1BE4"/>
    <w:rsid w:val="7748117D"/>
    <w:rsid w:val="77AF8815"/>
    <w:rsid w:val="7A2F8C7D"/>
    <w:rsid w:val="7BDF89CD"/>
    <w:rsid w:val="7CBBF6D1"/>
    <w:rsid w:val="7DC07CD6"/>
    <w:rsid w:val="7E230CDE"/>
    <w:rsid w:val="7E6A5C96"/>
    <w:rsid w:val="7EE92DC9"/>
    <w:rsid w:val="7F1CBDD9"/>
    <w:rsid w:val="7F3B9694"/>
    <w:rsid w:val="7F7A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FC34BD"/>
  <w15:chartTrackingRefBased/>
  <w15:docId w15:val="{68A2B41E-6C77-4403-9D47-F9AD0B8D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2B353B"/>
    <w:pPr>
      <w:spacing w:line="340" w:lineRule="exact"/>
    </w:pPr>
    <w:rPr>
      <w:rFonts w:ascii="Sansation" w:hAnsi="Sansation"/>
      <w:color w:val="5E665E"/>
      <w:sz w:val="20"/>
    </w:rPr>
  </w:style>
  <w:style w:type="paragraph" w:styleId="Kop1">
    <w:name w:val="heading 1"/>
    <w:aliases w:val="header"/>
    <w:next w:val="Standaard"/>
    <w:link w:val="Kop1Char"/>
    <w:uiPriority w:val="9"/>
    <w:qFormat/>
    <w:rsid w:val="008256BA"/>
    <w:pPr>
      <w:keepNext/>
      <w:keepLines/>
      <w:spacing w:before="240"/>
      <w:outlineLvl w:val="0"/>
    </w:pPr>
    <w:rPr>
      <w:rFonts w:ascii="Sansation" w:hAnsi="Sansation" w:eastAsiaTheme="majorEastAsia" w:cstheme="majorBidi"/>
      <w:b/>
      <w:color w:val="005413"/>
      <w:sz w:val="48"/>
      <w:szCs w:val="32"/>
    </w:rPr>
  </w:style>
  <w:style w:type="paragraph" w:styleId="Kop2">
    <w:name w:val="heading 2"/>
    <w:aliases w:val="Subheader"/>
    <w:next w:val="Standaard"/>
    <w:link w:val="Kop2Char"/>
    <w:uiPriority w:val="9"/>
    <w:unhideWhenUsed/>
    <w:qFormat/>
    <w:rsid w:val="00F05027"/>
    <w:pPr>
      <w:keepNext/>
      <w:keepLines/>
      <w:spacing w:before="40" w:after="120"/>
      <w:outlineLvl w:val="1"/>
    </w:pPr>
    <w:rPr>
      <w:rFonts w:ascii="Sansation" w:hAnsi="Sansation" w:eastAsiaTheme="majorEastAsia" w:cstheme="majorBidi"/>
      <w:b/>
      <w:color w:val="005413"/>
      <w:sz w:val="30"/>
      <w:szCs w:val="26"/>
    </w:rPr>
  </w:style>
  <w:style w:type="paragraph" w:styleId="Kop3">
    <w:name w:val="heading 3"/>
    <w:aliases w:val="Kopje"/>
    <w:basedOn w:val="Standaard"/>
    <w:next w:val="Standaard"/>
    <w:link w:val="Kop3Char"/>
    <w:uiPriority w:val="9"/>
    <w:unhideWhenUsed/>
    <w:qFormat/>
    <w:rsid w:val="00F05027"/>
    <w:pPr>
      <w:keepNext/>
      <w:keepLines/>
      <w:spacing w:before="40" w:after="120"/>
      <w:outlineLvl w:val="2"/>
    </w:pPr>
    <w:rPr>
      <w:rFonts w:eastAsiaTheme="majorEastAsia" w:cstheme="majorBidi"/>
      <w:b/>
      <w:color w:val="005413"/>
    </w:rPr>
  </w:style>
  <w:style w:type="paragraph" w:styleId="Kop4">
    <w:name w:val="heading 4"/>
    <w:basedOn w:val="Standaard"/>
    <w:next w:val="Standaard"/>
    <w:link w:val="Kop4Char"/>
    <w:uiPriority w:val="9"/>
    <w:unhideWhenUsed/>
    <w:rsid w:val="002B353B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27752"/>
    <w:pPr>
      <w:tabs>
        <w:tab w:val="center" w:pos="4536"/>
        <w:tab w:val="right" w:pos="9072"/>
      </w:tabs>
    </w:pPr>
  </w:style>
  <w:style w:type="character" w:styleId="KoptekstChar" w:customStyle="1">
    <w:name w:val="Koptekst Char"/>
    <w:basedOn w:val="Standaardalinea-lettertype"/>
    <w:link w:val="Koptekst"/>
    <w:uiPriority w:val="99"/>
    <w:rsid w:val="00227752"/>
  </w:style>
  <w:style w:type="paragraph" w:styleId="Voettekst">
    <w:name w:val="footer"/>
    <w:basedOn w:val="Standaard"/>
    <w:link w:val="VoettekstChar"/>
    <w:uiPriority w:val="99"/>
    <w:unhideWhenUsed/>
    <w:rsid w:val="00227752"/>
    <w:pPr>
      <w:tabs>
        <w:tab w:val="center" w:pos="4536"/>
        <w:tab w:val="right" w:pos="9072"/>
      </w:tabs>
    </w:pPr>
  </w:style>
  <w:style w:type="character" w:styleId="VoettekstChar" w:customStyle="1">
    <w:name w:val="Voettekst Char"/>
    <w:basedOn w:val="Standaardalinea-lettertype"/>
    <w:link w:val="Voettekst"/>
    <w:uiPriority w:val="99"/>
    <w:rsid w:val="00227752"/>
  </w:style>
  <w:style w:type="character" w:styleId="Kop1Char" w:customStyle="1">
    <w:name w:val="Kop 1 Char"/>
    <w:aliases w:val="header Char"/>
    <w:basedOn w:val="Standaardalinea-lettertype"/>
    <w:link w:val="Kop1"/>
    <w:uiPriority w:val="9"/>
    <w:rsid w:val="008256BA"/>
    <w:rPr>
      <w:rFonts w:ascii="Sansation" w:hAnsi="Sansation" w:eastAsiaTheme="majorEastAsia" w:cstheme="majorBidi"/>
      <w:b/>
      <w:color w:val="005413"/>
      <w:sz w:val="48"/>
      <w:szCs w:val="32"/>
    </w:rPr>
  </w:style>
  <w:style w:type="paragraph" w:styleId="Titel">
    <w:name w:val="Title"/>
    <w:next w:val="Standaard"/>
    <w:link w:val="TitelChar"/>
    <w:uiPriority w:val="10"/>
    <w:rsid w:val="008256BA"/>
    <w:rPr>
      <w:rFonts w:ascii="Sansation" w:hAnsi="Sansation"/>
      <w:b/>
      <w:bCs/>
      <w:color w:val="FFFFFF" w:themeColor="background1"/>
      <w:sz w:val="96"/>
      <w:szCs w:val="96"/>
      <w:lang w:val="en-US"/>
    </w:rPr>
  </w:style>
  <w:style w:type="character" w:styleId="TitelChar" w:customStyle="1">
    <w:name w:val="Titel Char"/>
    <w:basedOn w:val="Standaardalinea-lettertype"/>
    <w:link w:val="Titel"/>
    <w:uiPriority w:val="10"/>
    <w:rsid w:val="008256BA"/>
    <w:rPr>
      <w:rFonts w:ascii="Sansation" w:hAnsi="Sansation"/>
      <w:b/>
      <w:bCs/>
      <w:color w:val="FFFFFF" w:themeColor="background1"/>
      <w:sz w:val="96"/>
      <w:szCs w:val="96"/>
      <w:lang w:val="en-US"/>
    </w:rPr>
  </w:style>
  <w:style w:type="paragraph" w:styleId="Ondertitel">
    <w:name w:val="Subtitle"/>
    <w:aliases w:val="Subtitel"/>
    <w:next w:val="Standaard"/>
    <w:link w:val="OndertitelChar"/>
    <w:uiPriority w:val="11"/>
    <w:rsid w:val="008256BA"/>
    <w:pPr>
      <w:spacing w:line="276" w:lineRule="auto"/>
    </w:pPr>
    <w:rPr>
      <w:rFonts w:ascii="Sansation" w:hAnsi="Sansation" w:eastAsia="Times New Roman" w:cs="Times New Roman"/>
      <w:b/>
      <w:bCs/>
      <w:color w:val="FFFFFF" w:themeColor="background1"/>
      <w:sz w:val="30"/>
      <w:szCs w:val="30"/>
      <w:lang w:val="en-US" w:eastAsia="nl-NL"/>
    </w:rPr>
  </w:style>
  <w:style w:type="character" w:styleId="OndertitelChar" w:customStyle="1">
    <w:name w:val="Ondertitel Char"/>
    <w:aliases w:val="Subtitel Char"/>
    <w:basedOn w:val="Standaardalinea-lettertype"/>
    <w:link w:val="Ondertitel"/>
    <w:uiPriority w:val="11"/>
    <w:rsid w:val="008256BA"/>
    <w:rPr>
      <w:rFonts w:ascii="Sansation" w:hAnsi="Sansation" w:eastAsia="Times New Roman" w:cs="Times New Roman"/>
      <w:b/>
      <w:bCs/>
      <w:color w:val="FFFFFF" w:themeColor="background1"/>
      <w:sz w:val="30"/>
      <w:szCs w:val="30"/>
      <w:lang w:val="en-US" w:eastAsia="nl-NL"/>
    </w:rPr>
  </w:style>
  <w:style w:type="character" w:styleId="Kop2Char" w:customStyle="1">
    <w:name w:val="Kop 2 Char"/>
    <w:aliases w:val="Subheader Char"/>
    <w:basedOn w:val="Standaardalinea-lettertype"/>
    <w:link w:val="Kop2"/>
    <w:uiPriority w:val="9"/>
    <w:rsid w:val="00F05027"/>
    <w:rPr>
      <w:rFonts w:ascii="Sansation" w:hAnsi="Sansation" w:eastAsiaTheme="majorEastAsia" w:cstheme="majorBidi"/>
      <w:b/>
      <w:color w:val="005413"/>
      <w:sz w:val="30"/>
      <w:szCs w:val="26"/>
    </w:rPr>
  </w:style>
  <w:style w:type="character" w:styleId="Kop3Char" w:customStyle="1">
    <w:name w:val="Kop 3 Char"/>
    <w:aliases w:val="Kopje Char"/>
    <w:basedOn w:val="Standaardalinea-lettertype"/>
    <w:link w:val="Kop3"/>
    <w:uiPriority w:val="9"/>
    <w:rsid w:val="00F05027"/>
    <w:rPr>
      <w:rFonts w:ascii="Sansation" w:hAnsi="Sansation" w:eastAsiaTheme="majorEastAsia" w:cstheme="majorBidi"/>
      <w:b/>
      <w:color w:val="005413"/>
      <w:sz w:val="20"/>
    </w:rPr>
  </w:style>
  <w:style w:type="paragraph" w:styleId="Lijstalinea">
    <w:name w:val="List Paragraph"/>
    <w:basedOn w:val="Standaard"/>
    <w:uiPriority w:val="34"/>
    <w:qFormat/>
    <w:rsid w:val="00AC3499"/>
    <w:pPr>
      <w:ind w:left="720"/>
      <w:contextualSpacing/>
    </w:pPr>
  </w:style>
  <w:style w:type="numbering" w:styleId="UnorderedList" w:customStyle="1">
    <w:name w:val="Unordered List"/>
    <w:uiPriority w:val="99"/>
    <w:rsid w:val="00AC3499"/>
    <w:pPr>
      <w:numPr>
        <w:numId w:val="1"/>
      </w:numPr>
    </w:pPr>
  </w:style>
  <w:style w:type="paragraph" w:styleId="UnorderedLists" w:customStyle="1">
    <w:name w:val="Unordered Lists"/>
    <w:basedOn w:val="Standaard"/>
    <w:qFormat/>
    <w:rsid w:val="00BC3B8D"/>
    <w:pPr>
      <w:spacing w:after="120" w:line="276" w:lineRule="auto"/>
      <w:ind w:left="360" w:hanging="360"/>
    </w:pPr>
    <w:rPr>
      <w:lang w:val="en-US" w:eastAsia="nl-NL"/>
    </w:rPr>
  </w:style>
  <w:style w:type="numbering" w:styleId="OrderedList" w:customStyle="1">
    <w:name w:val="Ordered List"/>
    <w:uiPriority w:val="99"/>
    <w:rsid w:val="00BC3B8D"/>
    <w:pPr>
      <w:numPr>
        <w:numId w:val="6"/>
      </w:numPr>
    </w:pPr>
  </w:style>
  <w:style w:type="paragraph" w:styleId="OrderedLists" w:customStyle="1">
    <w:name w:val="Ordered Lists"/>
    <w:basedOn w:val="Standaard"/>
    <w:qFormat/>
    <w:rsid w:val="00BC3B8D"/>
    <w:pPr>
      <w:spacing w:after="120" w:line="276" w:lineRule="auto"/>
      <w:ind w:left="720" w:hanging="360"/>
    </w:pPr>
  </w:style>
  <w:style w:type="paragraph" w:styleId="Uitgelicht" w:customStyle="1">
    <w:name w:val="Uitgelicht"/>
    <w:qFormat/>
    <w:rsid w:val="00BC3B8D"/>
    <w:pPr>
      <w:spacing w:line="340" w:lineRule="exact"/>
      <w:ind w:left="907"/>
    </w:pPr>
    <w:rPr>
      <w:rFonts w:ascii="Sansation" w:hAnsi="Sansation" w:eastAsia="Times New Roman" w:cs="Times New Roman"/>
      <w:i/>
      <w:color w:val="FF7A00"/>
      <w:sz w:val="20"/>
      <w:lang w:eastAsia="nl-NL"/>
    </w:rPr>
  </w:style>
  <w:style w:type="table" w:styleId="Tabelraster">
    <w:name w:val="Table Grid"/>
    <w:basedOn w:val="Standaardtabel"/>
    <w:uiPriority w:val="39"/>
    <w:rsid w:val="009A2F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DiPTabel" w:customStyle="1">
    <w:name w:val="DiP Tabel"/>
    <w:basedOn w:val="Standaardtabel"/>
    <w:uiPriority w:val="99"/>
    <w:rsid w:val="007E232E"/>
    <w:rPr>
      <w:rFonts w:ascii="Sansation" w:hAnsi="Sansation"/>
      <w:b/>
      <w:color w:val="FFFFFF" w:themeColor="background1"/>
    </w:rPr>
    <w:tblPr>
      <w:tblStyleRow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auto"/>
    </w:tcPr>
    <w:tblStylePr w:type="firstRow">
      <w:rPr>
        <w:rFonts w:ascii="Sansation" w:hAnsi="Sansation"/>
        <w:b/>
        <w:i w:val="0"/>
        <w:color w:val="E7EAE7"/>
      </w:rPr>
      <w:tblPr/>
      <w:tcPr>
        <w:shd w:val="clear" w:color="auto" w:fill="005413"/>
      </w:tcPr>
    </w:tblStylePr>
    <w:tblStylePr w:type="band1Horz">
      <w:rPr>
        <w:rFonts w:ascii="Sansation" w:hAnsi="Sansation"/>
        <w:color w:val="5E665E"/>
        <w:sz w:val="20"/>
      </w:rPr>
      <w:tblPr/>
      <w:tcPr>
        <w:shd w:val="clear" w:color="auto" w:fill="CCD3CC"/>
      </w:tcPr>
    </w:tblStylePr>
    <w:tblStylePr w:type="band2Horz">
      <w:rPr>
        <w:rFonts w:ascii="Sansation" w:hAnsi="Sansation"/>
        <w:color w:val="5E665E"/>
      </w:rPr>
      <w:tblPr/>
      <w:tcPr>
        <w:shd w:val="clear" w:color="auto" w:fill="E7EAE7"/>
      </w:tcPr>
    </w:tblStylePr>
  </w:style>
  <w:style w:type="table" w:styleId="Lijsttabel7kleurrijk-Accent6">
    <w:name w:val="List Table 7 Colorful Accent 6"/>
    <w:basedOn w:val="Standaardtabel"/>
    <w:uiPriority w:val="52"/>
    <w:rsid w:val="009A2FC0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inanummer">
    <w:name w:val="page number"/>
    <w:basedOn w:val="Standaardalinea-lettertype"/>
    <w:uiPriority w:val="99"/>
    <w:semiHidden/>
    <w:unhideWhenUsed/>
    <w:rsid w:val="00654B92"/>
  </w:style>
  <w:style w:type="table" w:styleId="Tabelrasterlicht">
    <w:name w:val="Grid Table Light"/>
    <w:basedOn w:val="Standaardtabel"/>
    <w:uiPriority w:val="40"/>
    <w:rsid w:val="00B1587F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Onopgemaaktetabel2">
    <w:name w:val="Plain Table 2"/>
    <w:basedOn w:val="Standaardtabel"/>
    <w:uiPriority w:val="42"/>
    <w:rsid w:val="00B1587F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Onopgemaaktetabel3">
    <w:name w:val="Plain Table 3"/>
    <w:basedOn w:val="Standaardtabel"/>
    <w:uiPriority w:val="43"/>
    <w:rsid w:val="00B1587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5">
    <w:name w:val="Plain Table 5"/>
    <w:basedOn w:val="Standaardtabel"/>
    <w:uiPriority w:val="45"/>
    <w:rsid w:val="00B1587F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-Accent1">
    <w:name w:val="Grid Table 1 Light Accent 1"/>
    <w:basedOn w:val="Standaardtabel"/>
    <w:uiPriority w:val="46"/>
    <w:rsid w:val="00B1587F"/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B1587F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B1587F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B1587F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B1587F"/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">
    <w:name w:val="Grid Table 1 Light"/>
    <w:basedOn w:val="Standaardtabel"/>
    <w:uiPriority w:val="46"/>
    <w:rsid w:val="00B1587F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Onopgemaaktetabel4">
    <w:name w:val="Plain Table 4"/>
    <w:basedOn w:val="Standaardtabel"/>
    <w:uiPriority w:val="44"/>
    <w:rsid w:val="00B1587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Kop4Char" w:customStyle="1">
    <w:name w:val="Kop 4 Char"/>
    <w:basedOn w:val="Standaardalinea-lettertype"/>
    <w:link w:val="Kop4"/>
    <w:uiPriority w:val="9"/>
    <w:rsid w:val="002B353B"/>
    <w:rPr>
      <w:rFonts w:asciiTheme="majorHAnsi" w:hAnsiTheme="majorHAnsi" w:eastAsiaTheme="majorEastAsia" w:cstheme="majorBidi"/>
      <w:i/>
      <w:iCs/>
      <w:color w:val="2F5496" w:themeColor="accent1" w:themeShade="BF"/>
      <w:sz w:val="20"/>
    </w:r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rPr>
      <w:rFonts w:ascii="Sansation" w:hAnsi="Sansation"/>
      <w:color w:val="5E665E"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character" w:styleId="cf01" w:customStyle="1">
    <w:name w:val="cf01"/>
    <w:basedOn w:val="Standaardalinea-lettertype"/>
    <w:rsid w:val="00B058CE"/>
    <w:rPr>
      <w:rFonts w:hint="default" w:ascii="Segoe UI" w:hAnsi="Segoe UI" w:cs="Segoe UI"/>
      <w:color w:val="5E665E"/>
      <w:sz w:val="18"/>
      <w:szCs w:val="18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F656F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9F656F"/>
    <w:rPr>
      <w:rFonts w:ascii="Sansation" w:hAnsi="Sansation"/>
      <w:b/>
      <w:bCs/>
      <w:color w:val="5E665E"/>
      <w:sz w:val="20"/>
      <w:szCs w:val="20"/>
    </w:rPr>
  </w:style>
  <w:style w:type="paragraph" w:styleId="pf0" w:customStyle="1">
    <w:name w:val="pf0"/>
    <w:basedOn w:val="Standaard"/>
    <w:rsid w:val="00EA59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5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4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3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igitalpower.sharepoint.com/sites/Organisatie/Templates/DiP%20template%20(with%20title%20page%20light)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3777C117E8F4490629ADC5280BDCD" ma:contentTypeVersion="14" ma:contentTypeDescription="Een nieuw document maken." ma:contentTypeScope="" ma:versionID="af06415684968a1656e1bba475aafabb">
  <xsd:schema xmlns:xsd="http://www.w3.org/2001/XMLSchema" xmlns:xs="http://www.w3.org/2001/XMLSchema" xmlns:p="http://schemas.microsoft.com/office/2006/metadata/properties" xmlns:ns2="0b4895a4-109c-4734-9b5c-08e0b57b8d04" xmlns:ns3="9b040ff4-24fd-4220-8396-ee1f6ad4992d" targetNamespace="http://schemas.microsoft.com/office/2006/metadata/properties" ma:root="true" ma:fieldsID="00e3554c49079c8e18863c8e75532588" ns2:_="" ns3:_="">
    <xsd:import namespace="0b4895a4-109c-4734-9b5c-08e0b57b8d04"/>
    <xsd:import namespace="9b040ff4-24fd-4220-8396-ee1f6ad499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895a4-109c-4734-9b5c-08e0b57b8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93bc292-4470-415f-891b-16f65066b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0ff4-24fd-4220-8396-ee1f6ad499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6873769-555d-45d4-9f27-c001d2ff8a92}" ma:internalName="TaxCatchAll" ma:showField="CatchAllData" ma:web="9b040ff4-24fd-4220-8396-ee1f6ad499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040ff4-24fd-4220-8396-ee1f6ad4992d">
      <UserInfo>
        <DisplayName>Irene Stolk</DisplayName>
        <AccountId>107</AccountId>
        <AccountType/>
      </UserInfo>
      <UserInfo>
        <DisplayName>Pascal Nelissen</DisplayName>
        <AccountId>163</AccountId>
        <AccountType/>
      </UserInfo>
      <UserInfo>
        <DisplayName>Astrid Veraart</DisplayName>
        <AccountId>59</AccountId>
        <AccountType/>
      </UserInfo>
      <UserInfo>
        <DisplayName>Rick Snijder</DisplayName>
        <AccountId>57</AccountId>
        <AccountType/>
      </UserInfo>
      <UserInfo>
        <DisplayName>Olaf Stempels</DisplayName>
        <AccountId>12</AccountId>
        <AccountType/>
      </UserInfo>
      <UserInfo>
        <DisplayName>Reimer van de Pol</DisplayName>
        <AccountId>161</AccountId>
        <AccountType/>
      </UserInfo>
      <UserInfo>
        <DisplayName>Jonathan Oversteegen</DisplayName>
        <AccountId>269</AccountId>
        <AccountType/>
      </UserInfo>
      <UserInfo>
        <DisplayName>Zev Posma</DisplayName>
        <AccountId>42</AccountId>
        <AccountType/>
      </UserInfo>
      <UserInfo>
        <DisplayName>Daan van Elst</DisplayName>
        <AccountId>270</AccountId>
        <AccountType/>
      </UserInfo>
      <UserInfo>
        <DisplayName>Stefan Put</DisplayName>
        <AccountId>58</AccountId>
        <AccountType/>
      </UserInfo>
      <UserInfo>
        <DisplayName>Joachim van Biemen</DisplayName>
        <AccountId>91</AccountId>
        <AccountType/>
      </UserInfo>
      <UserInfo>
        <DisplayName>Rene de Boer</DisplayName>
        <AccountId>33</AccountId>
        <AccountType/>
      </UserInfo>
    </SharedWithUsers>
    <TaxCatchAll xmlns="9b040ff4-24fd-4220-8396-ee1f6ad4992d" xsi:nil="true"/>
    <lcf76f155ced4ddcb4097134ff3c332f xmlns="0b4895a4-109c-4734-9b5c-08e0b57b8d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7AD21E-32D7-4EFF-8076-C892CF1B4563}"/>
</file>

<file path=customXml/itemProps2.xml><?xml version="1.0" encoding="utf-8"?>
<ds:datastoreItem xmlns:ds="http://schemas.openxmlformats.org/officeDocument/2006/customXml" ds:itemID="{70E6BB40-5B47-438D-BDF0-8AD6DD8661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1F70F-1A4A-3C4C-8616-227E5C2731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589CA8-199F-457E-925E-49F76B92B13C}">
  <ds:schemaRefs>
    <ds:schemaRef ds:uri="http://schemas.microsoft.com/office/2006/metadata/properties"/>
    <ds:schemaRef ds:uri="http://schemas.microsoft.com/office/infopath/2007/PartnerControls"/>
    <ds:schemaRef ds:uri="9b040ff4-24fd-4220-8396-ee1f6ad4992d"/>
    <ds:schemaRef ds:uri="0b4895a4-109c-4734-9b5c-08e0b57b8d0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DiP%20template%20(with%20title%20page%20light)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 Jarosz</dc:creator>
  <cp:keywords/>
  <dc:description/>
  <cp:lastModifiedBy>Rick Snijder</cp:lastModifiedBy>
  <cp:revision>99</cp:revision>
  <cp:lastPrinted>2023-11-21T12:49:00Z</cp:lastPrinted>
  <dcterms:created xsi:type="dcterms:W3CDTF">2023-03-22T10:48:00Z</dcterms:created>
  <dcterms:modified xsi:type="dcterms:W3CDTF">2024-01-29T12:20:10Z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0x01010035A3777C117E8F4490629ADC5280BDCD</vt:lpwstr>
  </property>
  <property fmtid="{D5CDD505-2E9C-101B-9397-08002B2CF9AE}" pid="3" name="MediaServiceImageTags">
    <vt:lpwstr/>
  </property>
  <property fmtid="{D5CDD505-2E9C-101B-9397-08002B2CF9AE}" pid="4" name="Order">
    <vt:r8>6500</vt:r8>
  </property>
  <property fmtid="{D5CDD505-2E9C-101B-9397-08002B2CF9AE}" pid="5" name="xd_Signature">
    <vt:bool>false</vt:bool>
  </property>
  <property fmtid="{D5CDD505-2E9C-101B-9397-08002B2CF9AE}" pid="6" name="_ColorTag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GrammarlyDocumentId">
    <vt:lpwstr>0a15458ff696af9e494771991257153039cb38ddaf7ce8249d949a6509a9b519</vt:lpwstr>
  </property>
</Properties>
</file>