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22683CA" w14:textId="77777777" w:rsidR="00786035" w:rsidRPr="00786035" w:rsidRDefault="00786035" w:rsidP="2B491745">
      <w:r w:rsidRPr="00786035">
        <w:rPr>
          <w:noProof/>
        </w:rPr>
        <w:drawing>
          <wp:anchor distT="0" distB="0" distL="114300" distR="114300" simplePos="0" relativeHeight="251658240" behindDoc="1" locked="0" layoutInCell="1" allowOverlap="1" wp14:anchorId="6A86C73D" wp14:editId="4F964FE4">
            <wp:simplePos x="0" y="0"/>
            <wp:positionH relativeFrom="margin">
              <wp:align>center</wp:align>
            </wp:positionH>
            <wp:positionV relativeFrom="margin">
              <wp:align>center</wp:align>
            </wp:positionV>
            <wp:extent cx="7560000" cy="10677600"/>
            <wp:effectExtent l="0" t="0" r="3175" b="0"/>
            <wp:wrapNone/>
            <wp:docPr id="5" name="Picture 5" descr="A picture containing background patter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A picture containing background pattern&#10;&#10;Description automatically generated"/>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7560000" cy="1067760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5A9AC0DC" w14:textId="77777777" w:rsidR="00786035" w:rsidRPr="00786035" w:rsidRDefault="00786035" w:rsidP="2B491745"/>
    <w:p w14:paraId="7DE5A803" w14:textId="77777777" w:rsidR="00786035" w:rsidRPr="00786035" w:rsidRDefault="00786035" w:rsidP="2B491745"/>
    <w:p w14:paraId="6E6B7119" w14:textId="77777777" w:rsidR="00786035" w:rsidRPr="00786035" w:rsidRDefault="00786035" w:rsidP="2B491745"/>
    <w:p w14:paraId="2ADECF95" w14:textId="77777777" w:rsidR="00786035" w:rsidRPr="00786035" w:rsidRDefault="00786035" w:rsidP="2B491745"/>
    <w:p w14:paraId="40CE5894" w14:textId="77777777" w:rsidR="00786035" w:rsidRPr="00786035" w:rsidRDefault="00786035" w:rsidP="2B491745"/>
    <w:p w14:paraId="4728EA40" w14:textId="77777777" w:rsidR="00786035" w:rsidRPr="00786035" w:rsidRDefault="00786035" w:rsidP="2B491745"/>
    <w:p w14:paraId="07AF73D8" w14:textId="77777777" w:rsidR="00786035" w:rsidRPr="00786035" w:rsidRDefault="00786035" w:rsidP="2B491745">
      <w:pPr>
        <w:pStyle w:val="Title"/>
        <w:rPr>
          <w:rFonts w:asciiTheme="minorHAnsi" w:hAnsiTheme="minorHAnsi"/>
          <w:lang w:val="en-GB"/>
        </w:rPr>
      </w:pPr>
    </w:p>
    <w:p w14:paraId="394F539E" w14:textId="1501549B" w:rsidR="002304A5" w:rsidRPr="002304A5" w:rsidRDefault="002304A5" w:rsidP="47554234">
      <w:pPr>
        <w:pStyle w:val="Title"/>
        <w:rPr>
          <w:rFonts w:asciiTheme="minorHAnsi" w:hAnsiTheme="minorHAnsi"/>
          <w:lang w:val="en-GB"/>
        </w:rPr>
      </w:pPr>
      <w:r w:rsidRPr="47554234">
        <w:rPr>
          <w:rFonts w:asciiTheme="minorHAnsi" w:hAnsiTheme="minorHAnsi"/>
          <w:lang w:val="en-GB"/>
        </w:rPr>
        <w:t>I am on the bench: What’s next?</w:t>
      </w:r>
    </w:p>
    <w:p w14:paraId="067707D8" w14:textId="77777777" w:rsidR="00786035" w:rsidRPr="00786035" w:rsidRDefault="00786035" w:rsidP="2B491745"/>
    <w:p w14:paraId="1F749527" w14:textId="220BE37F" w:rsidR="00786035" w:rsidRDefault="002304A5" w:rsidP="2B491745">
      <w:pPr>
        <w:pStyle w:val="Subtitle"/>
        <w:rPr>
          <w:rFonts w:asciiTheme="minorHAnsi" w:hAnsiTheme="minorHAnsi" w:cs="Segoe UI Emoji"/>
          <w:sz w:val="32"/>
          <w:szCs w:val="32"/>
          <w:lang w:val="en-GB"/>
        </w:rPr>
      </w:pPr>
      <w:r w:rsidRPr="2B491745">
        <w:rPr>
          <w:rFonts w:asciiTheme="minorHAnsi" w:hAnsiTheme="minorHAnsi" w:cs="Segoe UI Emoji"/>
          <w:sz w:val="32"/>
          <w:szCs w:val="32"/>
          <w:lang w:val="en-GB"/>
        </w:rPr>
        <w:t>FAQ &amp; guide</w:t>
      </w:r>
    </w:p>
    <w:p w14:paraId="568ACF09" w14:textId="77777777" w:rsidR="00786035" w:rsidRDefault="00786035" w:rsidP="2B491745">
      <w:pPr>
        <w:spacing w:after="0" w:line="240" w:lineRule="auto"/>
        <w:rPr>
          <w:rFonts w:eastAsia="Times New Roman" w:cs="Segoe UI Emoji"/>
          <w:b/>
          <w:bCs/>
          <w:color w:val="FFFFFF" w:themeColor="background1"/>
          <w:sz w:val="32"/>
          <w:szCs w:val="32"/>
        </w:rPr>
      </w:pPr>
      <w:r w:rsidRPr="2B491745">
        <w:rPr>
          <w:rFonts w:cs="Segoe UI Emoji"/>
          <w:sz w:val="32"/>
          <w:szCs w:val="32"/>
        </w:rPr>
        <w:br w:type="page"/>
      </w:r>
    </w:p>
    <w:sdt>
      <w:sdtPr>
        <w:rPr>
          <w:rFonts w:asciiTheme="minorHAnsi" w:eastAsiaTheme="minorEastAsia" w:hAnsiTheme="minorHAnsi" w:cstheme="minorBidi"/>
          <w:color w:val="5E665E"/>
          <w:sz w:val="20"/>
          <w:szCs w:val="20"/>
          <w:lang w:val="en-GB"/>
        </w:rPr>
        <w:id w:val="2029919138"/>
        <w:docPartObj>
          <w:docPartGallery w:val="Table of Contents"/>
          <w:docPartUnique/>
        </w:docPartObj>
      </w:sdtPr>
      <w:sdtEndPr/>
      <w:sdtContent>
        <w:p w14:paraId="60C2F2CE" w14:textId="472FFCF9" w:rsidR="002304A5" w:rsidRDefault="002304A5" w:rsidP="2B491745">
          <w:pPr>
            <w:pStyle w:val="TOCHeading"/>
            <w:rPr>
              <w:lang w:val="en-GB"/>
            </w:rPr>
          </w:pPr>
          <w:r w:rsidRPr="47554234">
            <w:rPr>
              <w:lang w:val="en-GB"/>
            </w:rPr>
            <w:t>Contents</w:t>
          </w:r>
        </w:p>
        <w:p w14:paraId="331BA785" w14:textId="63AD4349" w:rsidR="0031238F" w:rsidRDefault="001454A8" w:rsidP="47554234">
          <w:pPr>
            <w:pStyle w:val="TOC1"/>
            <w:tabs>
              <w:tab w:val="right" w:leader="dot" w:pos="9060"/>
            </w:tabs>
            <w:rPr>
              <w:rStyle w:val="Hyperlink"/>
              <w:noProof/>
              <w:kern w:val="2"/>
              <w14:ligatures w14:val="standardContextual"/>
            </w:rPr>
          </w:pPr>
          <w:r>
            <w:fldChar w:fldCharType="begin"/>
          </w:r>
          <w:r w:rsidR="002304A5">
            <w:instrText>TOC \o "1-3" \h \z \u</w:instrText>
          </w:r>
          <w:r>
            <w:fldChar w:fldCharType="separate"/>
          </w:r>
          <w:hyperlink w:anchor="_Toc4383050">
            <w:r w:rsidR="47554234" w:rsidRPr="47554234">
              <w:rPr>
                <w:rStyle w:val="Hyperlink"/>
              </w:rPr>
              <w:t>Introduction</w:t>
            </w:r>
            <w:r w:rsidR="002304A5">
              <w:tab/>
            </w:r>
            <w:r w:rsidR="002304A5">
              <w:fldChar w:fldCharType="begin"/>
            </w:r>
            <w:r w:rsidR="002304A5">
              <w:instrText>PAGEREF _Toc4383050 \h</w:instrText>
            </w:r>
            <w:r w:rsidR="002304A5">
              <w:fldChar w:fldCharType="separate"/>
            </w:r>
            <w:r w:rsidR="47554234" w:rsidRPr="47554234">
              <w:rPr>
                <w:rStyle w:val="Hyperlink"/>
              </w:rPr>
              <w:t>2</w:t>
            </w:r>
            <w:r w:rsidR="002304A5">
              <w:fldChar w:fldCharType="end"/>
            </w:r>
          </w:hyperlink>
        </w:p>
        <w:p w14:paraId="46F66AEA" w14:textId="3437C89C" w:rsidR="0031238F" w:rsidRDefault="009E3B25" w:rsidP="47554234">
          <w:pPr>
            <w:pStyle w:val="TOC1"/>
            <w:tabs>
              <w:tab w:val="right" w:leader="dot" w:pos="9060"/>
            </w:tabs>
            <w:rPr>
              <w:rStyle w:val="Hyperlink"/>
              <w:noProof/>
              <w:kern w:val="2"/>
              <w14:ligatures w14:val="standardContextual"/>
            </w:rPr>
          </w:pPr>
          <w:hyperlink w:anchor="_Toc1091105592">
            <w:r w:rsidR="47554234" w:rsidRPr="47554234">
              <w:rPr>
                <w:rStyle w:val="Hyperlink"/>
              </w:rPr>
              <w:t>Actions for consultants</w:t>
            </w:r>
            <w:r w:rsidR="001454A8">
              <w:tab/>
            </w:r>
            <w:r w:rsidR="001454A8">
              <w:fldChar w:fldCharType="begin"/>
            </w:r>
            <w:r w:rsidR="001454A8">
              <w:instrText>PAGEREF _Toc1091105592 \h</w:instrText>
            </w:r>
            <w:r w:rsidR="001454A8">
              <w:fldChar w:fldCharType="separate"/>
            </w:r>
            <w:r w:rsidR="47554234" w:rsidRPr="47554234">
              <w:rPr>
                <w:rStyle w:val="Hyperlink"/>
              </w:rPr>
              <w:t>3</w:t>
            </w:r>
            <w:r w:rsidR="001454A8">
              <w:fldChar w:fldCharType="end"/>
            </w:r>
          </w:hyperlink>
        </w:p>
        <w:p w14:paraId="7670656D" w14:textId="2E2C29EE" w:rsidR="0031238F" w:rsidRDefault="009E3B25" w:rsidP="47554234">
          <w:pPr>
            <w:pStyle w:val="TOC1"/>
            <w:tabs>
              <w:tab w:val="right" w:leader="dot" w:pos="9060"/>
            </w:tabs>
            <w:rPr>
              <w:rStyle w:val="Hyperlink"/>
              <w:noProof/>
              <w:kern w:val="2"/>
              <w14:ligatures w14:val="standardContextual"/>
            </w:rPr>
          </w:pPr>
          <w:hyperlink w:anchor="_Toc765966542">
            <w:r w:rsidR="47554234" w:rsidRPr="47554234">
              <w:rPr>
                <w:rStyle w:val="Hyperlink"/>
              </w:rPr>
              <w:t>FAQ</w:t>
            </w:r>
            <w:r w:rsidR="001454A8">
              <w:tab/>
            </w:r>
            <w:r w:rsidR="001454A8">
              <w:fldChar w:fldCharType="begin"/>
            </w:r>
            <w:r w:rsidR="001454A8">
              <w:instrText>PAGEREF _Toc765966542 \h</w:instrText>
            </w:r>
            <w:r w:rsidR="001454A8">
              <w:fldChar w:fldCharType="separate"/>
            </w:r>
            <w:r w:rsidR="47554234" w:rsidRPr="47554234">
              <w:rPr>
                <w:rStyle w:val="Hyperlink"/>
              </w:rPr>
              <w:t>5</w:t>
            </w:r>
            <w:r w:rsidR="001454A8">
              <w:fldChar w:fldCharType="end"/>
            </w:r>
          </w:hyperlink>
        </w:p>
        <w:p w14:paraId="50EFFF4E" w14:textId="19AAF40E" w:rsidR="0031238F" w:rsidRDefault="009E3B25" w:rsidP="47554234">
          <w:pPr>
            <w:pStyle w:val="TOC3"/>
            <w:tabs>
              <w:tab w:val="right" w:leader="dot" w:pos="9060"/>
            </w:tabs>
            <w:rPr>
              <w:rStyle w:val="Hyperlink"/>
              <w:noProof/>
              <w:kern w:val="2"/>
              <w14:ligatures w14:val="standardContextual"/>
            </w:rPr>
          </w:pPr>
          <w:hyperlink w:anchor="_Toc1222463311">
            <w:r w:rsidR="47554234" w:rsidRPr="47554234">
              <w:rPr>
                <w:rStyle w:val="Hyperlink"/>
              </w:rPr>
              <w:t>Who is my first point of contact?</w:t>
            </w:r>
            <w:r w:rsidR="001454A8">
              <w:tab/>
            </w:r>
            <w:r w:rsidR="001454A8">
              <w:fldChar w:fldCharType="begin"/>
            </w:r>
            <w:r w:rsidR="001454A8">
              <w:instrText>PAGEREF _Toc1222463311 \h</w:instrText>
            </w:r>
            <w:r w:rsidR="001454A8">
              <w:fldChar w:fldCharType="separate"/>
            </w:r>
            <w:r w:rsidR="47554234" w:rsidRPr="47554234">
              <w:rPr>
                <w:rStyle w:val="Hyperlink"/>
              </w:rPr>
              <w:t>6</w:t>
            </w:r>
            <w:r w:rsidR="001454A8">
              <w:fldChar w:fldCharType="end"/>
            </w:r>
          </w:hyperlink>
        </w:p>
        <w:p w14:paraId="22224527" w14:textId="528E6EB4" w:rsidR="0031238F" w:rsidRDefault="009E3B25" w:rsidP="47554234">
          <w:pPr>
            <w:pStyle w:val="TOC3"/>
            <w:tabs>
              <w:tab w:val="right" w:leader="dot" w:pos="9060"/>
            </w:tabs>
            <w:rPr>
              <w:rStyle w:val="Hyperlink"/>
              <w:noProof/>
              <w:kern w:val="2"/>
              <w14:ligatures w14:val="standardContextual"/>
            </w:rPr>
          </w:pPr>
          <w:hyperlink w:anchor="_Toc1759046834">
            <w:r w:rsidR="47554234" w:rsidRPr="47554234">
              <w:rPr>
                <w:rStyle w:val="Hyperlink"/>
              </w:rPr>
              <w:t>Who will look after me?</w:t>
            </w:r>
            <w:r w:rsidR="001454A8">
              <w:tab/>
            </w:r>
            <w:r w:rsidR="001454A8">
              <w:fldChar w:fldCharType="begin"/>
            </w:r>
            <w:r w:rsidR="001454A8">
              <w:instrText>PAGEREF _Toc1759046834 \h</w:instrText>
            </w:r>
            <w:r w:rsidR="001454A8">
              <w:fldChar w:fldCharType="separate"/>
            </w:r>
            <w:r w:rsidR="47554234" w:rsidRPr="47554234">
              <w:rPr>
                <w:rStyle w:val="Hyperlink"/>
              </w:rPr>
              <w:t>6</w:t>
            </w:r>
            <w:r w:rsidR="001454A8">
              <w:fldChar w:fldCharType="end"/>
            </w:r>
          </w:hyperlink>
        </w:p>
        <w:p w14:paraId="17C3BFA3" w14:textId="6E429F7B" w:rsidR="0031238F" w:rsidRDefault="009E3B25" w:rsidP="47554234">
          <w:pPr>
            <w:pStyle w:val="TOC3"/>
            <w:tabs>
              <w:tab w:val="right" w:leader="dot" w:pos="9060"/>
            </w:tabs>
            <w:rPr>
              <w:rStyle w:val="Hyperlink"/>
              <w:noProof/>
              <w:kern w:val="2"/>
              <w14:ligatures w14:val="standardContextual"/>
            </w:rPr>
          </w:pPr>
          <w:hyperlink w:anchor="_Toc1442971533">
            <w:r w:rsidR="47554234" w:rsidRPr="47554234">
              <w:rPr>
                <w:rStyle w:val="Hyperlink"/>
              </w:rPr>
              <w:t>Which internal projects can I contribute to?</w:t>
            </w:r>
            <w:r w:rsidR="001454A8">
              <w:tab/>
            </w:r>
            <w:r w:rsidR="001454A8">
              <w:fldChar w:fldCharType="begin"/>
            </w:r>
            <w:r w:rsidR="001454A8">
              <w:instrText>PAGEREF _Toc1442971533 \h</w:instrText>
            </w:r>
            <w:r w:rsidR="001454A8">
              <w:fldChar w:fldCharType="separate"/>
            </w:r>
            <w:r w:rsidR="47554234" w:rsidRPr="47554234">
              <w:rPr>
                <w:rStyle w:val="Hyperlink"/>
              </w:rPr>
              <w:t>6</w:t>
            </w:r>
            <w:r w:rsidR="001454A8">
              <w:fldChar w:fldCharType="end"/>
            </w:r>
          </w:hyperlink>
        </w:p>
        <w:p w14:paraId="4B9B9B38" w14:textId="141524DF" w:rsidR="0031238F" w:rsidRDefault="009E3B25" w:rsidP="47554234">
          <w:pPr>
            <w:pStyle w:val="TOC3"/>
            <w:tabs>
              <w:tab w:val="right" w:leader="dot" w:pos="9060"/>
            </w:tabs>
            <w:rPr>
              <w:rStyle w:val="Hyperlink"/>
              <w:noProof/>
              <w:kern w:val="2"/>
              <w14:ligatures w14:val="standardContextual"/>
            </w:rPr>
          </w:pPr>
          <w:hyperlink w:anchor="_Toc66096632">
            <w:r w:rsidR="47554234" w:rsidRPr="47554234">
              <w:rPr>
                <w:rStyle w:val="Hyperlink"/>
              </w:rPr>
              <w:t>Which trainings are relevant for me? Where can I find inspiration for my development?</w:t>
            </w:r>
            <w:r w:rsidR="001454A8">
              <w:tab/>
            </w:r>
            <w:r w:rsidR="001454A8">
              <w:fldChar w:fldCharType="begin"/>
            </w:r>
            <w:r w:rsidR="001454A8">
              <w:instrText>PAGEREF _Toc66096632 \h</w:instrText>
            </w:r>
            <w:r w:rsidR="001454A8">
              <w:fldChar w:fldCharType="separate"/>
            </w:r>
            <w:r w:rsidR="47554234" w:rsidRPr="47554234">
              <w:rPr>
                <w:rStyle w:val="Hyperlink"/>
              </w:rPr>
              <w:t>6</w:t>
            </w:r>
            <w:r w:rsidR="001454A8">
              <w:fldChar w:fldCharType="end"/>
            </w:r>
          </w:hyperlink>
        </w:p>
        <w:p w14:paraId="2B9E865E" w14:textId="49E4EEE5" w:rsidR="0031238F" w:rsidRDefault="009E3B25" w:rsidP="47554234">
          <w:pPr>
            <w:pStyle w:val="TOC3"/>
            <w:tabs>
              <w:tab w:val="right" w:leader="dot" w:pos="9060"/>
            </w:tabs>
            <w:rPr>
              <w:rStyle w:val="Hyperlink"/>
              <w:noProof/>
              <w:kern w:val="2"/>
              <w14:ligatures w14:val="standardContextual"/>
            </w:rPr>
          </w:pPr>
          <w:hyperlink w:anchor="_Toc1659228178">
            <w:r w:rsidR="47554234" w:rsidRPr="47554234">
              <w:rPr>
                <w:rStyle w:val="Hyperlink"/>
              </w:rPr>
              <w:t>Can I say ‘no’ to an assignment or intake when I am on the bench?</w:t>
            </w:r>
            <w:r w:rsidR="001454A8">
              <w:tab/>
            </w:r>
            <w:r w:rsidR="001454A8">
              <w:fldChar w:fldCharType="begin"/>
            </w:r>
            <w:r w:rsidR="001454A8">
              <w:instrText>PAGEREF _Toc1659228178 \h</w:instrText>
            </w:r>
            <w:r w:rsidR="001454A8">
              <w:fldChar w:fldCharType="separate"/>
            </w:r>
            <w:r w:rsidR="47554234" w:rsidRPr="47554234">
              <w:rPr>
                <w:rStyle w:val="Hyperlink"/>
              </w:rPr>
              <w:t>6</w:t>
            </w:r>
            <w:r w:rsidR="001454A8">
              <w:fldChar w:fldCharType="end"/>
            </w:r>
          </w:hyperlink>
        </w:p>
        <w:p w14:paraId="7B958183" w14:textId="43F8DA4C" w:rsidR="0031238F" w:rsidRDefault="009E3B25" w:rsidP="47554234">
          <w:pPr>
            <w:pStyle w:val="TOC3"/>
            <w:tabs>
              <w:tab w:val="right" w:leader="dot" w:pos="9060"/>
            </w:tabs>
            <w:rPr>
              <w:rStyle w:val="Hyperlink"/>
              <w:noProof/>
              <w:kern w:val="2"/>
              <w14:ligatures w14:val="standardContextual"/>
            </w:rPr>
          </w:pPr>
          <w:hyperlink w:anchor="_Toc1973186713">
            <w:r w:rsidR="47554234" w:rsidRPr="47554234">
              <w:rPr>
                <w:rStyle w:val="Hyperlink"/>
              </w:rPr>
              <w:t>Do I immediately stop with my internal project when there is an assignment for me?</w:t>
            </w:r>
            <w:r w:rsidR="001454A8">
              <w:tab/>
            </w:r>
            <w:r w:rsidR="001454A8">
              <w:fldChar w:fldCharType="begin"/>
            </w:r>
            <w:r w:rsidR="001454A8">
              <w:instrText>PAGEREF _Toc1973186713 \h</w:instrText>
            </w:r>
            <w:r w:rsidR="001454A8">
              <w:fldChar w:fldCharType="separate"/>
            </w:r>
            <w:r w:rsidR="47554234" w:rsidRPr="47554234">
              <w:rPr>
                <w:rStyle w:val="Hyperlink"/>
              </w:rPr>
              <w:t>7</w:t>
            </w:r>
            <w:r w:rsidR="001454A8">
              <w:fldChar w:fldCharType="end"/>
            </w:r>
          </w:hyperlink>
        </w:p>
        <w:p w14:paraId="319675BA" w14:textId="480C71D6" w:rsidR="0031238F" w:rsidRDefault="009E3B25" w:rsidP="47554234">
          <w:pPr>
            <w:pStyle w:val="TOC3"/>
            <w:tabs>
              <w:tab w:val="right" w:leader="dot" w:pos="9060"/>
            </w:tabs>
            <w:rPr>
              <w:rStyle w:val="Hyperlink"/>
              <w:noProof/>
              <w:kern w:val="2"/>
              <w14:ligatures w14:val="standardContextual"/>
            </w:rPr>
          </w:pPr>
          <w:hyperlink w:anchor="_Toc975024908">
            <w:r w:rsidR="47554234" w:rsidRPr="47554234">
              <w:rPr>
                <w:rStyle w:val="Hyperlink"/>
              </w:rPr>
              <w:t>What does the sales process look like?</w:t>
            </w:r>
            <w:r w:rsidR="001454A8">
              <w:tab/>
            </w:r>
            <w:r w:rsidR="001454A8">
              <w:fldChar w:fldCharType="begin"/>
            </w:r>
            <w:r w:rsidR="001454A8">
              <w:instrText>PAGEREF _Toc975024908 \h</w:instrText>
            </w:r>
            <w:r w:rsidR="001454A8">
              <w:fldChar w:fldCharType="separate"/>
            </w:r>
            <w:r w:rsidR="47554234" w:rsidRPr="47554234">
              <w:rPr>
                <w:rStyle w:val="Hyperlink"/>
              </w:rPr>
              <w:t>7</w:t>
            </w:r>
            <w:r w:rsidR="001454A8">
              <w:fldChar w:fldCharType="end"/>
            </w:r>
          </w:hyperlink>
        </w:p>
        <w:p w14:paraId="742F3337" w14:textId="3CEDA01A" w:rsidR="0031238F" w:rsidRDefault="009E3B25" w:rsidP="47554234">
          <w:pPr>
            <w:pStyle w:val="TOC3"/>
            <w:tabs>
              <w:tab w:val="right" w:leader="dot" w:pos="9060"/>
            </w:tabs>
            <w:rPr>
              <w:rStyle w:val="Hyperlink"/>
              <w:noProof/>
              <w:kern w:val="2"/>
              <w14:ligatures w14:val="standardContextual"/>
            </w:rPr>
          </w:pPr>
          <w:hyperlink w:anchor="_Toc753329469">
            <w:r w:rsidR="47554234" w:rsidRPr="47554234">
              <w:rPr>
                <w:rStyle w:val="Hyperlink"/>
              </w:rPr>
              <w:t>How will time on the bench impact my chances for a promotion?</w:t>
            </w:r>
            <w:r w:rsidR="001454A8">
              <w:tab/>
            </w:r>
            <w:r w:rsidR="001454A8">
              <w:fldChar w:fldCharType="begin"/>
            </w:r>
            <w:r w:rsidR="001454A8">
              <w:instrText>PAGEREF _Toc753329469 \h</w:instrText>
            </w:r>
            <w:r w:rsidR="001454A8">
              <w:fldChar w:fldCharType="separate"/>
            </w:r>
            <w:r w:rsidR="47554234" w:rsidRPr="47554234">
              <w:rPr>
                <w:rStyle w:val="Hyperlink"/>
              </w:rPr>
              <w:t>7</w:t>
            </w:r>
            <w:r w:rsidR="001454A8">
              <w:fldChar w:fldCharType="end"/>
            </w:r>
          </w:hyperlink>
        </w:p>
        <w:p w14:paraId="51CCAC3B" w14:textId="48B81E12" w:rsidR="0031238F" w:rsidRDefault="009E3B25" w:rsidP="47554234">
          <w:pPr>
            <w:pStyle w:val="TOC3"/>
            <w:tabs>
              <w:tab w:val="right" w:leader="dot" w:pos="9060"/>
            </w:tabs>
            <w:rPr>
              <w:rStyle w:val="Hyperlink"/>
              <w:noProof/>
              <w:kern w:val="2"/>
              <w14:ligatures w14:val="standardContextual"/>
            </w:rPr>
          </w:pPr>
          <w:hyperlink w:anchor="_Toc1385704332">
            <w:r w:rsidR="47554234" w:rsidRPr="47554234">
              <w:rPr>
                <w:rStyle w:val="Hyperlink"/>
              </w:rPr>
              <w:t>What level of billability is expected of me?</w:t>
            </w:r>
            <w:r w:rsidR="001454A8">
              <w:tab/>
            </w:r>
            <w:r w:rsidR="001454A8">
              <w:fldChar w:fldCharType="begin"/>
            </w:r>
            <w:r w:rsidR="001454A8">
              <w:instrText>PAGEREF _Toc1385704332 \h</w:instrText>
            </w:r>
            <w:r w:rsidR="001454A8">
              <w:fldChar w:fldCharType="separate"/>
            </w:r>
            <w:r w:rsidR="47554234" w:rsidRPr="47554234">
              <w:rPr>
                <w:rStyle w:val="Hyperlink"/>
              </w:rPr>
              <w:t>7</w:t>
            </w:r>
            <w:r w:rsidR="001454A8">
              <w:fldChar w:fldCharType="end"/>
            </w:r>
          </w:hyperlink>
        </w:p>
        <w:p w14:paraId="33F838F6" w14:textId="603CEFC1" w:rsidR="0031238F" w:rsidRDefault="009E3B25" w:rsidP="47554234">
          <w:pPr>
            <w:pStyle w:val="TOC3"/>
            <w:tabs>
              <w:tab w:val="right" w:leader="dot" w:pos="9060"/>
            </w:tabs>
            <w:rPr>
              <w:rStyle w:val="Hyperlink"/>
              <w:noProof/>
              <w:kern w:val="2"/>
              <w14:ligatures w14:val="standardContextual"/>
            </w:rPr>
          </w:pPr>
          <w:hyperlink w:anchor="_Toc1073300713">
            <w:r w:rsidR="47554234" w:rsidRPr="47554234">
              <w:rPr>
                <w:rStyle w:val="Hyperlink"/>
              </w:rPr>
              <w:t>Can I take a holiday while on the bench?</w:t>
            </w:r>
            <w:r w:rsidR="001454A8">
              <w:tab/>
            </w:r>
            <w:r w:rsidR="001454A8">
              <w:fldChar w:fldCharType="begin"/>
            </w:r>
            <w:r w:rsidR="001454A8">
              <w:instrText>PAGEREF _Toc1073300713 \h</w:instrText>
            </w:r>
            <w:r w:rsidR="001454A8">
              <w:fldChar w:fldCharType="separate"/>
            </w:r>
            <w:r w:rsidR="47554234" w:rsidRPr="47554234">
              <w:rPr>
                <w:rStyle w:val="Hyperlink"/>
              </w:rPr>
              <w:t>7</w:t>
            </w:r>
            <w:r w:rsidR="001454A8">
              <w:fldChar w:fldCharType="end"/>
            </w:r>
          </w:hyperlink>
        </w:p>
        <w:p w14:paraId="54AE13ED" w14:textId="52B79EB9" w:rsidR="0031238F" w:rsidRDefault="009E3B25" w:rsidP="47554234">
          <w:pPr>
            <w:pStyle w:val="TOC1"/>
            <w:tabs>
              <w:tab w:val="right" w:leader="dot" w:pos="9060"/>
            </w:tabs>
            <w:rPr>
              <w:rStyle w:val="Hyperlink"/>
              <w:noProof/>
              <w:kern w:val="2"/>
              <w14:ligatures w14:val="standardContextual"/>
            </w:rPr>
          </w:pPr>
          <w:hyperlink w:anchor="_Toc668192273">
            <w:r w:rsidR="47554234" w:rsidRPr="47554234">
              <w:rPr>
                <w:rStyle w:val="Hyperlink"/>
              </w:rPr>
              <w:t>Experiences/tips from consultants</w:t>
            </w:r>
            <w:r w:rsidR="001454A8">
              <w:tab/>
            </w:r>
            <w:r w:rsidR="001454A8">
              <w:fldChar w:fldCharType="begin"/>
            </w:r>
            <w:r w:rsidR="001454A8">
              <w:instrText>PAGEREF _Toc668192273 \h</w:instrText>
            </w:r>
            <w:r w:rsidR="001454A8">
              <w:fldChar w:fldCharType="separate"/>
            </w:r>
            <w:r w:rsidR="47554234" w:rsidRPr="47554234">
              <w:rPr>
                <w:rStyle w:val="Hyperlink"/>
              </w:rPr>
              <w:t>8</w:t>
            </w:r>
            <w:r w:rsidR="001454A8">
              <w:fldChar w:fldCharType="end"/>
            </w:r>
          </w:hyperlink>
          <w:r w:rsidR="001454A8">
            <w:fldChar w:fldCharType="end"/>
          </w:r>
        </w:p>
      </w:sdtContent>
    </w:sdt>
    <w:p w14:paraId="31E9A141" w14:textId="353F4DC7" w:rsidR="002304A5" w:rsidRPr="002304A5" w:rsidRDefault="002304A5"/>
    <w:p w14:paraId="26356C41" w14:textId="1BD020A5" w:rsidR="002304A5" w:rsidRDefault="002304A5" w:rsidP="2B491745">
      <w:pPr>
        <w:spacing w:after="0" w:line="240" w:lineRule="auto"/>
        <w:rPr>
          <w:rFonts w:eastAsia="Times New Roman" w:cs="Times New Roman"/>
          <w:b/>
          <w:bCs/>
          <w:color w:val="FFFFFF" w:themeColor="background1"/>
          <w:sz w:val="22"/>
          <w:szCs w:val="22"/>
        </w:rPr>
      </w:pPr>
      <w:r w:rsidRPr="2B491745">
        <w:rPr>
          <w:sz w:val="22"/>
          <w:szCs w:val="22"/>
        </w:rPr>
        <w:br w:type="page"/>
      </w:r>
    </w:p>
    <w:p w14:paraId="113166B4" w14:textId="77777777" w:rsidR="00E558ED" w:rsidRDefault="002304A5" w:rsidP="004253DA">
      <w:pPr>
        <w:pStyle w:val="Heading1"/>
        <w:rPr>
          <w:lang w:val="en-GB"/>
        </w:rPr>
      </w:pPr>
      <w:bookmarkStart w:id="0" w:name="_Toc4383050"/>
      <w:r w:rsidRPr="47554234">
        <w:rPr>
          <w:lang w:val="en-GB"/>
        </w:rPr>
        <w:t>Introduction</w:t>
      </w:r>
      <w:bookmarkEnd w:id="0"/>
    </w:p>
    <w:p w14:paraId="22A48194" w14:textId="77777777" w:rsidR="00E558ED" w:rsidRDefault="00E558ED" w:rsidP="00E558ED"/>
    <w:p w14:paraId="5CB0F34A" w14:textId="1567F8D0" w:rsidR="00776F9F" w:rsidRDefault="00E558ED" w:rsidP="00E558ED">
      <w:r w:rsidRPr="2B491745">
        <w:t>When you start working at Digital Power or when your assignment ends, you might</w:t>
      </w:r>
      <w:r w:rsidR="0026611C" w:rsidRPr="2B491745">
        <w:t>/will probably spend</w:t>
      </w:r>
      <w:r w:rsidR="00AD28B6" w:rsidRPr="2B491745">
        <w:t xml:space="preserve"> some</w:t>
      </w:r>
      <w:r w:rsidR="0026611C" w:rsidRPr="2B491745">
        <w:t xml:space="preserve"> time on the bench. From the ESS (Employee Satisfaction Survey)</w:t>
      </w:r>
      <w:r w:rsidR="00681905" w:rsidRPr="2B491745">
        <w:t>, exit conversations, and meeting</w:t>
      </w:r>
      <w:r w:rsidR="00D7061A" w:rsidRPr="2B491745">
        <w:t>s</w:t>
      </w:r>
      <w:r w:rsidR="00681905" w:rsidRPr="2B491745">
        <w:t xml:space="preserve"> with consultants on the bench we learned that </w:t>
      </w:r>
      <w:r w:rsidR="00D726C8" w:rsidRPr="2B491745">
        <w:t xml:space="preserve">bench time is often perceived negatively and does impact work happiness. </w:t>
      </w:r>
      <w:r w:rsidR="00C551E7" w:rsidRPr="2B491745">
        <w:t>Therefore, we</w:t>
      </w:r>
      <w:r w:rsidR="00D726C8" w:rsidRPr="2B491745">
        <w:t xml:space="preserve"> started a project to </w:t>
      </w:r>
      <w:r w:rsidR="00776F9F" w:rsidRPr="2B491745">
        <w:t xml:space="preserve">improve the process and improve the perception of consultants on the bench. </w:t>
      </w:r>
    </w:p>
    <w:p w14:paraId="5D3DFE8C" w14:textId="0DB496CC" w:rsidR="007B6FFB" w:rsidRDefault="00776F9F" w:rsidP="00E558ED">
      <w:r w:rsidRPr="2B491745">
        <w:t xml:space="preserve">In two focus groups we gathered information on </w:t>
      </w:r>
      <w:r w:rsidR="007A1106" w:rsidRPr="2B491745">
        <w:t xml:space="preserve">feelings, thoughts, questions, needs, and wishes from consultants (previously) on the bench. </w:t>
      </w:r>
      <w:r w:rsidR="00D87CF4" w:rsidRPr="2B491745">
        <w:t xml:space="preserve">This resulted, amongst others, in this document. The goal of this document is to provide you with more information </w:t>
      </w:r>
      <w:r w:rsidR="000E40E0" w:rsidRPr="2B491745">
        <w:t>to</w:t>
      </w:r>
      <w:r w:rsidR="00566C2B" w:rsidRPr="2B491745">
        <w:t xml:space="preserve"> improve your bench experience.</w:t>
      </w:r>
      <w:r w:rsidR="00B77871" w:rsidRPr="2B491745">
        <w:t xml:space="preserve"> We have added answers to the questions/topics that came up </w:t>
      </w:r>
      <w:r w:rsidR="007F1CC0" w:rsidRPr="2B491745">
        <w:t>in the focus groups</w:t>
      </w:r>
      <w:r w:rsidR="002C12DC" w:rsidRPr="2B491745">
        <w:t xml:space="preserve"> in the FAQ section</w:t>
      </w:r>
      <w:r w:rsidR="007F1CC0" w:rsidRPr="2B491745">
        <w:t>.</w:t>
      </w:r>
      <w:r w:rsidR="00566C2B" w:rsidRPr="2B491745">
        <w:t xml:space="preserve"> If you have any additional questions, feel free to </w:t>
      </w:r>
      <w:r w:rsidR="002B7C3F" w:rsidRPr="2B491745">
        <w:t>add comments to this document (you can mention Mieke and Reimer</w:t>
      </w:r>
      <w:r w:rsidR="0057211B" w:rsidRPr="2B491745">
        <w:t xml:space="preserve">, so we get a signal that you added something). </w:t>
      </w:r>
    </w:p>
    <w:p w14:paraId="5394CAFA" w14:textId="1AB7C9B4" w:rsidR="00233AB2" w:rsidRDefault="00233AB2" w:rsidP="00E558ED">
      <w:r w:rsidRPr="2B491745">
        <w:t>Next to this document,</w:t>
      </w:r>
      <w:r w:rsidR="006F694A" w:rsidRPr="2B491745">
        <w:t xml:space="preserve"> the </w:t>
      </w:r>
      <w:r w:rsidR="00217BC6" w:rsidRPr="2B491745">
        <w:t>project resulted in the following changes</w:t>
      </w:r>
      <w:r w:rsidR="006F694A" w:rsidRPr="2B491745">
        <w:t>:</w:t>
      </w:r>
    </w:p>
    <w:p w14:paraId="726B8FE6" w14:textId="57791A23" w:rsidR="006F694A" w:rsidRDefault="00217BC6" w:rsidP="2B491745">
      <w:pPr>
        <w:pStyle w:val="UnorderedLists"/>
        <w:rPr>
          <w:lang w:val="en-GB"/>
        </w:rPr>
      </w:pPr>
      <w:r w:rsidRPr="2B491745">
        <w:rPr>
          <w:lang w:val="en-GB"/>
        </w:rPr>
        <w:t>More r</w:t>
      </w:r>
      <w:r w:rsidR="00325DF8" w:rsidRPr="2B491745">
        <w:rPr>
          <w:lang w:val="en-GB"/>
        </w:rPr>
        <w:t>egular check-in meetings between the TL and consultant on the bench</w:t>
      </w:r>
      <w:r w:rsidR="00EC1E8D" w:rsidRPr="2B491745">
        <w:rPr>
          <w:lang w:val="en-GB"/>
        </w:rPr>
        <w:t>. During this check-in you can ask a BM to join to gain more insights in sales processes for you</w:t>
      </w:r>
      <w:r w:rsidR="00EA0BDD" w:rsidRPr="2B491745">
        <w:rPr>
          <w:lang w:val="en-GB"/>
        </w:rPr>
        <w:t>.</w:t>
      </w:r>
    </w:p>
    <w:p w14:paraId="52019C08" w14:textId="4B30DE32" w:rsidR="00325DF8" w:rsidRDefault="00325DF8" w:rsidP="2B491745">
      <w:pPr>
        <w:pStyle w:val="UnorderedLists"/>
        <w:rPr>
          <w:lang w:val="en-GB"/>
        </w:rPr>
      </w:pPr>
      <w:r w:rsidRPr="2B491745">
        <w:rPr>
          <w:lang w:val="en-GB"/>
        </w:rPr>
        <w:t xml:space="preserve">A pre-bench meeting with sales to manage expectations and </w:t>
      </w:r>
      <w:r w:rsidR="00E52E29" w:rsidRPr="2B491745">
        <w:rPr>
          <w:lang w:val="en-GB"/>
        </w:rPr>
        <w:t xml:space="preserve">get an idea </w:t>
      </w:r>
      <w:r w:rsidR="00F46CC6" w:rsidRPr="2B491745">
        <w:rPr>
          <w:lang w:val="en-GB"/>
        </w:rPr>
        <w:t>of your wishes</w:t>
      </w:r>
    </w:p>
    <w:p w14:paraId="6348C224" w14:textId="2DC9E9D5" w:rsidR="00D95918" w:rsidRDefault="00C31099" w:rsidP="2B491745">
      <w:pPr>
        <w:pStyle w:val="UnorderedLists"/>
        <w:rPr>
          <w:lang w:val="en-GB"/>
        </w:rPr>
      </w:pPr>
      <w:r w:rsidRPr="26188476">
        <w:rPr>
          <w:lang w:val="en-GB"/>
        </w:rPr>
        <w:t>Team leads have an overview of internal projects you can work on</w:t>
      </w:r>
      <w:r>
        <w:br/>
      </w:r>
      <w:r>
        <w:br/>
      </w:r>
    </w:p>
    <w:p w14:paraId="5A672FDC" w14:textId="7EFB4C81" w:rsidR="000B3446" w:rsidRDefault="000B3446" w:rsidP="00526AC6">
      <w:pPr>
        <w:pStyle w:val="Heading1"/>
        <w:rPr>
          <w:lang w:val="en-GB"/>
        </w:rPr>
      </w:pPr>
      <w:bookmarkStart w:id="1" w:name="_Toc1091105592"/>
      <w:r>
        <w:rPr>
          <w:lang w:val="en-GB"/>
        </w:rPr>
        <w:t>Actions for consultants</w:t>
      </w:r>
      <w:bookmarkEnd w:id="1"/>
    </w:p>
    <w:p w14:paraId="084C0DB4" w14:textId="77777777" w:rsidR="000B3446" w:rsidRPr="001C7A49" w:rsidRDefault="000B3446" w:rsidP="000B3446"/>
    <w:p w14:paraId="42D8FFFA" w14:textId="0F513F3C" w:rsidR="001F6F35" w:rsidRDefault="001F6F35" w:rsidP="000B3446">
      <w:r w:rsidRPr="2B491745">
        <w:t xml:space="preserve">From our focus groups, we learned that most consultants </w:t>
      </w:r>
      <w:r w:rsidR="000D1487" w:rsidRPr="2B491745">
        <w:t>have the goal to find a nice assignment</w:t>
      </w:r>
      <w:r w:rsidR="005064A1" w:rsidRPr="2B491745">
        <w:t xml:space="preserve"> within a reasonable amount of time. The following steps help</w:t>
      </w:r>
      <w:r w:rsidR="008248AC" w:rsidRPr="2B491745">
        <w:t xml:space="preserve"> you and sales to find a matching assignment:</w:t>
      </w:r>
    </w:p>
    <w:p w14:paraId="1EE1D358" w14:textId="0EA310E8" w:rsidR="001D1FA2" w:rsidRDefault="001D1FA2" w:rsidP="1E8CE57A">
      <w:pPr>
        <w:pStyle w:val="UnorderedLists"/>
        <w:ind w:left="360"/>
        <w:rPr>
          <w:b/>
          <w:bCs/>
          <w:lang w:val="en-GB"/>
        </w:rPr>
      </w:pPr>
      <w:r w:rsidRPr="1E8CE57A">
        <w:rPr>
          <w:b/>
          <w:bCs/>
          <w:lang w:val="en-GB"/>
        </w:rPr>
        <w:t>Update your CV</w:t>
      </w:r>
      <w:r w:rsidR="00A61984" w:rsidRPr="1E8CE57A">
        <w:rPr>
          <w:b/>
          <w:bCs/>
          <w:lang w:val="en-GB"/>
        </w:rPr>
        <w:t xml:space="preserve"> (both </w:t>
      </w:r>
      <w:r w:rsidR="00E21EEA" w:rsidRPr="1E8CE57A">
        <w:rPr>
          <w:b/>
          <w:bCs/>
          <w:lang w:val="en-GB"/>
        </w:rPr>
        <w:t>the</w:t>
      </w:r>
      <w:r w:rsidR="00A61984" w:rsidRPr="1E8CE57A">
        <w:rPr>
          <w:b/>
          <w:bCs/>
          <w:lang w:val="en-GB"/>
        </w:rPr>
        <w:t xml:space="preserve"> Dutch and English</w:t>
      </w:r>
      <w:r w:rsidR="00E21EEA" w:rsidRPr="1E8CE57A">
        <w:rPr>
          <w:b/>
          <w:bCs/>
          <w:lang w:val="en-GB"/>
        </w:rPr>
        <w:t xml:space="preserve"> versions</w:t>
      </w:r>
      <w:r w:rsidR="00A61984" w:rsidRPr="1E8CE57A">
        <w:rPr>
          <w:b/>
          <w:bCs/>
          <w:lang w:val="en-GB"/>
        </w:rPr>
        <w:t>)</w:t>
      </w:r>
      <w:r w:rsidR="00E21EEA" w:rsidRPr="1E8CE57A">
        <w:rPr>
          <w:b/>
          <w:bCs/>
          <w:lang w:val="en-GB"/>
        </w:rPr>
        <w:t>.</w:t>
      </w:r>
    </w:p>
    <w:p w14:paraId="39FA988F" w14:textId="224D9942" w:rsidR="003209A3" w:rsidRDefault="003209A3" w:rsidP="41A1FFBF">
      <w:pPr>
        <w:pStyle w:val="UnorderedLists"/>
        <w:numPr>
          <w:ilvl w:val="0"/>
          <w:numId w:val="0"/>
        </w:numPr>
        <w:ind w:left="720"/>
      </w:pPr>
      <w:r w:rsidRPr="1E8CE57A">
        <w:rPr>
          <w:rFonts w:eastAsiaTheme="minorEastAsia"/>
        </w:rPr>
        <w:t>Mak</w:t>
      </w:r>
      <w:r>
        <w:t xml:space="preserve">e sure your CV is updated </w:t>
      </w:r>
      <w:r w:rsidR="001D7A68">
        <w:t xml:space="preserve">a month before your </w:t>
      </w:r>
      <w:r w:rsidR="5BE9D44B">
        <w:t>assignment ends</w:t>
      </w:r>
      <w:r w:rsidR="001D7A68">
        <w:t>.</w:t>
      </w:r>
      <w:r w:rsidR="00475BFC">
        <w:t xml:space="preserve">  </w:t>
      </w:r>
    </w:p>
    <w:p w14:paraId="19116B8C" w14:textId="51836D07" w:rsidR="00633C66" w:rsidRDefault="00633C66" w:rsidP="2B491745">
      <w:pPr>
        <w:pStyle w:val="UnorderedLists"/>
        <w:ind w:left="720"/>
        <w:rPr>
          <w:lang w:val="en-GB"/>
        </w:rPr>
      </w:pPr>
      <w:r w:rsidRPr="2B491745">
        <w:rPr>
          <w:lang w:val="en-GB"/>
        </w:rPr>
        <w:t xml:space="preserve">For some </w:t>
      </w:r>
      <w:r w:rsidR="00D7295E" w:rsidRPr="2B491745">
        <w:rPr>
          <w:lang w:val="en-GB"/>
        </w:rPr>
        <w:t>opportunities</w:t>
      </w:r>
      <w:r w:rsidRPr="2B491745">
        <w:rPr>
          <w:lang w:val="en-GB"/>
        </w:rPr>
        <w:t>, sales will ask you to update your CV with specific requirements</w:t>
      </w:r>
      <w:r w:rsidR="00D7295E" w:rsidRPr="2B491745">
        <w:rPr>
          <w:lang w:val="en-GB"/>
        </w:rPr>
        <w:t xml:space="preserve">, to increase our chances of success. For other opportunities, sales needs to act quickly and </w:t>
      </w:r>
      <w:r w:rsidR="00A00EAB" w:rsidRPr="2B491745">
        <w:rPr>
          <w:lang w:val="en-GB"/>
        </w:rPr>
        <w:t>therefore</w:t>
      </w:r>
      <w:r w:rsidR="004A6CE3" w:rsidRPr="2B491745">
        <w:rPr>
          <w:lang w:val="en-GB"/>
        </w:rPr>
        <w:t>,</w:t>
      </w:r>
      <w:r w:rsidR="00A00EAB" w:rsidRPr="2B491745">
        <w:rPr>
          <w:lang w:val="en-GB"/>
        </w:rPr>
        <w:t xml:space="preserve"> </w:t>
      </w:r>
      <w:r w:rsidR="004A6CE3" w:rsidRPr="2B491745">
        <w:rPr>
          <w:lang w:val="en-GB"/>
        </w:rPr>
        <w:t>you should always have an up-to-date CV</w:t>
      </w:r>
      <w:r w:rsidR="00A00EAB" w:rsidRPr="2B491745">
        <w:rPr>
          <w:lang w:val="en-GB"/>
        </w:rPr>
        <w:t xml:space="preserve">. </w:t>
      </w:r>
    </w:p>
    <w:p w14:paraId="1E4F818A" w14:textId="5656B69B" w:rsidR="002D0943" w:rsidRDefault="002D0943" w:rsidP="2B491745">
      <w:pPr>
        <w:pStyle w:val="UnorderedLists"/>
        <w:ind w:left="720"/>
        <w:rPr>
          <w:lang w:val="en-GB"/>
        </w:rPr>
      </w:pPr>
      <w:r w:rsidRPr="2B491745">
        <w:rPr>
          <w:lang w:val="en-GB"/>
        </w:rPr>
        <w:t>You can find the CV</w:t>
      </w:r>
      <w:r w:rsidR="00841A09" w:rsidRPr="2B491745">
        <w:rPr>
          <w:lang w:val="en-GB"/>
        </w:rPr>
        <w:t xml:space="preserve"> folder</w:t>
      </w:r>
      <w:r w:rsidRPr="2B491745">
        <w:rPr>
          <w:lang w:val="en-GB"/>
        </w:rPr>
        <w:t xml:space="preserve"> </w:t>
      </w:r>
      <w:hyperlink r:id="rId12">
        <w:r w:rsidRPr="2B491745">
          <w:rPr>
            <w:rStyle w:val="Hyperlink"/>
            <w:lang w:val="en-GB"/>
          </w:rPr>
          <w:t>here</w:t>
        </w:r>
      </w:hyperlink>
      <w:r w:rsidR="00841A09" w:rsidRPr="2B491745">
        <w:rPr>
          <w:lang w:val="en-GB"/>
        </w:rPr>
        <w:t>.</w:t>
      </w:r>
    </w:p>
    <w:p w14:paraId="27D369C7" w14:textId="3D02145A" w:rsidR="001D1FA2" w:rsidRDefault="001D1FA2" w:rsidP="2B491745">
      <w:pPr>
        <w:pStyle w:val="UnorderedLists"/>
        <w:ind w:left="720"/>
        <w:rPr>
          <w:lang w:val="en-GB"/>
        </w:rPr>
      </w:pPr>
      <w:r w:rsidRPr="2B491745">
        <w:rPr>
          <w:lang w:val="en-GB"/>
        </w:rPr>
        <w:t>Make sure you use the most recent template</w:t>
      </w:r>
      <w:r w:rsidR="00841A09" w:rsidRPr="2B491745">
        <w:rPr>
          <w:lang w:val="en-GB"/>
        </w:rPr>
        <w:t xml:space="preserve">. This is important when multiple CVs are </w:t>
      </w:r>
      <w:r w:rsidR="563F046A" w:rsidRPr="2B491745">
        <w:rPr>
          <w:lang w:val="en-GB"/>
        </w:rPr>
        <w:t>sent</w:t>
      </w:r>
      <w:r w:rsidR="00841A09" w:rsidRPr="2B491745">
        <w:rPr>
          <w:lang w:val="en-GB"/>
        </w:rPr>
        <w:t xml:space="preserve"> to a client</w:t>
      </w:r>
      <w:r w:rsidR="00FE40F5" w:rsidRPr="2B491745">
        <w:rPr>
          <w:lang w:val="en-GB"/>
        </w:rPr>
        <w:t xml:space="preserve">. </w:t>
      </w:r>
    </w:p>
    <w:p w14:paraId="472CA0E7" w14:textId="56FF62C2" w:rsidR="001D1FA2" w:rsidRDefault="001D1FA2" w:rsidP="2B491745">
      <w:pPr>
        <w:pStyle w:val="UnorderedLists"/>
        <w:ind w:left="720"/>
        <w:rPr>
          <w:lang w:val="en-GB"/>
        </w:rPr>
      </w:pPr>
      <w:r w:rsidRPr="2B491745">
        <w:rPr>
          <w:lang w:val="en-GB"/>
        </w:rPr>
        <w:t xml:space="preserve">Add your latest </w:t>
      </w:r>
      <w:r w:rsidR="00A83EA5" w:rsidRPr="2B491745">
        <w:rPr>
          <w:lang w:val="en-GB"/>
        </w:rPr>
        <w:t>assignments</w:t>
      </w:r>
      <w:r w:rsidR="004A6CE3" w:rsidRPr="2B491745">
        <w:rPr>
          <w:lang w:val="en-GB"/>
        </w:rPr>
        <w:t xml:space="preserve"> to your CV. </w:t>
      </w:r>
    </w:p>
    <w:p w14:paraId="2BDD3AC9" w14:textId="6B1FA1F1" w:rsidR="00A83EA5" w:rsidRDefault="00A83EA5" w:rsidP="2B491745">
      <w:pPr>
        <w:pStyle w:val="UnorderedLists"/>
        <w:ind w:left="720"/>
        <w:rPr>
          <w:lang w:val="en-GB"/>
        </w:rPr>
      </w:pPr>
      <w:r w:rsidRPr="1E8CE57A">
        <w:rPr>
          <w:lang w:val="en-GB"/>
        </w:rPr>
        <w:t xml:space="preserve">Emphasize the experience on which you would like to focus more </w:t>
      </w:r>
      <w:r w:rsidR="774D1997" w:rsidRPr="1E8CE57A">
        <w:rPr>
          <w:lang w:val="en-GB"/>
        </w:rPr>
        <w:t>on</w:t>
      </w:r>
      <w:r w:rsidRPr="1E8CE57A">
        <w:rPr>
          <w:lang w:val="en-GB"/>
        </w:rPr>
        <w:t xml:space="preserve"> </w:t>
      </w:r>
      <w:r w:rsidR="0CCB6068" w:rsidRPr="1E8CE57A">
        <w:rPr>
          <w:lang w:val="en-GB"/>
        </w:rPr>
        <w:t xml:space="preserve">in </w:t>
      </w:r>
      <w:r w:rsidRPr="1E8CE57A">
        <w:rPr>
          <w:lang w:val="en-GB"/>
        </w:rPr>
        <w:t>your next assignment</w:t>
      </w:r>
      <w:r w:rsidR="4F744D2C" w:rsidRPr="1E8CE57A">
        <w:rPr>
          <w:lang w:val="en-GB"/>
        </w:rPr>
        <w:t>.</w:t>
      </w:r>
    </w:p>
    <w:p w14:paraId="35FC2831" w14:textId="7CEDEE39" w:rsidR="00C3207F" w:rsidRDefault="00744DD4" w:rsidP="2B491745">
      <w:pPr>
        <w:pStyle w:val="UnorderedLists"/>
        <w:ind w:left="720"/>
        <w:rPr>
          <w:lang w:val="en-GB"/>
        </w:rPr>
      </w:pPr>
      <w:r w:rsidRPr="2B491745">
        <w:rPr>
          <w:lang w:val="en-GB"/>
        </w:rPr>
        <w:t xml:space="preserve">Feel free to ask for feedback </w:t>
      </w:r>
      <w:r w:rsidR="00C3207F" w:rsidRPr="2B491745">
        <w:rPr>
          <w:lang w:val="en-GB"/>
        </w:rPr>
        <w:t>on the sales team. They work a lot with our CVs and are happy to share best practices with you</w:t>
      </w:r>
      <w:r w:rsidR="00E1392F" w:rsidRPr="2B491745">
        <w:rPr>
          <w:lang w:val="en-GB"/>
        </w:rPr>
        <w:t xml:space="preserve">. You can schedule a meeting with a BM to review your CV together. </w:t>
      </w:r>
    </w:p>
    <w:p w14:paraId="6F66E57D" w14:textId="09C728A3" w:rsidR="0025520D" w:rsidRDefault="0025520D" w:rsidP="26188476">
      <w:pPr>
        <w:pStyle w:val="UnorderedLists"/>
        <w:ind w:left="360"/>
        <w:rPr>
          <w:b/>
          <w:bCs/>
          <w:lang w:val="en-GB"/>
        </w:rPr>
      </w:pPr>
      <w:r w:rsidRPr="1E8CE57A">
        <w:rPr>
          <w:b/>
          <w:bCs/>
          <w:lang w:val="en-GB"/>
        </w:rPr>
        <w:t xml:space="preserve">Update your </w:t>
      </w:r>
      <w:r w:rsidR="00C24B34" w:rsidRPr="1E8CE57A">
        <w:rPr>
          <w:b/>
          <w:bCs/>
          <w:lang w:val="en-GB"/>
        </w:rPr>
        <w:t>skillset in AFAS</w:t>
      </w:r>
      <w:r w:rsidR="5D791B38" w:rsidRPr="1E8CE57A">
        <w:rPr>
          <w:b/>
          <w:bCs/>
          <w:lang w:val="en-GB"/>
        </w:rPr>
        <w:t>/My InSite</w:t>
      </w:r>
      <w:r w:rsidR="00C24B34" w:rsidRPr="1E8CE57A">
        <w:rPr>
          <w:b/>
          <w:bCs/>
          <w:lang w:val="en-GB"/>
        </w:rPr>
        <w:t xml:space="preserve">. </w:t>
      </w:r>
    </w:p>
    <w:p w14:paraId="21C50D05" w14:textId="2332A57C" w:rsidR="00F23638" w:rsidRDefault="00B572BF" w:rsidP="2B491745">
      <w:pPr>
        <w:pStyle w:val="UnorderedLists"/>
        <w:ind w:left="720"/>
        <w:rPr>
          <w:lang w:val="en-GB"/>
        </w:rPr>
      </w:pPr>
      <w:r w:rsidRPr="2B491745">
        <w:rPr>
          <w:lang w:val="en-GB"/>
        </w:rPr>
        <w:t>Th</w:t>
      </w:r>
      <w:r w:rsidR="003E6DA9" w:rsidRPr="2B491745">
        <w:rPr>
          <w:lang w:val="en-GB"/>
        </w:rPr>
        <w:t xml:space="preserve">e list of skills is used by sales and </w:t>
      </w:r>
      <w:r w:rsidR="0031238F" w:rsidRPr="2B491745">
        <w:rPr>
          <w:lang w:val="en-GB"/>
        </w:rPr>
        <w:t>Datahub</w:t>
      </w:r>
      <w:r w:rsidR="003E6DA9" w:rsidRPr="2B491745">
        <w:rPr>
          <w:lang w:val="en-GB"/>
        </w:rPr>
        <w:t xml:space="preserve"> to match consultants with assignments (next to that, it can be used to find ou</w:t>
      </w:r>
      <w:r w:rsidR="0EDE3E97" w:rsidRPr="2B491745">
        <w:rPr>
          <w:lang w:val="en-GB"/>
        </w:rPr>
        <w:t>t</w:t>
      </w:r>
      <w:r w:rsidR="003E6DA9" w:rsidRPr="2B491745">
        <w:rPr>
          <w:lang w:val="en-GB"/>
        </w:rPr>
        <w:t xml:space="preserve"> which colleague can help you).</w:t>
      </w:r>
    </w:p>
    <w:p w14:paraId="55B685C5" w14:textId="195C8F79" w:rsidR="005A75BB" w:rsidRDefault="0039055C" w:rsidP="2B491745">
      <w:pPr>
        <w:pStyle w:val="UnorderedLists"/>
        <w:ind w:left="720"/>
        <w:rPr>
          <w:lang w:val="en-GB"/>
        </w:rPr>
      </w:pPr>
      <w:r w:rsidRPr="2B491745">
        <w:rPr>
          <w:lang w:val="en-GB"/>
        </w:rPr>
        <w:t>Login to AFAS and go to ‘M</w:t>
      </w:r>
      <w:r w:rsidR="00F14076" w:rsidRPr="2B491745">
        <w:rPr>
          <w:lang w:val="en-GB"/>
        </w:rPr>
        <w:t>y Insite’. Click on ‘My details’</w:t>
      </w:r>
      <w:r w:rsidR="00960385" w:rsidRPr="2B491745">
        <w:rPr>
          <w:lang w:val="en-GB"/>
        </w:rPr>
        <w:t xml:space="preserve">, followed by ‘Specialties’. </w:t>
      </w:r>
    </w:p>
    <w:p w14:paraId="279C2F7D" w14:textId="756C575D" w:rsidR="00AA1A3F" w:rsidRPr="00B553E9" w:rsidRDefault="00AA1A3F" w:rsidP="2B491745">
      <w:pPr>
        <w:pStyle w:val="UnorderedLists"/>
        <w:ind w:left="720"/>
        <w:rPr>
          <w:lang w:val="en-GB"/>
        </w:rPr>
      </w:pPr>
      <w:r w:rsidRPr="47554234">
        <w:rPr>
          <w:lang w:val="en-GB"/>
        </w:rPr>
        <w:t>The deadline for updating your skill</w:t>
      </w:r>
      <w:r w:rsidR="00251F27" w:rsidRPr="47554234">
        <w:rPr>
          <w:lang w:val="en-GB"/>
        </w:rPr>
        <w:t>set in AFAS is</w:t>
      </w:r>
      <w:r w:rsidR="00B553E9" w:rsidRPr="47554234">
        <w:rPr>
          <w:lang w:val="en-GB"/>
        </w:rPr>
        <w:t xml:space="preserve"> a month</w:t>
      </w:r>
      <w:r w:rsidR="00251F27" w:rsidRPr="47554234">
        <w:rPr>
          <w:lang w:val="en-GB"/>
        </w:rPr>
        <w:t xml:space="preserve"> be</w:t>
      </w:r>
      <w:r w:rsidR="00E20766" w:rsidRPr="47554234">
        <w:rPr>
          <w:lang w:val="en-GB"/>
        </w:rPr>
        <w:t xml:space="preserve">fore your </w:t>
      </w:r>
      <w:r w:rsidR="3FCA3621" w:rsidRPr="47554234">
        <w:rPr>
          <w:lang w:val="en-GB"/>
        </w:rPr>
        <w:t>assignment ends</w:t>
      </w:r>
      <w:r w:rsidR="00E2349D" w:rsidRPr="47554234">
        <w:rPr>
          <w:lang w:val="en-GB"/>
        </w:rPr>
        <w:t xml:space="preserve">. </w:t>
      </w:r>
    </w:p>
    <w:p w14:paraId="02EC3D17" w14:textId="369A151C" w:rsidR="00B553E9" w:rsidRDefault="00B553E9" w:rsidP="2B491745">
      <w:pPr>
        <w:pStyle w:val="UnorderedLists"/>
        <w:ind w:left="720"/>
        <w:rPr>
          <w:lang w:val="en-GB"/>
        </w:rPr>
      </w:pPr>
      <w:r w:rsidRPr="2B491745">
        <w:rPr>
          <w:lang w:val="en-GB"/>
        </w:rPr>
        <w:t xml:space="preserve">You can align these skills with the ones on your CV. </w:t>
      </w:r>
    </w:p>
    <w:p w14:paraId="0350580D" w14:textId="5DC25A58" w:rsidR="00F2622F" w:rsidRDefault="00F2622F" w:rsidP="26188476">
      <w:pPr>
        <w:pStyle w:val="UnorderedLists"/>
        <w:ind w:left="360"/>
        <w:rPr>
          <w:b/>
          <w:bCs/>
          <w:lang w:val="en-GB"/>
        </w:rPr>
      </w:pPr>
      <w:commentRangeStart w:id="2"/>
      <w:r w:rsidRPr="2D76C6AF">
        <w:rPr>
          <w:b/>
          <w:bCs/>
          <w:lang w:val="en-GB"/>
        </w:rPr>
        <w:t xml:space="preserve">Write down what you are looking for in your next </w:t>
      </w:r>
      <w:r w:rsidR="007B3CA0" w:rsidRPr="2D76C6AF">
        <w:rPr>
          <w:b/>
          <w:bCs/>
          <w:lang w:val="en-GB"/>
        </w:rPr>
        <w:t>projec</w:t>
      </w:r>
      <w:r w:rsidRPr="2D76C6AF">
        <w:rPr>
          <w:b/>
          <w:bCs/>
          <w:lang w:val="en-GB"/>
        </w:rPr>
        <w:t>t</w:t>
      </w:r>
      <w:r w:rsidR="0005741A" w:rsidRPr="2D76C6AF">
        <w:rPr>
          <w:b/>
          <w:bCs/>
          <w:lang w:val="en-GB"/>
        </w:rPr>
        <w:t xml:space="preserve"> by using </w:t>
      </w:r>
      <w:hyperlink r:id="rId13">
        <w:r w:rsidR="0005741A" w:rsidRPr="2D76C6AF">
          <w:rPr>
            <w:rStyle w:val="Hyperlink"/>
            <w:b/>
            <w:bCs/>
            <w:lang w:val="en-GB"/>
          </w:rPr>
          <w:t>this template</w:t>
        </w:r>
      </w:hyperlink>
      <w:r w:rsidR="0005741A" w:rsidRPr="2D76C6AF">
        <w:rPr>
          <w:b/>
          <w:bCs/>
          <w:lang w:val="en-GB"/>
        </w:rPr>
        <w:t xml:space="preserve"> (Teams &gt; General &gt; Sales &gt; </w:t>
      </w:r>
      <w:r w:rsidR="00A9637D" w:rsidRPr="2D76C6AF">
        <w:rPr>
          <w:b/>
          <w:bCs/>
          <w:lang w:val="en-GB"/>
        </w:rPr>
        <w:t>intakes</w:t>
      </w:r>
      <w:r w:rsidR="00B47A40" w:rsidRPr="2D76C6AF">
        <w:rPr>
          <w:b/>
          <w:bCs/>
          <w:lang w:val="en-GB"/>
        </w:rPr>
        <w:t xml:space="preserve"> &gt; </w:t>
      </w:r>
      <w:r w:rsidR="00B47A40" w:rsidRPr="2D76C6AF">
        <w:rPr>
          <w:b/>
          <w:bCs/>
          <w:i/>
          <w:iCs/>
          <w:lang w:val="en-GB"/>
        </w:rPr>
        <w:t>template wishes new assignment</w:t>
      </w:r>
      <w:r w:rsidR="00B47A40" w:rsidRPr="2D76C6AF">
        <w:rPr>
          <w:b/>
          <w:bCs/>
          <w:lang w:val="en-GB"/>
        </w:rPr>
        <w:t>)</w:t>
      </w:r>
      <w:r w:rsidR="0005741A" w:rsidRPr="2D76C6AF">
        <w:rPr>
          <w:b/>
          <w:bCs/>
          <w:lang w:val="en-GB"/>
        </w:rPr>
        <w:t xml:space="preserve"> </w:t>
      </w:r>
      <w:r w:rsidRPr="2D76C6AF">
        <w:rPr>
          <w:b/>
          <w:bCs/>
          <w:lang w:val="en-GB"/>
        </w:rPr>
        <w:t xml:space="preserve"> </w:t>
      </w:r>
      <w:commentRangeEnd w:id="2"/>
      <w:r>
        <w:rPr>
          <w:rStyle w:val="CommentReference"/>
        </w:rPr>
        <w:commentReference w:id="2"/>
      </w:r>
      <w:r w:rsidRPr="2D76C6AF">
        <w:rPr>
          <w:b/>
          <w:bCs/>
          <w:lang w:val="en-GB"/>
        </w:rPr>
        <w:t xml:space="preserve">and email this to the sales department and the </w:t>
      </w:r>
      <w:r w:rsidR="0031238F" w:rsidRPr="2D76C6AF">
        <w:rPr>
          <w:b/>
          <w:bCs/>
          <w:lang w:val="en-GB"/>
        </w:rPr>
        <w:t>Datahub</w:t>
      </w:r>
      <w:r w:rsidRPr="2D76C6AF">
        <w:rPr>
          <w:b/>
          <w:bCs/>
          <w:lang w:val="en-GB"/>
        </w:rPr>
        <w:t xml:space="preserve"> (</w:t>
      </w:r>
      <w:hyperlink r:id="rId18">
        <w:r w:rsidRPr="2D76C6AF">
          <w:rPr>
            <w:rStyle w:val="Hyperlink"/>
            <w:b/>
            <w:bCs/>
            <w:lang w:val="en-GB"/>
          </w:rPr>
          <w:t>sales@digital-power.com</w:t>
        </w:r>
      </w:hyperlink>
      <w:r w:rsidRPr="2D76C6AF">
        <w:rPr>
          <w:b/>
          <w:bCs/>
          <w:lang w:val="en-GB"/>
        </w:rPr>
        <w:t xml:space="preserve"> &amp; </w:t>
      </w:r>
      <w:hyperlink r:id="rId19">
        <w:r w:rsidRPr="2D76C6AF">
          <w:rPr>
            <w:rStyle w:val="Hyperlink"/>
            <w:b/>
            <w:bCs/>
            <w:lang w:val="en-GB"/>
          </w:rPr>
          <w:t>marieke.schulte@digital-power.com</w:t>
        </w:r>
      </w:hyperlink>
      <w:r w:rsidRPr="2D76C6AF">
        <w:rPr>
          <w:b/>
          <w:bCs/>
          <w:lang w:val="en-GB"/>
        </w:rPr>
        <w:t>)</w:t>
      </w:r>
      <w:r w:rsidR="6AFFC4BD" w:rsidRPr="2D76C6AF">
        <w:rPr>
          <w:b/>
          <w:bCs/>
          <w:lang w:val="en-GB"/>
        </w:rPr>
        <w:t xml:space="preserve"> and add the TL(s) of your domain to the cc</w:t>
      </w:r>
      <w:r w:rsidRPr="2D76C6AF">
        <w:rPr>
          <w:b/>
          <w:bCs/>
          <w:lang w:val="en-GB"/>
        </w:rPr>
        <w:t>.</w:t>
      </w:r>
      <w:r w:rsidR="003C598F" w:rsidRPr="2D76C6AF">
        <w:rPr>
          <w:b/>
          <w:bCs/>
          <w:lang w:val="en-GB"/>
        </w:rPr>
        <w:t xml:space="preserve"> </w:t>
      </w:r>
    </w:p>
    <w:p w14:paraId="3C4E8C2E" w14:textId="5ED40A4C" w:rsidR="00F2622F" w:rsidRDefault="00F2622F" w:rsidP="2B491745">
      <w:pPr>
        <w:pStyle w:val="UnorderedLists"/>
        <w:ind w:left="711"/>
        <w:rPr>
          <w:lang w:val="en-GB"/>
        </w:rPr>
      </w:pPr>
      <w:r w:rsidRPr="2B491745">
        <w:rPr>
          <w:lang w:val="en-GB"/>
        </w:rPr>
        <w:t xml:space="preserve">Sales is actively using these emails because these really help them to understand what the consultant is looking for. </w:t>
      </w:r>
      <w:r w:rsidR="004C3723" w:rsidRPr="2B491745">
        <w:rPr>
          <w:lang w:val="en-GB"/>
        </w:rPr>
        <w:t xml:space="preserve">Be aware that your </w:t>
      </w:r>
      <w:r w:rsidR="00630ED2">
        <w:rPr>
          <w:lang w:val="en-GB"/>
        </w:rPr>
        <w:t>profile</w:t>
      </w:r>
      <w:r w:rsidR="004C3723" w:rsidRPr="2B491745">
        <w:rPr>
          <w:lang w:val="en-GB"/>
        </w:rPr>
        <w:t xml:space="preserve"> is only showing what you have done, not what you would </w:t>
      </w:r>
      <w:r w:rsidR="00FB56B6" w:rsidRPr="2B491745">
        <w:rPr>
          <w:lang w:val="en-GB"/>
        </w:rPr>
        <w:t>like to do.</w:t>
      </w:r>
    </w:p>
    <w:p w14:paraId="181546F8" w14:textId="44277638" w:rsidR="00F2622F" w:rsidRPr="00225836" w:rsidRDefault="00225836" w:rsidP="2B491745">
      <w:pPr>
        <w:pStyle w:val="UnorderedLists"/>
        <w:ind w:left="711"/>
        <w:rPr>
          <w:lang w:val="en-GB"/>
        </w:rPr>
      </w:pPr>
      <w:r w:rsidRPr="2B491745">
        <w:rPr>
          <w:lang w:val="en-GB"/>
        </w:rPr>
        <w:t>A</w:t>
      </w:r>
      <w:r w:rsidR="002F61EB" w:rsidRPr="2B491745">
        <w:rPr>
          <w:lang w:val="en-GB"/>
        </w:rPr>
        <w:t>dd example vacancies,</w:t>
      </w:r>
      <w:r w:rsidR="00F2622F" w:rsidRPr="2B491745">
        <w:rPr>
          <w:lang w:val="en-GB"/>
        </w:rPr>
        <w:t xml:space="preserve"> examples</w:t>
      </w:r>
      <w:r w:rsidR="004904B5" w:rsidRPr="2B491745">
        <w:rPr>
          <w:lang w:val="en-GB"/>
        </w:rPr>
        <w:t xml:space="preserve">, </w:t>
      </w:r>
      <w:r w:rsidR="00C968CA" w:rsidRPr="2B491745">
        <w:rPr>
          <w:lang w:val="en-GB"/>
        </w:rPr>
        <w:t xml:space="preserve">and information about </w:t>
      </w:r>
      <w:r w:rsidR="00F735C2" w:rsidRPr="2B491745">
        <w:rPr>
          <w:lang w:val="en-GB"/>
        </w:rPr>
        <w:t xml:space="preserve">things you would not like to see in a new </w:t>
      </w:r>
      <w:r w:rsidR="009B049B">
        <w:rPr>
          <w:lang w:val="en-GB"/>
        </w:rPr>
        <w:t>projec</w:t>
      </w:r>
      <w:r w:rsidR="00F735C2" w:rsidRPr="2B491745">
        <w:rPr>
          <w:lang w:val="en-GB"/>
        </w:rPr>
        <w:t>t</w:t>
      </w:r>
      <w:r w:rsidR="00F2622F" w:rsidRPr="2B491745">
        <w:rPr>
          <w:lang w:val="en-GB"/>
        </w:rPr>
        <w:t>.</w:t>
      </w:r>
      <w:r w:rsidR="002F61EB" w:rsidRPr="2B491745">
        <w:rPr>
          <w:lang w:val="en-GB"/>
        </w:rPr>
        <w:t xml:space="preserve"> Also, attach your English and Dutch CV</w:t>
      </w:r>
      <w:r w:rsidR="00F119A8" w:rsidRPr="2B491745">
        <w:rPr>
          <w:lang w:val="en-GB"/>
        </w:rPr>
        <w:t xml:space="preserve"> to the e-mail.</w:t>
      </w:r>
      <w:r w:rsidR="00617255" w:rsidRPr="2B491745">
        <w:rPr>
          <w:lang w:val="en-GB"/>
        </w:rPr>
        <w:t xml:space="preserve"> Be aware of the fact that the perfect assignment is hard to find. Most</w:t>
      </w:r>
      <w:r w:rsidR="0001422E" w:rsidRPr="2B491745">
        <w:rPr>
          <w:lang w:val="en-GB"/>
        </w:rPr>
        <w:t>ly, when there is a 70% fit, you as a consultant can make it a 100% fit during the assignment!</w:t>
      </w:r>
    </w:p>
    <w:p w14:paraId="6B54E480" w14:textId="4794F283" w:rsidR="00E971C6" w:rsidRPr="00225836" w:rsidRDefault="00E971C6" w:rsidP="2B491745">
      <w:pPr>
        <w:pStyle w:val="UnorderedLists"/>
        <w:ind w:left="711"/>
        <w:rPr>
          <w:lang w:val="en-GB"/>
        </w:rPr>
      </w:pPr>
      <w:r w:rsidRPr="3B97FA73">
        <w:rPr>
          <w:lang w:val="en-GB"/>
        </w:rPr>
        <w:t>Disclaimer: Sales will do their best to find you a</w:t>
      </w:r>
      <w:r w:rsidR="009B049B">
        <w:rPr>
          <w:lang w:val="en-GB"/>
        </w:rPr>
        <w:t xml:space="preserve"> project </w:t>
      </w:r>
      <w:r w:rsidR="00484C1A" w:rsidRPr="3B97FA73">
        <w:rPr>
          <w:lang w:val="en-GB"/>
        </w:rPr>
        <w:t>that fits your wishes as much as possible. However, this</w:t>
      </w:r>
      <w:r w:rsidR="00ED2066" w:rsidRPr="3B97FA73">
        <w:rPr>
          <w:lang w:val="en-GB"/>
        </w:rPr>
        <w:t xml:space="preserve"> is dependent on </w:t>
      </w:r>
      <w:r w:rsidR="00530E36" w:rsidRPr="3B97FA73">
        <w:rPr>
          <w:lang w:val="en-GB"/>
        </w:rPr>
        <w:t>the availability in the market</w:t>
      </w:r>
      <w:r w:rsidR="00223DCC" w:rsidRPr="3B97FA73">
        <w:rPr>
          <w:lang w:val="en-GB"/>
        </w:rPr>
        <w:t>, and your own skills</w:t>
      </w:r>
      <w:r w:rsidR="00166DD9" w:rsidRPr="3B97FA73">
        <w:rPr>
          <w:lang w:val="en-GB"/>
        </w:rPr>
        <w:t xml:space="preserve">. </w:t>
      </w:r>
      <w:r w:rsidR="00CC6722" w:rsidRPr="3B97FA73">
        <w:rPr>
          <w:lang w:val="en-GB"/>
        </w:rPr>
        <w:t xml:space="preserve">If you still need to develop on these </w:t>
      </w:r>
      <w:r w:rsidR="00D05F97" w:rsidRPr="3B97FA73">
        <w:rPr>
          <w:lang w:val="en-GB"/>
        </w:rPr>
        <w:t>wishe</w:t>
      </w:r>
      <w:r w:rsidR="00CC6722" w:rsidRPr="3B97FA73">
        <w:rPr>
          <w:lang w:val="en-GB"/>
        </w:rPr>
        <w:t xml:space="preserve">s, it </w:t>
      </w:r>
      <w:r w:rsidR="00E33DC0" w:rsidRPr="3B97FA73">
        <w:rPr>
          <w:lang w:val="en-GB"/>
        </w:rPr>
        <w:t>might not be realistic to</w:t>
      </w:r>
      <w:r w:rsidR="009158A5" w:rsidRPr="3B97FA73">
        <w:rPr>
          <w:lang w:val="en-GB"/>
        </w:rPr>
        <w:t xml:space="preserve"> </w:t>
      </w:r>
      <w:r w:rsidR="00451597" w:rsidRPr="3B97FA73">
        <w:rPr>
          <w:lang w:val="en-GB"/>
        </w:rPr>
        <w:t xml:space="preserve">pick this up in an </w:t>
      </w:r>
      <w:r w:rsidR="009B049B">
        <w:rPr>
          <w:lang w:val="en-GB"/>
        </w:rPr>
        <w:t>project</w:t>
      </w:r>
      <w:r w:rsidR="00451597" w:rsidRPr="3B97FA73">
        <w:rPr>
          <w:lang w:val="en-GB"/>
        </w:rPr>
        <w:t xml:space="preserve"> yet</w:t>
      </w:r>
      <w:r w:rsidR="00DD0B70" w:rsidRPr="3B97FA73">
        <w:rPr>
          <w:lang w:val="en-GB"/>
        </w:rPr>
        <w:t>. Discuss this with your golden triangle</w:t>
      </w:r>
      <w:r w:rsidR="006B20E4" w:rsidRPr="3B97FA73">
        <w:rPr>
          <w:lang w:val="en-GB"/>
        </w:rPr>
        <w:t xml:space="preserve"> and/or team lead if you have any questions.</w:t>
      </w:r>
      <w:r w:rsidR="00193B7C" w:rsidRPr="3B97FA73">
        <w:rPr>
          <w:lang w:val="en-GB"/>
        </w:rPr>
        <w:t xml:space="preserve"> This will be discussed in your ‘pre bench meeting’ with your TL and BM as well.</w:t>
      </w:r>
    </w:p>
    <w:p w14:paraId="6433F084" w14:textId="149B4408" w:rsidR="003527A6" w:rsidRDefault="006B20E4" w:rsidP="26188476">
      <w:pPr>
        <w:pStyle w:val="UnorderedLists"/>
        <w:ind w:left="360"/>
        <w:rPr>
          <w:b/>
          <w:bCs/>
          <w:lang w:val="en-GB"/>
        </w:rPr>
      </w:pPr>
      <w:r w:rsidRPr="26188476">
        <w:rPr>
          <w:b/>
          <w:bCs/>
          <w:lang w:val="en-GB"/>
        </w:rPr>
        <w:t>We expect you to</w:t>
      </w:r>
      <w:r w:rsidR="003527A6" w:rsidRPr="26188476">
        <w:rPr>
          <w:b/>
          <w:bCs/>
          <w:lang w:val="en-GB"/>
        </w:rPr>
        <w:t xml:space="preserve"> </w:t>
      </w:r>
      <w:r w:rsidR="0535C053" w:rsidRPr="26188476">
        <w:rPr>
          <w:b/>
          <w:bCs/>
          <w:lang w:val="en-GB"/>
        </w:rPr>
        <w:t>spend</w:t>
      </w:r>
      <w:r w:rsidRPr="26188476">
        <w:rPr>
          <w:b/>
          <w:bCs/>
          <w:lang w:val="en-GB"/>
        </w:rPr>
        <w:t xml:space="preserve"> most of your bench time</w:t>
      </w:r>
      <w:r w:rsidR="003527A6" w:rsidRPr="26188476">
        <w:rPr>
          <w:b/>
          <w:bCs/>
          <w:lang w:val="en-GB"/>
        </w:rPr>
        <w:t xml:space="preserve"> at </w:t>
      </w:r>
      <w:r w:rsidR="002C5C49" w:rsidRPr="26188476">
        <w:rPr>
          <w:b/>
          <w:bCs/>
          <w:lang w:val="en-GB"/>
        </w:rPr>
        <w:t>(</w:t>
      </w:r>
      <w:r w:rsidR="003527A6" w:rsidRPr="26188476">
        <w:rPr>
          <w:b/>
          <w:bCs/>
          <w:lang w:val="en-GB"/>
        </w:rPr>
        <w:t>one of</w:t>
      </w:r>
      <w:r w:rsidR="002C5C49" w:rsidRPr="26188476">
        <w:rPr>
          <w:b/>
          <w:bCs/>
          <w:lang w:val="en-GB"/>
        </w:rPr>
        <w:t>)</w:t>
      </w:r>
      <w:r w:rsidR="003527A6" w:rsidRPr="26188476">
        <w:rPr>
          <w:b/>
          <w:bCs/>
          <w:lang w:val="en-GB"/>
        </w:rPr>
        <w:t xml:space="preserve"> the offices</w:t>
      </w:r>
      <w:r w:rsidR="00225836" w:rsidRPr="26188476">
        <w:rPr>
          <w:b/>
          <w:bCs/>
          <w:lang w:val="en-GB"/>
        </w:rPr>
        <w:t>.</w:t>
      </w:r>
    </w:p>
    <w:p w14:paraId="573A4D19" w14:textId="5E31117F" w:rsidR="006B20E4" w:rsidRPr="006B20E4" w:rsidRDefault="006B20E4" w:rsidP="2B491745">
      <w:pPr>
        <w:pStyle w:val="UnorderedLists"/>
        <w:ind w:left="720"/>
        <w:rPr>
          <w:lang w:val="en-GB"/>
        </w:rPr>
      </w:pPr>
      <w:r w:rsidRPr="2B491745">
        <w:rPr>
          <w:lang w:val="en-GB"/>
        </w:rPr>
        <w:t xml:space="preserve">Connecting with colleagues is a part of your job. </w:t>
      </w:r>
      <w:r w:rsidR="00971FD1" w:rsidRPr="2B491745">
        <w:rPr>
          <w:lang w:val="en-GB"/>
        </w:rPr>
        <w:t>B</w:t>
      </w:r>
      <w:r w:rsidRPr="2B491745">
        <w:rPr>
          <w:lang w:val="en-GB"/>
        </w:rPr>
        <w:t>ench time</w:t>
      </w:r>
      <w:r w:rsidR="00971FD1" w:rsidRPr="2B491745">
        <w:rPr>
          <w:lang w:val="en-GB"/>
        </w:rPr>
        <w:t xml:space="preserve"> is the ideal </w:t>
      </w:r>
      <w:r w:rsidR="00442017" w:rsidRPr="2B491745">
        <w:rPr>
          <w:lang w:val="en-GB"/>
        </w:rPr>
        <w:t>moment to excel in this.</w:t>
      </w:r>
    </w:p>
    <w:p w14:paraId="55A2128E" w14:textId="0B9110B3" w:rsidR="005E1336" w:rsidRDefault="004E20E2" w:rsidP="2B491745">
      <w:pPr>
        <w:pStyle w:val="UnorderedLists"/>
        <w:ind w:left="720"/>
        <w:rPr>
          <w:lang w:val="en-GB"/>
        </w:rPr>
      </w:pPr>
      <w:r w:rsidRPr="2B491745">
        <w:rPr>
          <w:lang w:val="en-GB"/>
        </w:rPr>
        <w:t>Some consultants feel more motivated when working at the office</w:t>
      </w:r>
      <w:r w:rsidR="007F556E" w:rsidRPr="2B491745">
        <w:rPr>
          <w:lang w:val="en-GB"/>
        </w:rPr>
        <w:t>. For others</w:t>
      </w:r>
      <w:r w:rsidR="00526E2C" w:rsidRPr="2B491745">
        <w:rPr>
          <w:lang w:val="en-GB"/>
        </w:rPr>
        <w:t>,</w:t>
      </w:r>
      <w:r w:rsidR="007F556E" w:rsidRPr="2B491745">
        <w:rPr>
          <w:lang w:val="en-GB"/>
        </w:rPr>
        <w:t xml:space="preserve"> it demotivates when they feel they do not have anything useful to do. When you feel like you are in the last category, ask your team lead about how you can </w:t>
      </w:r>
      <w:r w:rsidR="00612EF0" w:rsidRPr="2B491745">
        <w:rPr>
          <w:lang w:val="en-GB"/>
        </w:rPr>
        <w:t xml:space="preserve">best spend your time. </w:t>
      </w:r>
    </w:p>
    <w:p w14:paraId="593C31BD" w14:textId="7CBA87F3" w:rsidR="00E164B0" w:rsidRDefault="00E164B0" w:rsidP="2B491745">
      <w:pPr>
        <w:pStyle w:val="UnorderedLists"/>
        <w:ind w:left="720"/>
        <w:rPr>
          <w:lang w:val="en-GB"/>
        </w:rPr>
      </w:pPr>
      <w:r w:rsidRPr="2B491745">
        <w:rPr>
          <w:lang w:val="en-GB"/>
        </w:rPr>
        <w:t xml:space="preserve">Ask </w:t>
      </w:r>
      <w:r w:rsidR="003002C6" w:rsidRPr="2B491745">
        <w:rPr>
          <w:lang w:val="en-GB"/>
        </w:rPr>
        <w:t>your colleagues if there is anything you can help them with</w:t>
      </w:r>
      <w:r w:rsidR="00A75ED1" w:rsidRPr="2B491745">
        <w:rPr>
          <w:lang w:val="en-GB"/>
        </w:rPr>
        <w:t xml:space="preserve"> or whether you can tag along </w:t>
      </w:r>
      <w:r w:rsidR="00592500" w:rsidRPr="2B491745">
        <w:rPr>
          <w:lang w:val="en-GB"/>
        </w:rPr>
        <w:t>for a day/task to learn from them.</w:t>
      </w:r>
    </w:p>
    <w:p w14:paraId="5C0CFE6F" w14:textId="3C4D2713" w:rsidR="00DF4745" w:rsidRDefault="00DF4745" w:rsidP="26188476">
      <w:pPr>
        <w:pStyle w:val="UnorderedLists"/>
        <w:ind w:left="360"/>
        <w:rPr>
          <w:b/>
          <w:bCs/>
          <w:lang w:val="en-GB"/>
        </w:rPr>
      </w:pPr>
      <w:r w:rsidRPr="26188476">
        <w:rPr>
          <w:b/>
          <w:bCs/>
          <w:lang w:val="en-GB"/>
        </w:rPr>
        <w:t xml:space="preserve">Share vacancies </w:t>
      </w:r>
      <w:r w:rsidR="00CB4485" w:rsidRPr="26188476">
        <w:rPr>
          <w:b/>
          <w:bCs/>
          <w:lang w:val="en-GB"/>
        </w:rPr>
        <w:t xml:space="preserve">in the </w:t>
      </w:r>
      <w:hyperlink r:id="rId20">
        <w:r w:rsidR="00CB4485" w:rsidRPr="26188476">
          <w:rPr>
            <w:rStyle w:val="Hyperlink"/>
            <w:b/>
            <w:bCs/>
            <w:lang w:val="en-GB"/>
          </w:rPr>
          <w:t xml:space="preserve">Leads </w:t>
        </w:r>
        <w:r w:rsidR="00A8540B" w:rsidRPr="26188476">
          <w:rPr>
            <w:rStyle w:val="Hyperlink"/>
            <w:b/>
            <w:bCs/>
            <w:lang w:val="en-GB"/>
          </w:rPr>
          <w:t xml:space="preserve">Teams </w:t>
        </w:r>
        <w:r w:rsidR="00CB4485" w:rsidRPr="26188476">
          <w:rPr>
            <w:rStyle w:val="Hyperlink"/>
            <w:b/>
            <w:bCs/>
            <w:lang w:val="en-GB"/>
          </w:rPr>
          <w:t>channel</w:t>
        </w:r>
      </w:hyperlink>
      <w:r w:rsidR="006447F1" w:rsidRPr="26188476">
        <w:rPr>
          <w:b/>
          <w:bCs/>
          <w:lang w:val="en-GB"/>
        </w:rPr>
        <w:t>, these are actively picked up by sales</w:t>
      </w:r>
      <w:r w:rsidR="00A91302" w:rsidRPr="26188476">
        <w:rPr>
          <w:b/>
          <w:bCs/>
          <w:lang w:val="en-GB"/>
        </w:rPr>
        <w:t xml:space="preserve">. </w:t>
      </w:r>
      <w:r w:rsidR="00927632" w:rsidRPr="26188476">
        <w:rPr>
          <w:b/>
          <w:bCs/>
          <w:lang w:val="en-GB"/>
        </w:rPr>
        <w:t>You can share vacancies that you find online for assignments you like</w:t>
      </w:r>
      <w:r w:rsidR="00592500" w:rsidRPr="26188476">
        <w:rPr>
          <w:b/>
          <w:bCs/>
          <w:lang w:val="en-GB"/>
        </w:rPr>
        <w:t>, or you can share</w:t>
      </w:r>
      <w:r w:rsidR="00927632" w:rsidRPr="26188476">
        <w:rPr>
          <w:b/>
          <w:bCs/>
          <w:lang w:val="en-GB"/>
        </w:rPr>
        <w:t xml:space="preserve"> </w:t>
      </w:r>
      <w:r w:rsidR="009C4A06" w:rsidRPr="26188476">
        <w:rPr>
          <w:b/>
          <w:bCs/>
          <w:lang w:val="en-GB"/>
        </w:rPr>
        <w:t xml:space="preserve">messages from a recruiter. </w:t>
      </w:r>
    </w:p>
    <w:p w14:paraId="15BA842D" w14:textId="0D65AC88" w:rsidR="00A8540B" w:rsidRDefault="00592500" w:rsidP="26188476">
      <w:pPr>
        <w:pStyle w:val="UnorderedLists"/>
        <w:ind w:left="360"/>
        <w:rPr>
          <w:b/>
          <w:bCs/>
          <w:lang w:val="en-GB"/>
        </w:rPr>
      </w:pPr>
      <w:r w:rsidRPr="26188476">
        <w:rPr>
          <w:b/>
          <w:bCs/>
          <w:lang w:val="en-GB"/>
        </w:rPr>
        <w:t>Post</w:t>
      </w:r>
      <w:r w:rsidR="00A8540B" w:rsidRPr="26188476">
        <w:rPr>
          <w:b/>
          <w:bCs/>
          <w:lang w:val="en-GB"/>
        </w:rPr>
        <w:t xml:space="preserve"> a message in the </w:t>
      </w:r>
      <w:hyperlink r:id="rId21">
        <w:r w:rsidR="00A8540B" w:rsidRPr="26188476">
          <w:rPr>
            <w:rStyle w:val="Hyperlink"/>
            <w:b/>
            <w:bCs/>
            <w:lang w:val="en-GB"/>
          </w:rPr>
          <w:t>General Teams channel</w:t>
        </w:r>
      </w:hyperlink>
      <w:r w:rsidR="00A8540B" w:rsidRPr="26188476">
        <w:rPr>
          <w:b/>
          <w:bCs/>
          <w:lang w:val="en-GB"/>
        </w:rPr>
        <w:t xml:space="preserve"> or a specific domain channel</w:t>
      </w:r>
      <w:r w:rsidR="00D55133" w:rsidRPr="26188476">
        <w:rPr>
          <w:b/>
          <w:bCs/>
          <w:lang w:val="en-GB"/>
        </w:rPr>
        <w:t xml:space="preserve"> mentioning</w:t>
      </w:r>
      <w:r w:rsidR="00A8540B" w:rsidRPr="26188476">
        <w:rPr>
          <w:b/>
          <w:bCs/>
          <w:lang w:val="en-GB"/>
        </w:rPr>
        <w:t xml:space="preserve"> that you have some time on your hands and can help colleagues out when they need some additional help</w:t>
      </w:r>
      <w:r w:rsidRPr="26188476">
        <w:rPr>
          <w:b/>
          <w:bCs/>
          <w:lang w:val="en-GB"/>
        </w:rPr>
        <w:t>.</w:t>
      </w:r>
    </w:p>
    <w:p w14:paraId="28D640F1" w14:textId="07816B84" w:rsidR="003320D8" w:rsidRDefault="00CC19E8" w:rsidP="26188476">
      <w:pPr>
        <w:pStyle w:val="UnorderedLists"/>
        <w:ind w:left="360"/>
        <w:rPr>
          <w:b/>
          <w:bCs/>
          <w:lang w:val="en-GB"/>
        </w:rPr>
      </w:pPr>
      <w:r w:rsidRPr="26188476">
        <w:rPr>
          <w:b/>
          <w:bCs/>
          <w:lang w:val="en-GB"/>
        </w:rPr>
        <w:t>Share your thoughts and feelings with your team lead. Do not hesitate to contact anyone in the organi</w:t>
      </w:r>
      <w:r w:rsidR="0EB31BE4" w:rsidRPr="26188476">
        <w:rPr>
          <w:b/>
          <w:bCs/>
          <w:lang w:val="en-GB"/>
        </w:rPr>
        <w:t>s</w:t>
      </w:r>
      <w:r w:rsidRPr="26188476">
        <w:rPr>
          <w:b/>
          <w:bCs/>
          <w:lang w:val="en-GB"/>
        </w:rPr>
        <w:t>ation if you have a question, idea</w:t>
      </w:r>
      <w:r w:rsidR="00E558ED" w:rsidRPr="26188476">
        <w:rPr>
          <w:b/>
          <w:bCs/>
          <w:lang w:val="en-GB"/>
        </w:rPr>
        <w:t xml:space="preserve">, or worry. </w:t>
      </w:r>
    </w:p>
    <w:p w14:paraId="1E4BB114" w14:textId="6C0CC693" w:rsidR="004253DA" w:rsidRDefault="004253DA" w:rsidP="2B491745">
      <w:pPr>
        <w:pStyle w:val="UnorderedLists"/>
        <w:numPr>
          <w:ilvl w:val="0"/>
          <w:numId w:val="0"/>
        </w:numPr>
        <w:rPr>
          <w:lang w:val="en-GB"/>
        </w:rPr>
      </w:pPr>
    </w:p>
    <w:p w14:paraId="4DF74FC9" w14:textId="71BF9CE6" w:rsidR="2B491745" w:rsidRDefault="2B491745" w:rsidP="2B491745">
      <w:r w:rsidRPr="2B491745">
        <w:br w:type="page"/>
      </w:r>
    </w:p>
    <w:p w14:paraId="7F07C652" w14:textId="753406E0" w:rsidR="004253DA" w:rsidRDefault="004253DA" w:rsidP="004253DA">
      <w:pPr>
        <w:pStyle w:val="Heading1"/>
        <w:rPr>
          <w:lang w:val="en-GB"/>
        </w:rPr>
      </w:pPr>
      <w:bookmarkStart w:id="3" w:name="_Toc765966542"/>
      <w:r w:rsidRPr="47554234">
        <w:rPr>
          <w:lang w:val="en-GB"/>
        </w:rPr>
        <w:t>FAQ</w:t>
      </w:r>
      <w:bookmarkEnd w:id="3"/>
    </w:p>
    <w:p w14:paraId="4C4D88ED" w14:textId="77777777" w:rsidR="004253DA" w:rsidRPr="004253DA" w:rsidRDefault="004253DA" w:rsidP="004253DA"/>
    <w:p w14:paraId="167A670A" w14:textId="1121D904" w:rsidR="004C6FD4" w:rsidRDefault="004C6FD4" w:rsidP="00536844">
      <w:pPr>
        <w:pStyle w:val="Heading3"/>
      </w:pPr>
      <w:bookmarkStart w:id="4" w:name="_Toc1222463311"/>
      <w:r w:rsidRPr="47554234">
        <w:t>Who is my first point of contact?</w:t>
      </w:r>
      <w:bookmarkEnd w:id="4"/>
    </w:p>
    <w:p w14:paraId="435153E3" w14:textId="2F2CA326" w:rsidR="004C6FD4" w:rsidRPr="004C6FD4" w:rsidRDefault="004C6FD4" w:rsidP="004C6FD4">
      <w:r w:rsidRPr="2B491745">
        <w:t xml:space="preserve">Your team lead. </w:t>
      </w:r>
      <w:r w:rsidR="00E65FC9" w:rsidRPr="2B491745">
        <w:t xml:space="preserve">Next to that, feel free to ask the sales team for sales related questions. </w:t>
      </w:r>
    </w:p>
    <w:p w14:paraId="0C7F6F34" w14:textId="661974DE" w:rsidR="00572D55" w:rsidRDefault="00572D55" w:rsidP="00536844">
      <w:pPr>
        <w:pStyle w:val="Heading3"/>
      </w:pPr>
      <w:bookmarkStart w:id="5" w:name="_Toc1759046834"/>
      <w:r w:rsidRPr="47554234">
        <w:t>Who will look after me?</w:t>
      </w:r>
      <w:bookmarkEnd w:id="5"/>
    </w:p>
    <w:p w14:paraId="5797DD2E" w14:textId="6092AEFD" w:rsidR="00572D55" w:rsidRPr="00572D55" w:rsidRDefault="004B35F9" w:rsidP="00572D55">
      <w:r w:rsidRPr="2B491745">
        <w:t>Our goal is that your team lead checks in with you every two weeks.</w:t>
      </w:r>
      <w:r w:rsidR="006E55BF" w:rsidRPr="2B491745">
        <w:t xml:space="preserve"> </w:t>
      </w:r>
      <w:r w:rsidR="00C31C4E" w:rsidRPr="2B491745">
        <w:t xml:space="preserve">On the background is the whole sales team actively looking for assignments for you. </w:t>
      </w:r>
    </w:p>
    <w:p w14:paraId="1D91C594" w14:textId="6E2C4795" w:rsidR="001B1336" w:rsidRDefault="001B1336" w:rsidP="00536844">
      <w:pPr>
        <w:pStyle w:val="Heading3"/>
      </w:pPr>
      <w:bookmarkStart w:id="6" w:name="_Toc1442971533"/>
      <w:r w:rsidRPr="47554234">
        <w:t>Which internal projects can I contribute to?</w:t>
      </w:r>
      <w:bookmarkEnd w:id="6"/>
    </w:p>
    <w:p w14:paraId="016B6571" w14:textId="5B8315AD" w:rsidR="00782458" w:rsidRDefault="00EE78A1" w:rsidP="006F0F89">
      <w:r w:rsidRPr="6EF94BCF">
        <w:t xml:space="preserve">Ask your team lead to discuss </w:t>
      </w:r>
      <w:r w:rsidR="00AD2FDB" w:rsidRPr="6EF94BCF">
        <w:t xml:space="preserve">internal (domain specific) projects that you could help out with. Feel free to also approach </w:t>
      </w:r>
      <w:r w:rsidR="00685E5B" w:rsidRPr="6EF94BCF">
        <w:t xml:space="preserve">team leads of other domains, if you are interested in developing yourself in that direction. </w:t>
      </w:r>
      <w:r w:rsidR="00D45B4D" w:rsidRPr="6EF94BCF">
        <w:t xml:space="preserve">If you have any ideas </w:t>
      </w:r>
      <w:r w:rsidR="00495B96" w:rsidRPr="6EF94BCF">
        <w:t>for client cases or blogs, contact</w:t>
      </w:r>
      <w:r w:rsidR="002D3F58" w:rsidRPr="6EF94BCF">
        <w:t xml:space="preserve"> Marketing</w:t>
      </w:r>
      <w:r w:rsidR="00495B96" w:rsidRPr="6EF94BCF">
        <w:t xml:space="preserve">. </w:t>
      </w:r>
      <w:r w:rsidR="00171C2C" w:rsidRPr="6EF94BCF">
        <w:t xml:space="preserve">Check the </w:t>
      </w:r>
      <w:hyperlink r:id="rId22">
        <w:r w:rsidR="00C31C4E" w:rsidRPr="6EF94BCF">
          <w:rPr>
            <w:rStyle w:val="Hyperlink"/>
          </w:rPr>
          <w:t>MT</w:t>
        </w:r>
        <w:r w:rsidR="00171C2C" w:rsidRPr="6EF94BCF">
          <w:rPr>
            <w:rStyle w:val="Hyperlink"/>
          </w:rPr>
          <w:t xml:space="preserve"> backlog</w:t>
        </w:r>
      </w:hyperlink>
      <w:r w:rsidR="00CD1D83" w:rsidRPr="6EF94BCF">
        <w:t xml:space="preserve"> for </w:t>
      </w:r>
      <w:r w:rsidR="00C83BE8" w:rsidRPr="6EF94BCF">
        <w:t xml:space="preserve">projects the MT is working </w:t>
      </w:r>
      <w:r w:rsidR="09FFD3C7" w:rsidRPr="6EF94BCF">
        <w:t>on,</w:t>
      </w:r>
      <w:r w:rsidR="00C83BE8" w:rsidRPr="6EF94BCF">
        <w:t xml:space="preserve"> and you might be able to contribute to</w:t>
      </w:r>
      <w:r w:rsidR="00171C2C" w:rsidRPr="6EF94BCF">
        <w:t xml:space="preserve">. </w:t>
      </w:r>
    </w:p>
    <w:p w14:paraId="6126C4CF" w14:textId="2FDDF395" w:rsidR="001B4AE7" w:rsidRDefault="006F0F89" w:rsidP="006F0F89">
      <w:r w:rsidRPr="2B491745">
        <w:t xml:space="preserve">For </w:t>
      </w:r>
      <w:r w:rsidR="0031238F" w:rsidRPr="2B491745">
        <w:t>Datahub</w:t>
      </w:r>
      <w:r w:rsidRPr="2B491745">
        <w:t xml:space="preserve"> projects you can contact Marieke</w:t>
      </w:r>
      <w:r w:rsidR="002717EF" w:rsidRPr="2B491745">
        <w:t xml:space="preserve"> (</w:t>
      </w:r>
      <w:hyperlink r:id="rId23">
        <w:r w:rsidR="002717EF" w:rsidRPr="2B491745">
          <w:rPr>
            <w:rStyle w:val="Hyperlink"/>
          </w:rPr>
          <w:t>marieke.schulte@digital-power.com</w:t>
        </w:r>
      </w:hyperlink>
      <w:r w:rsidR="002717EF" w:rsidRPr="2B491745">
        <w:t>)</w:t>
      </w:r>
      <w:r w:rsidRPr="2B491745">
        <w:t>.</w:t>
      </w:r>
      <w:r w:rsidR="00A028BD" w:rsidRPr="2B491745">
        <w:t xml:space="preserve"> </w:t>
      </w:r>
      <w:r w:rsidR="0078331C" w:rsidRPr="2B491745">
        <w:t xml:space="preserve">The </w:t>
      </w:r>
      <w:r w:rsidR="0031238F" w:rsidRPr="2B491745">
        <w:t>Datahub</w:t>
      </w:r>
      <w:r w:rsidR="0078331C" w:rsidRPr="2B491745">
        <w:t xml:space="preserve"> is also open to </w:t>
      </w:r>
      <w:r w:rsidR="005E75FE" w:rsidRPr="2B491745">
        <w:t>ideas for new projects</w:t>
      </w:r>
      <w:r w:rsidR="00C83BE8" w:rsidRPr="2B491745">
        <w:t>, so share any ideas that you have!</w:t>
      </w:r>
    </w:p>
    <w:p w14:paraId="226F7EEA" w14:textId="38B1C395" w:rsidR="001B4AE7" w:rsidRPr="001B4AE7" w:rsidRDefault="001B4AE7" w:rsidP="006F0F89">
      <w:r w:rsidRPr="2B491745">
        <w:t xml:space="preserve">Besides that, there is plenty of room for your own initiatives within Digital Power! Think about projects like the foosball table prediction model, company dashboard, etc. These are all initiatives started by bench consultants, in line with their development goals. Your own (crazy) idea? Discuss it with your team lead. </w:t>
      </w:r>
    </w:p>
    <w:p w14:paraId="2A28847B" w14:textId="6C806435" w:rsidR="002501A0" w:rsidRDefault="002501A0" w:rsidP="006F0F89">
      <w:r>
        <w:t>Keep in mind that</w:t>
      </w:r>
      <w:r w:rsidR="00243158">
        <w:t xml:space="preserve"> paid assignments have priority</w:t>
      </w:r>
      <w:r>
        <w:t xml:space="preserve"> </w:t>
      </w:r>
      <w:r w:rsidR="00243158">
        <w:t xml:space="preserve">over </w:t>
      </w:r>
      <w:r>
        <w:t xml:space="preserve">internal and </w:t>
      </w:r>
      <w:r w:rsidR="0031238F">
        <w:t>Datahub</w:t>
      </w:r>
      <w:r>
        <w:t xml:space="preserve"> projects</w:t>
      </w:r>
      <w:r w:rsidR="00243158">
        <w:t xml:space="preserve">. It might be the case that you start on one of these </w:t>
      </w:r>
      <w:r w:rsidR="5896E407">
        <w:t>projects but</w:t>
      </w:r>
      <w:r w:rsidR="004E46DB">
        <w:t xml:space="preserve"> cannot </w:t>
      </w:r>
      <w:r w:rsidR="000A7B64">
        <w:t xml:space="preserve">finish it </w:t>
      </w:r>
      <w:r w:rsidR="004E46DB">
        <w:t xml:space="preserve">yourself </w:t>
      </w:r>
      <w:r w:rsidR="000A7B64">
        <w:t xml:space="preserve">and </w:t>
      </w:r>
      <w:r w:rsidR="004E46DB">
        <w:t xml:space="preserve">you </w:t>
      </w:r>
      <w:bookmarkStart w:id="7" w:name="_Int_0kkvRdOX"/>
      <w:r w:rsidR="000A7B64">
        <w:t>have to</w:t>
      </w:r>
      <w:bookmarkEnd w:id="7"/>
      <w:r w:rsidR="000A7B64">
        <w:t xml:space="preserve"> hand it over to a colleague. </w:t>
      </w:r>
    </w:p>
    <w:p w14:paraId="130FA0B1" w14:textId="771169D3" w:rsidR="0EE630EA" w:rsidRDefault="0EE630EA" w:rsidP="26188476">
      <w:pPr>
        <w:pStyle w:val="Heading3"/>
      </w:pPr>
      <w:r>
        <w:t>What other tasks could I pick</w:t>
      </w:r>
      <w:r w:rsidR="62D13BF6">
        <w:t xml:space="preserve"> </w:t>
      </w:r>
      <w:r>
        <w:t>up?</w:t>
      </w:r>
    </w:p>
    <w:p w14:paraId="5AE7FB74" w14:textId="1ADEFAEA" w:rsidR="0EE630EA" w:rsidRDefault="0EE630EA" w:rsidP="1E8CE57A">
      <w:pPr>
        <w:pStyle w:val="ListParagraph"/>
        <w:spacing w:after="0"/>
        <w:ind w:left="0"/>
      </w:pPr>
      <w:r w:rsidRPr="1E8CE57A">
        <w:rPr>
          <w:rFonts w:eastAsiaTheme="minorEastAsia"/>
        </w:rPr>
        <w:t>Spend time exploring new trends, technologies, or approaches relevant to your field. Dedicate time to analyse trends and developments in your field. This can provide valuable insights for future projects and can help you stay at the forefront of your expertise.</w:t>
      </w:r>
    </w:p>
    <w:p w14:paraId="6CF6CF12" w14:textId="313D0FF7" w:rsidR="0EE630EA" w:rsidRDefault="0EE630EA" w:rsidP="1E8CE57A">
      <w:pPr>
        <w:pStyle w:val="ListParagraph"/>
        <w:spacing w:after="0"/>
        <w:ind w:left="0"/>
      </w:pPr>
      <w:r w:rsidRPr="1E8CE57A">
        <w:rPr>
          <w:rFonts w:eastAsiaTheme="minorEastAsia"/>
        </w:rPr>
        <w:t>Take time to evaluate and improve your work processes and see if there are new tools that can increase your efficiency.</w:t>
      </w:r>
    </w:p>
    <w:p w14:paraId="4ABBD3D0" w14:textId="44074C85" w:rsidR="0EE630EA" w:rsidRDefault="0EE630EA" w:rsidP="1E8CE57A">
      <w:pPr>
        <w:pStyle w:val="ListParagraph"/>
        <w:spacing w:after="0"/>
        <w:ind w:left="0"/>
      </w:pPr>
      <w:r w:rsidRPr="1E8CE57A">
        <w:rPr>
          <w:rFonts w:eastAsiaTheme="minorEastAsia"/>
        </w:rPr>
        <w:t xml:space="preserve">Consider taking courses or trainings to learn new skills or enhance existing ones. Or consider reading relevant books and articles, participating in webinars, or attending workshops. This can also lead to new opportunities in your next assignment. </w:t>
      </w:r>
    </w:p>
    <w:p w14:paraId="2B23D521" w14:textId="7BC7BEEE" w:rsidR="0EE630EA" w:rsidRDefault="0EE630EA" w:rsidP="1E8CE57A">
      <w:pPr>
        <w:pStyle w:val="ListParagraph"/>
        <w:spacing w:after="0"/>
        <w:ind w:left="0"/>
      </w:pPr>
      <w:r w:rsidRPr="1E8CE57A">
        <w:rPr>
          <w:rFonts w:eastAsiaTheme="minorEastAsia"/>
        </w:rPr>
        <w:t>Invest time in preparing proposals, presentations, or materials that you can use for potential future projects.</w:t>
      </w:r>
    </w:p>
    <w:p w14:paraId="66D44DF7" w14:textId="67C8D36A" w:rsidR="0EE630EA" w:rsidRDefault="0EE630EA" w:rsidP="1E8CE57A">
      <w:pPr>
        <w:pStyle w:val="ListParagraph"/>
        <w:spacing w:after="0"/>
        <w:ind w:left="0"/>
      </w:pPr>
      <w:r w:rsidRPr="1E8CE57A">
        <w:rPr>
          <w:rFonts w:eastAsiaTheme="minorEastAsia"/>
        </w:rPr>
        <w:t>Help our marketing colleagues by writing a blog post or creating other marketing or recruitment materials.</w:t>
      </w:r>
    </w:p>
    <w:p w14:paraId="12936CD8" w14:textId="0AADEB7A" w:rsidR="00449D8D" w:rsidRDefault="00449D8D" w:rsidP="00449D8D"/>
    <w:p w14:paraId="10007C71" w14:textId="6D72A11E" w:rsidR="006F0EE6" w:rsidRDefault="006F0EE6" w:rsidP="00536844">
      <w:pPr>
        <w:pStyle w:val="Heading3"/>
      </w:pPr>
      <w:bookmarkStart w:id="8" w:name="_Toc66096632"/>
      <w:r w:rsidRPr="47554234">
        <w:t xml:space="preserve">Which trainings </w:t>
      </w:r>
      <w:r w:rsidR="00C83BE8" w:rsidRPr="47554234">
        <w:t>are relevant for me</w:t>
      </w:r>
      <w:r w:rsidRPr="47554234">
        <w:t>?</w:t>
      </w:r>
      <w:r w:rsidR="00DA11A8" w:rsidRPr="47554234">
        <w:t xml:space="preserve"> Where can I find inspiration for my development?</w:t>
      </w:r>
      <w:bookmarkEnd w:id="8"/>
    </w:p>
    <w:p w14:paraId="5DE50831" w14:textId="074FCC12" w:rsidR="006F0EE6" w:rsidRPr="006F0EE6" w:rsidRDefault="006F0EE6" w:rsidP="006F0EE6">
      <w:r w:rsidRPr="2B491745">
        <w:t xml:space="preserve">Discuss with </w:t>
      </w:r>
      <w:r w:rsidR="00DC5A11" w:rsidRPr="2B491745">
        <w:t xml:space="preserve">your golden triangle, </w:t>
      </w:r>
      <w:r w:rsidRPr="2B491745">
        <w:t>the development manager</w:t>
      </w:r>
      <w:r w:rsidR="00A853DA" w:rsidRPr="2B491745">
        <w:t>,</w:t>
      </w:r>
      <w:r w:rsidRPr="2B491745">
        <w:t xml:space="preserve"> your team lead</w:t>
      </w:r>
      <w:r w:rsidR="00A853DA" w:rsidRPr="2B491745">
        <w:t>, or colleagues</w:t>
      </w:r>
      <w:r w:rsidRPr="2B491745">
        <w:t xml:space="preserve"> </w:t>
      </w:r>
      <w:r w:rsidR="00A853DA" w:rsidRPr="2B491745">
        <w:t xml:space="preserve">which trainings they recommend. If you find a </w:t>
      </w:r>
      <w:r w:rsidR="00D45B4D" w:rsidRPr="2B491745">
        <w:t>nice training, make sure to share this with</w:t>
      </w:r>
      <w:r w:rsidR="00DC5A11" w:rsidRPr="2B491745">
        <w:t xml:space="preserve">in Digital Power. </w:t>
      </w:r>
      <w:r w:rsidR="00DA10D4" w:rsidRPr="2B491745">
        <w:t>Additionally, you can ask your team</w:t>
      </w:r>
      <w:r w:rsidR="00280DC1" w:rsidRPr="2B491745">
        <w:t xml:space="preserve"> lead</w:t>
      </w:r>
      <w:r w:rsidR="00DA10D4" w:rsidRPr="2B491745">
        <w:t xml:space="preserve"> </w:t>
      </w:r>
      <w:r w:rsidR="00A700CF" w:rsidRPr="2B491745">
        <w:t xml:space="preserve">to share the domain vision with you. </w:t>
      </w:r>
      <w:r w:rsidR="002C4D59" w:rsidRPr="2B491745">
        <w:t>This might inspire you to develop in a certain direction.</w:t>
      </w:r>
    </w:p>
    <w:p w14:paraId="169C3B57" w14:textId="45FACD69" w:rsidR="000769CD" w:rsidRDefault="000769CD" w:rsidP="00536844">
      <w:pPr>
        <w:pStyle w:val="Heading3"/>
      </w:pPr>
      <w:bookmarkStart w:id="9" w:name="_Toc1659228178"/>
      <w:r w:rsidRPr="47554234">
        <w:t xml:space="preserve">Can I say </w:t>
      </w:r>
      <w:r w:rsidR="003303CD" w:rsidRPr="47554234">
        <w:t>‘no’ to an assignment or intake when I am on the bench?</w:t>
      </w:r>
      <w:bookmarkEnd w:id="9"/>
    </w:p>
    <w:p w14:paraId="7298762E" w14:textId="77777777" w:rsidR="00D50A18" w:rsidRDefault="0022417E" w:rsidP="003303CD">
      <w:r w:rsidRPr="2B491745">
        <w:t>Our goal is to find an assignment that fits with y</w:t>
      </w:r>
      <w:r w:rsidR="00E165D8" w:rsidRPr="2B491745">
        <w:t>our goals. We always encourage you to go on an intake</w:t>
      </w:r>
      <w:r w:rsidR="00B25154" w:rsidRPr="2B491745">
        <w:t xml:space="preserve"> to check whether the assignment could </w:t>
      </w:r>
      <w:r w:rsidR="00785A01" w:rsidRPr="2B491745">
        <w:t>be a match</w:t>
      </w:r>
      <w:r w:rsidR="00B25154" w:rsidRPr="2B491745">
        <w:t xml:space="preserve">. The </w:t>
      </w:r>
      <w:r w:rsidR="003306F9" w:rsidRPr="2B491745">
        <w:t xml:space="preserve">assignment description often offers more flexibility than you would expect. </w:t>
      </w:r>
    </w:p>
    <w:p w14:paraId="74208A46" w14:textId="5BE62614" w:rsidR="00D50A18" w:rsidRDefault="00D50A18" w:rsidP="003303CD">
      <w:r w:rsidRPr="6EF94BCF">
        <w:t>I</w:t>
      </w:r>
      <w:r w:rsidR="37E956A0" w:rsidRPr="6EF94BCF">
        <w:t>t</w:t>
      </w:r>
      <w:r w:rsidRPr="6EF94BCF">
        <w:t xml:space="preserve"> might also be the case that the assignment is not interesting for you but can be of value to a colleague</w:t>
      </w:r>
      <w:r w:rsidR="00182478" w:rsidRPr="6EF94BCF">
        <w:t xml:space="preserve">. </w:t>
      </w:r>
      <w:r w:rsidR="00106CD4" w:rsidRPr="6EF94BCF">
        <w:t>Th</w:t>
      </w:r>
      <w:r w:rsidR="0048504A" w:rsidRPr="6EF94BCF">
        <w:t xml:space="preserve">is has happened many times in the past. Therefore, you should see an intake not just as </w:t>
      </w:r>
      <w:r w:rsidR="0099278A" w:rsidRPr="6EF94BCF">
        <w:t xml:space="preserve">an opportunity for yourself, but also as one for Digital Power. </w:t>
      </w:r>
    </w:p>
    <w:p w14:paraId="3E280B8D" w14:textId="5F1CE560" w:rsidR="003303CD" w:rsidRPr="003303CD" w:rsidRDefault="003306F9" w:rsidP="003303CD">
      <w:r w:rsidRPr="2B491745">
        <w:t xml:space="preserve">For more information, check </w:t>
      </w:r>
      <w:hyperlink r:id="rId24">
        <w:r w:rsidR="00801877" w:rsidRPr="2B491745">
          <w:rPr>
            <w:rStyle w:val="Hyperlink"/>
          </w:rPr>
          <w:t>Way of Working sales at Digital Power</w:t>
        </w:r>
      </w:hyperlink>
      <w:r w:rsidRPr="2B491745">
        <w:t xml:space="preserve">. </w:t>
      </w:r>
    </w:p>
    <w:p w14:paraId="53A1D203" w14:textId="3D7C1918" w:rsidR="005433F9" w:rsidRDefault="005433F9" w:rsidP="00536844">
      <w:pPr>
        <w:pStyle w:val="Heading3"/>
      </w:pPr>
      <w:bookmarkStart w:id="10" w:name="_Toc1973186713"/>
      <w:r w:rsidRPr="47554234">
        <w:t xml:space="preserve">Do I immediately </w:t>
      </w:r>
      <w:r w:rsidR="00B83BAD" w:rsidRPr="47554234">
        <w:t>stop with my internal project when there is an assignment for me?</w:t>
      </w:r>
      <w:bookmarkEnd w:id="10"/>
    </w:p>
    <w:p w14:paraId="6E003E34" w14:textId="71CA488F" w:rsidR="00B83BAD" w:rsidRDefault="00B83BAD" w:rsidP="00B83BAD">
      <w:r w:rsidRPr="2B491745">
        <w:t xml:space="preserve">In general, yes. Exceptions could be tasks that have a high priority and can only be executed by a </w:t>
      </w:r>
      <w:r w:rsidR="00C644B2" w:rsidRPr="2B491745">
        <w:t>limited set of people in the company. In that case, priority should have been given by the MT to the project and hours have to be reserved</w:t>
      </w:r>
      <w:r w:rsidR="00CD0BFA" w:rsidRPr="2B491745">
        <w:t xml:space="preserve"> for you. You should always book these hours on a project.</w:t>
      </w:r>
    </w:p>
    <w:p w14:paraId="78287BD4" w14:textId="1C4851DD" w:rsidR="00CD0BFA" w:rsidRPr="00B83BAD" w:rsidRDefault="00CD0BFA" w:rsidP="00B83BAD">
      <w:r w:rsidRPr="2B491745">
        <w:t xml:space="preserve">Before you start an internal project, ask </w:t>
      </w:r>
      <w:r w:rsidR="000E6322" w:rsidRPr="2B491745">
        <w:t>whether these hours are reserved for you</w:t>
      </w:r>
      <w:r w:rsidR="00E67F33" w:rsidRPr="2B491745">
        <w:t xml:space="preserve"> or whether you should stop </w:t>
      </w:r>
      <w:r w:rsidR="002F1140" w:rsidRPr="2B491745">
        <w:t>once you start a new assignment. Make sure that you document what you are doing and check with the project owner who will take over from you</w:t>
      </w:r>
      <w:r w:rsidR="00EC5459" w:rsidRPr="2B491745">
        <w:t xml:space="preserve">. </w:t>
      </w:r>
    </w:p>
    <w:p w14:paraId="28724D3E" w14:textId="09E5E57E" w:rsidR="00DC5A11" w:rsidRDefault="00DC5A11" w:rsidP="00536844">
      <w:pPr>
        <w:pStyle w:val="Heading3"/>
      </w:pPr>
      <w:bookmarkStart w:id="11" w:name="_Toc975024908"/>
      <w:r w:rsidRPr="47554234">
        <w:t>What does the sales process look like?</w:t>
      </w:r>
      <w:bookmarkEnd w:id="11"/>
    </w:p>
    <w:p w14:paraId="3AB7B618" w14:textId="6C99737F" w:rsidR="00DC5A11" w:rsidRDefault="00037C84" w:rsidP="00DC5A11">
      <w:r w:rsidRPr="2B491745">
        <w:t>Check this document to learn more about the sales process</w:t>
      </w:r>
      <w:r w:rsidR="00F25B3F" w:rsidRPr="2B491745">
        <w:t>:</w:t>
      </w:r>
      <w:r w:rsidRPr="2B491745">
        <w:t xml:space="preserve"> </w:t>
      </w:r>
      <w:hyperlink r:id="rId25">
        <w:r w:rsidR="00F25B3F" w:rsidRPr="2B491745">
          <w:rPr>
            <w:rStyle w:val="Hyperlink"/>
          </w:rPr>
          <w:t>Way of Working sales at Digital Power</w:t>
        </w:r>
      </w:hyperlink>
    </w:p>
    <w:p w14:paraId="06C229A0" w14:textId="0B56EC56" w:rsidR="00797009" w:rsidRPr="00DC5A11" w:rsidRDefault="00797009" w:rsidP="00DC5A11">
      <w:r w:rsidRPr="2B491745">
        <w:t xml:space="preserve">For </w:t>
      </w:r>
      <w:r w:rsidR="0031238F" w:rsidRPr="2B491745">
        <w:t>Datahub</w:t>
      </w:r>
      <w:r w:rsidRPr="2B491745">
        <w:t xml:space="preserve"> projects, the</w:t>
      </w:r>
      <w:r w:rsidR="00AA587F" w:rsidRPr="2B491745">
        <w:t xml:space="preserve"> same</w:t>
      </w:r>
      <w:r w:rsidRPr="2B491745">
        <w:t xml:space="preserve"> sales process is followed as </w:t>
      </w:r>
      <w:r w:rsidR="00AA587F" w:rsidRPr="2B491745">
        <w:t>for regular</w:t>
      </w:r>
      <w:r w:rsidR="00037C84" w:rsidRPr="2B491745">
        <w:t xml:space="preserve"> assignments</w:t>
      </w:r>
      <w:r w:rsidRPr="2B491745">
        <w:t xml:space="preserve">. Therefore, make sure that you </w:t>
      </w:r>
      <w:r w:rsidR="00181D68" w:rsidRPr="2B491745">
        <w:t>also email Marieke (</w:t>
      </w:r>
      <w:hyperlink r:id="rId26">
        <w:r w:rsidR="00181D68" w:rsidRPr="2B491745">
          <w:rPr>
            <w:rStyle w:val="Hyperlink"/>
          </w:rPr>
          <w:t>marieke.schulte@digital-power.com</w:t>
        </w:r>
      </w:hyperlink>
      <w:r w:rsidR="00181D68" w:rsidRPr="2B491745">
        <w:t xml:space="preserve">) with your wishes and experiences.  </w:t>
      </w:r>
    </w:p>
    <w:p w14:paraId="4BA26270" w14:textId="66C2E8A8" w:rsidR="00710D3B" w:rsidRDefault="00710D3B" w:rsidP="00536844">
      <w:pPr>
        <w:pStyle w:val="Heading3"/>
      </w:pPr>
      <w:bookmarkStart w:id="12" w:name="_Toc753329469"/>
      <w:r w:rsidRPr="47554234">
        <w:t>How will time on the bench impact my chances for a promotion?</w:t>
      </w:r>
      <w:bookmarkEnd w:id="12"/>
    </w:p>
    <w:p w14:paraId="15CC6645" w14:textId="1CC09F88" w:rsidR="00B7441B" w:rsidRPr="00B7441B" w:rsidRDefault="000311DA" w:rsidP="00B7441B">
      <w:r w:rsidRPr="6EF94BCF">
        <w:t xml:space="preserve">In order to make a promotion, we do expect you to show </w:t>
      </w:r>
      <w:r w:rsidR="00641E3A" w:rsidRPr="6EF94BCF">
        <w:t>that you can apply your skills in practice</w:t>
      </w:r>
      <w:r w:rsidR="00A64952" w:rsidRPr="6EF94BCF">
        <w:t xml:space="preserve"> and have sufficient experience </w:t>
      </w:r>
      <w:r w:rsidR="004A62E3" w:rsidRPr="6EF94BCF">
        <w:t>with applying these skills</w:t>
      </w:r>
      <w:r w:rsidR="00641E3A" w:rsidRPr="6EF94BCF">
        <w:t xml:space="preserve">. It is possible that you show this in </w:t>
      </w:r>
      <w:r w:rsidR="0031238F" w:rsidRPr="6EF94BCF">
        <w:t>Datahub</w:t>
      </w:r>
      <w:r w:rsidR="000A2BF6" w:rsidRPr="6EF94BCF">
        <w:t xml:space="preserve"> or internal projects but do keep in mind that the situation might</w:t>
      </w:r>
      <w:r w:rsidR="00C5599B" w:rsidRPr="6EF94BCF">
        <w:t xml:space="preserve"> be less challenging</w:t>
      </w:r>
      <w:r w:rsidR="00517FB5" w:rsidRPr="6EF94BCF">
        <w:t xml:space="preserve"> compared to a</w:t>
      </w:r>
      <w:r w:rsidR="00F354FC" w:rsidRPr="6EF94BCF">
        <w:t xml:space="preserve"> paid assignment</w:t>
      </w:r>
      <w:r w:rsidR="00C5599B" w:rsidRPr="6EF94BCF">
        <w:t xml:space="preserve">. </w:t>
      </w:r>
      <w:r w:rsidR="00336083" w:rsidRPr="6EF94BCF">
        <w:t xml:space="preserve">Our experience is that </w:t>
      </w:r>
      <w:r w:rsidR="00C14440" w:rsidRPr="6EF94BCF">
        <w:t xml:space="preserve">most development happens in a paid assignment. </w:t>
      </w:r>
      <w:r w:rsidR="00D14267" w:rsidRPr="6EF94BCF">
        <w:t xml:space="preserve">Following trainings does not provide you with enough practice to show that you applied your skills. </w:t>
      </w:r>
      <w:r w:rsidR="007C3109" w:rsidRPr="6EF94BCF">
        <w:t>After years of experience, we can tell that</w:t>
      </w:r>
      <w:r w:rsidR="00A64952" w:rsidRPr="6EF94BCF">
        <w:t xml:space="preserve"> some</w:t>
      </w:r>
      <w:r w:rsidR="007C3109" w:rsidRPr="6EF94BCF">
        <w:t xml:space="preserve"> clients </w:t>
      </w:r>
      <w:r w:rsidR="00063BE0" w:rsidRPr="6EF94BCF">
        <w:t>substantially value work experience more than courses</w:t>
      </w:r>
      <w:r w:rsidR="00234B0E" w:rsidRPr="6EF94BCF">
        <w:t>. This affects the weight of</w:t>
      </w:r>
      <w:r w:rsidR="00653E85" w:rsidRPr="6EF94BCF">
        <w:t xml:space="preserve"> e.g.</w:t>
      </w:r>
      <w:r w:rsidR="79C30058" w:rsidRPr="6EF94BCF">
        <w:t>,</w:t>
      </w:r>
      <w:r w:rsidR="00234B0E" w:rsidRPr="6EF94BCF">
        <w:t xml:space="preserve"> courses</w:t>
      </w:r>
      <w:r w:rsidR="00653E85" w:rsidRPr="6EF94BCF">
        <w:t xml:space="preserve"> / internal projects versus work experience on an assignment. </w:t>
      </w:r>
      <w:r w:rsidR="00C14440" w:rsidRPr="6EF94BCF">
        <w:t xml:space="preserve">Therefore, </w:t>
      </w:r>
      <w:r w:rsidR="00B95908" w:rsidRPr="6EF94BCF">
        <w:t>seize opportunities to work at a</w:t>
      </w:r>
      <w:r w:rsidR="0054258E" w:rsidRPr="6EF94BCF">
        <w:t xml:space="preserve"> paid assignment</w:t>
      </w:r>
      <w:r w:rsidR="005B0CAD" w:rsidRPr="6EF94BCF">
        <w:t>, as it supports you in your development</w:t>
      </w:r>
      <w:r w:rsidR="00BB3F90" w:rsidRPr="6EF94BCF">
        <w:t>, which in turn increases your chances of a promotion.</w:t>
      </w:r>
      <w:r w:rsidR="003C165A" w:rsidRPr="6EF94BCF">
        <w:t xml:space="preserve"> </w:t>
      </w:r>
    </w:p>
    <w:p w14:paraId="33E3B140" w14:textId="310944D5" w:rsidR="00536844" w:rsidRDefault="00536844" w:rsidP="00536844">
      <w:pPr>
        <w:pStyle w:val="Heading3"/>
      </w:pPr>
      <w:bookmarkStart w:id="13" w:name="_Toc1385704332"/>
      <w:r w:rsidRPr="47554234">
        <w:t>What level of billability is expected of me?</w:t>
      </w:r>
      <w:bookmarkEnd w:id="13"/>
    </w:p>
    <w:p w14:paraId="068AF1D3" w14:textId="27F4F278" w:rsidR="002304A5" w:rsidRDefault="009B650A" w:rsidP="00536844">
      <w:r w:rsidRPr="2B491745">
        <w:t>On average, we want a billability of about 75/80% to keep the company financially healthy.</w:t>
      </w:r>
      <w:r w:rsidR="007627F3" w:rsidRPr="2B491745">
        <w:t xml:space="preserve"> </w:t>
      </w:r>
      <w:r w:rsidR="00E44014" w:rsidRPr="2B491745">
        <w:t>This is an average</w:t>
      </w:r>
      <w:r w:rsidR="00E12159" w:rsidRPr="2B491745">
        <w:t xml:space="preserve"> over the whole organisation, so not per person. </w:t>
      </w:r>
      <w:r w:rsidR="007627F3" w:rsidRPr="2B491745">
        <w:t xml:space="preserve">If the billability becomes </w:t>
      </w:r>
      <w:r w:rsidR="00405DDF" w:rsidRPr="2B491745">
        <w:t xml:space="preserve">too </w:t>
      </w:r>
      <w:r w:rsidR="454D94BE" w:rsidRPr="2B491745">
        <w:t>high,</w:t>
      </w:r>
      <w:r w:rsidR="00405DDF" w:rsidRPr="2B491745">
        <w:t xml:space="preserve"> </w:t>
      </w:r>
      <w:r w:rsidR="007627F3" w:rsidRPr="2B491745">
        <w:t>we have problems with serving our current clients on the short term</w:t>
      </w:r>
      <w:r w:rsidR="00405DDF" w:rsidRPr="2B491745">
        <w:t xml:space="preserve"> and we do not have time for internal projects anymore. </w:t>
      </w:r>
      <w:r w:rsidR="00A021C6" w:rsidRPr="2B491745">
        <w:t xml:space="preserve">The average billability includes time on the bench, so it does not mean that </w:t>
      </w:r>
      <w:r w:rsidR="004B16BE" w:rsidRPr="2B491745">
        <w:t>every person should be billable for 80%</w:t>
      </w:r>
      <w:r w:rsidR="004C6FD4" w:rsidRPr="2B491745">
        <w:t xml:space="preserve">. Discuss with your team lead if you have questions on what this means for you specifically. </w:t>
      </w:r>
    </w:p>
    <w:p w14:paraId="162A0AA5" w14:textId="1E95526E" w:rsidR="00C300EB" w:rsidRDefault="00C300EB" w:rsidP="00C300EB">
      <w:pPr>
        <w:pStyle w:val="Heading3"/>
      </w:pPr>
      <w:bookmarkStart w:id="14" w:name="_Toc1073300713"/>
      <w:r w:rsidRPr="47554234">
        <w:t xml:space="preserve">Can I take a holiday </w:t>
      </w:r>
      <w:r w:rsidR="006B2B6B" w:rsidRPr="47554234">
        <w:t>while on the bench?</w:t>
      </w:r>
      <w:bookmarkEnd w:id="14"/>
    </w:p>
    <w:p w14:paraId="3B47AF07" w14:textId="0F83A1AF" w:rsidR="006B2B6B" w:rsidRPr="006B2B6B" w:rsidRDefault="00646866" w:rsidP="006B2B6B">
      <w:r w:rsidRPr="47554234">
        <w:t>You can book a holiday and request leave during your time on the bench. Of course, make sure that you communicate this clearly</w:t>
      </w:r>
      <w:r w:rsidR="00C01CEA" w:rsidRPr="47554234">
        <w:t xml:space="preserve">, so </w:t>
      </w:r>
      <w:r w:rsidR="00D24777" w:rsidRPr="47554234">
        <w:t xml:space="preserve">we can </w:t>
      </w:r>
      <w:r w:rsidR="002C62E7" w:rsidRPr="47554234">
        <w:t>diminish the effect it has on finding a new assignment. We do expect that</w:t>
      </w:r>
      <w:r w:rsidR="00874321" w:rsidRPr="47554234">
        <w:t xml:space="preserve"> you book holiday hours for this</w:t>
      </w:r>
      <w:r w:rsidR="003B036F" w:rsidRPr="47554234">
        <w:t xml:space="preserve">. </w:t>
      </w:r>
      <w:r w:rsidR="00A94677" w:rsidRPr="47554234">
        <w:t xml:space="preserve">Bench time can be an ideal time for </w:t>
      </w:r>
      <w:r w:rsidR="00502002" w:rsidRPr="47554234">
        <w:t xml:space="preserve">a holiday, as it has a lower impact on the </w:t>
      </w:r>
      <w:r w:rsidR="1476AEC9" w:rsidRPr="47554234">
        <w:t>organisation,</w:t>
      </w:r>
      <w:r w:rsidR="00D751CE" w:rsidRPr="47554234">
        <w:t xml:space="preserve"> and you</w:t>
      </w:r>
      <w:r w:rsidR="006659B7" w:rsidRPr="47554234">
        <w:t xml:space="preserve"> </w:t>
      </w:r>
      <w:r w:rsidR="00D87BA0" w:rsidRPr="47554234">
        <w:t>can hopefully relax better when you know that there is no client work piling up</w:t>
      </w:r>
      <w:r w:rsidR="002B1873" w:rsidRPr="47554234">
        <w:t>.</w:t>
      </w:r>
      <w:r w:rsidR="004501F3" w:rsidRPr="47554234">
        <w:t xml:space="preserve"> </w:t>
      </w:r>
      <w:r w:rsidR="00C01CEA" w:rsidRPr="47554234">
        <w:t xml:space="preserve"> </w:t>
      </w:r>
    </w:p>
    <w:p w14:paraId="4FF5C7B1" w14:textId="0CC82824" w:rsidR="00A27809" w:rsidRDefault="00A27809" w:rsidP="00A27809">
      <w:pPr>
        <w:pStyle w:val="Heading1"/>
        <w:rPr>
          <w:lang w:val="en-GB"/>
        </w:rPr>
      </w:pPr>
      <w:bookmarkStart w:id="15" w:name="_Toc668192273"/>
      <w:r>
        <w:rPr>
          <w:lang w:val="en-GB"/>
        </w:rPr>
        <w:t>Experiences/tips from consultants</w:t>
      </w:r>
      <w:bookmarkEnd w:id="15"/>
    </w:p>
    <w:p w14:paraId="3C0DDFC3" w14:textId="77777777" w:rsidR="003320D8" w:rsidRDefault="003320D8" w:rsidP="003320D8"/>
    <w:p w14:paraId="7D074CDD" w14:textId="2E3ABFAB" w:rsidR="003320D8" w:rsidRPr="003320D8" w:rsidRDefault="006F6AD2" w:rsidP="003320D8">
      <w:r w:rsidRPr="2B491745">
        <w:t>Feel free to add your own experiences</w:t>
      </w:r>
      <w:r w:rsidR="000E5094" w:rsidRPr="2B491745">
        <w:t xml:space="preserve"> and tips to this part of the document. Anything that works for you, might also work for others. </w:t>
      </w:r>
    </w:p>
    <w:p w14:paraId="3A81E0CF" w14:textId="77777777" w:rsidR="00C82825" w:rsidRDefault="00C82825" w:rsidP="00C82825"/>
    <w:p w14:paraId="70CFE486" w14:textId="6529397B" w:rsidR="00C82825" w:rsidRDefault="00C82825" w:rsidP="2B491745">
      <w:pPr>
        <w:pStyle w:val="UnorderedLists"/>
        <w:rPr>
          <w:lang w:val="en-GB"/>
        </w:rPr>
      </w:pPr>
      <w:r w:rsidRPr="00449D8D">
        <w:rPr>
          <w:lang w:val="en-GB"/>
        </w:rPr>
        <w:t xml:space="preserve">Make sure you are visible for sales and your colleagues. </w:t>
      </w:r>
      <w:r w:rsidR="003D36B7" w:rsidRPr="00449D8D">
        <w:rPr>
          <w:lang w:val="en-GB"/>
        </w:rPr>
        <w:t>You do increase the chan</w:t>
      </w:r>
      <w:r w:rsidR="009C4A06" w:rsidRPr="00449D8D">
        <w:rPr>
          <w:lang w:val="en-GB"/>
        </w:rPr>
        <w:t>c</w:t>
      </w:r>
      <w:r w:rsidR="003D36B7" w:rsidRPr="00449D8D">
        <w:rPr>
          <w:lang w:val="en-GB"/>
        </w:rPr>
        <w:t xml:space="preserve">es that someone thinks of you when an opportunity arises or </w:t>
      </w:r>
      <w:r w:rsidR="001B1336" w:rsidRPr="00449D8D">
        <w:rPr>
          <w:lang w:val="en-GB"/>
        </w:rPr>
        <w:t xml:space="preserve">for internal projects. </w:t>
      </w:r>
    </w:p>
    <w:p w14:paraId="2429A602" w14:textId="540DBBCA" w:rsidR="0002531F" w:rsidRDefault="0002531F" w:rsidP="2B491745">
      <w:pPr>
        <w:pStyle w:val="UnorderedLists"/>
        <w:rPr>
          <w:lang w:val="en-GB"/>
        </w:rPr>
      </w:pPr>
      <w:r w:rsidRPr="00449D8D">
        <w:rPr>
          <w:lang w:val="en-GB"/>
        </w:rPr>
        <w:t>At the beginning of the week</w:t>
      </w:r>
      <w:r w:rsidR="00AE22BD" w:rsidRPr="00449D8D">
        <w:rPr>
          <w:lang w:val="en-GB"/>
        </w:rPr>
        <w:t>, determine a goal for yourself</w:t>
      </w:r>
      <w:r w:rsidR="00AE2500" w:rsidRPr="00449D8D">
        <w:rPr>
          <w:lang w:val="en-GB"/>
        </w:rPr>
        <w:t xml:space="preserve"> and share this with a colleague. This helps to keep the motivation and focus.</w:t>
      </w:r>
    </w:p>
    <w:p w14:paraId="598D58F5" w14:textId="442A5FE4" w:rsidR="0015539B" w:rsidRDefault="0015539B" w:rsidP="6EF94BCF">
      <w:pPr>
        <w:pStyle w:val="UnorderedLists"/>
        <w:rPr>
          <w:rStyle w:val="cf01"/>
          <w:rFonts w:ascii="Sansation Light" w:eastAsia="Sansation Light" w:hAnsi="Sansation Light" w:cs="Sansation Light"/>
          <w:sz w:val="20"/>
          <w:szCs w:val="20"/>
          <w:lang w:val="en-GB"/>
        </w:rPr>
      </w:pPr>
      <w:r w:rsidRPr="00449D8D">
        <w:rPr>
          <w:rStyle w:val="cf01"/>
          <w:rFonts w:ascii="Sansation Light" w:eastAsia="Sansation Light" w:hAnsi="Sansation Light" w:cs="Sansation Light"/>
          <w:sz w:val="20"/>
          <w:szCs w:val="20"/>
          <w:lang w:val="en-GB"/>
        </w:rPr>
        <w:t>This time can be a great opportunity to develop yourself further and work on the goals set in the Golden Triangle. Follow trainings that support that.</w:t>
      </w:r>
    </w:p>
    <w:p w14:paraId="071C534A" w14:textId="55B5F260" w:rsidR="00AE2500" w:rsidRDefault="00AE2500" w:rsidP="2B491745">
      <w:pPr>
        <w:pStyle w:val="UnorderedLists"/>
        <w:rPr>
          <w:lang w:val="en-GB"/>
        </w:rPr>
      </w:pPr>
      <w:r w:rsidRPr="00449D8D">
        <w:rPr>
          <w:lang w:val="en-GB"/>
        </w:rPr>
        <w:t>Create a structure for yourself. Go to the office</w:t>
      </w:r>
      <w:r w:rsidR="006C092D" w:rsidRPr="00449D8D">
        <w:rPr>
          <w:lang w:val="en-GB"/>
        </w:rPr>
        <w:t xml:space="preserve">, make a planning, take regular breaks, talk with colleagues. </w:t>
      </w:r>
    </w:p>
    <w:p w14:paraId="3FDA9F13" w14:textId="60996CEE" w:rsidR="00284DB6" w:rsidRDefault="00284DB6" w:rsidP="2B491745">
      <w:pPr>
        <w:pStyle w:val="UnorderedLists"/>
        <w:rPr>
          <w:lang w:val="en-GB"/>
        </w:rPr>
      </w:pPr>
      <w:r w:rsidRPr="00449D8D">
        <w:rPr>
          <w:lang w:val="en-GB"/>
        </w:rPr>
        <w:t>Ask whether you can tag along with another consultant on their assignment</w:t>
      </w:r>
      <w:r w:rsidR="003F312F" w:rsidRPr="00449D8D">
        <w:rPr>
          <w:lang w:val="en-GB"/>
        </w:rPr>
        <w:t xml:space="preserve">, if they are working in an area where you would like to develop in. </w:t>
      </w:r>
    </w:p>
    <w:p w14:paraId="063E0555" w14:textId="05E73047" w:rsidR="00BE1D3B" w:rsidRPr="00C82825" w:rsidRDefault="00BE1D3B" w:rsidP="2B491745">
      <w:pPr>
        <w:pStyle w:val="UnorderedLists"/>
        <w:rPr>
          <w:lang w:val="en-GB"/>
        </w:rPr>
      </w:pPr>
      <w:r w:rsidRPr="00449D8D">
        <w:rPr>
          <w:lang w:val="en-GB"/>
        </w:rPr>
        <w:t xml:space="preserve">Work on </w:t>
      </w:r>
      <w:r w:rsidR="00347745" w:rsidRPr="00449D8D">
        <w:rPr>
          <w:lang w:val="en-GB"/>
        </w:rPr>
        <w:t>setting up goals that work for you. It might work for you to do this together with some colleagues</w:t>
      </w:r>
      <w:r w:rsidR="003E4E7B" w:rsidRPr="00449D8D">
        <w:rPr>
          <w:lang w:val="en-GB"/>
        </w:rPr>
        <w:t xml:space="preserve"> (on the bench)</w:t>
      </w:r>
      <w:r w:rsidR="00347745" w:rsidRPr="00449D8D">
        <w:rPr>
          <w:lang w:val="en-GB"/>
        </w:rPr>
        <w:t xml:space="preserve">, so you can challenge one another. </w:t>
      </w:r>
    </w:p>
    <w:sectPr w:rsidR="00BE1D3B" w:rsidRPr="00C82825" w:rsidSect="000F7444">
      <w:footerReference w:type="even" r:id="rId27"/>
      <w:footerReference w:type="default" r:id="rId28"/>
      <w:pgSz w:w="11906" w:h="16838"/>
      <w:pgMar w:top="1418" w:right="1418" w:bottom="1418" w:left="1418" w:header="709" w:footer="567" w:gutter="0"/>
      <w:cols w:space="708"/>
      <w:titlePg/>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2" w:author="Reimer van de Pol" w:date="2023-09-19T16:38:00Z" w:initials="RvdP">
    <w:p w14:paraId="6196DA31" w14:textId="4873E0CB" w:rsidR="00F2622F" w:rsidRDefault="00F2622F" w:rsidP="00F2622F">
      <w:pPr>
        <w:pStyle w:val="CommentText"/>
      </w:pPr>
      <w:r>
        <w:rPr>
          <w:rStyle w:val="CommentReference"/>
        </w:rPr>
        <w:annotationRef/>
      </w:r>
      <w:r>
        <w:t>We'll create a template for this later on and add the link to the template here</w:t>
      </w:r>
      <w:r>
        <w:rPr>
          <w:rStyle w:val="CommentReference"/>
        </w:rPr>
        <w:annotationRef/>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6196DA31" w15:done="1"/>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cr wp14">
  <w16cex:commentExtensible w16cex:durableId="28B44CE9" w16cex:dateUtc="2023-09-19T14:38:00Z">
    <w16cex:extLst>
      <w16:ext w16:uri="{CE6994B0-6A32-4C9F-8C6B-6E91EDA988CE}">
        <cr:reactions xmlns:cr="http://schemas.microsoft.com/office/comments/2020/reactions">
          <cr:reaction reactionType="1">
            <cr:reactionInfo dateUtc="2023-09-29T12:41:25Z">
              <cr:user userId="S::marlous.vaarwerk@digital-power.com::11c6c334-e8de-4d4d-a5e3-6502ea8597c7" userProvider="AD" userName="Marlous Vaarwerk"/>
            </cr:reactionInfo>
          </cr:reaction>
        </cr:reactions>
      </w16:ext>
    </w16cex:extLst>
  </w16cex:commentExtensible>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6196DA31" w16cid:durableId="28B44CE9"/>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DE21EB2" w14:textId="77777777" w:rsidR="00E03529" w:rsidRDefault="00E03529" w:rsidP="00227752">
      <w:pPr>
        <w:spacing w:line="240" w:lineRule="auto"/>
      </w:pPr>
      <w:r>
        <w:separator/>
      </w:r>
    </w:p>
  </w:endnote>
  <w:endnote w:type="continuationSeparator" w:id="0">
    <w:p w14:paraId="1D299865" w14:textId="77777777" w:rsidR="00E03529" w:rsidRDefault="00E03529" w:rsidP="00227752">
      <w:pPr>
        <w:spacing w:line="240" w:lineRule="auto"/>
      </w:pPr>
      <w:r>
        <w:continuationSeparator/>
      </w:r>
    </w:p>
  </w:endnote>
  <w:endnote w:type="continuationNotice" w:id="1">
    <w:p w14:paraId="19A62FDB" w14:textId="77777777" w:rsidR="00E03529" w:rsidRDefault="00E03529">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ansation">
    <w:altName w:val="Cambria"/>
    <w:panose1 w:val="02000000000000000000"/>
    <w:charset w:val="00"/>
    <w:family w:val="auto"/>
    <w:pitch w:val="variable"/>
    <w:sig w:usb0="00000287" w:usb1="00000000"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 w:name="Sansation Light">
    <w:altName w:val="Cambria"/>
    <w:charset w:val="00"/>
    <w:family w:val="auto"/>
    <w:pitch w:val="variable"/>
    <w:sig w:usb0="00000287" w:usb1="00000000" w:usb2="00000000" w:usb3="00000000" w:csb0="0000009F" w:csb1="00000000"/>
  </w:font>
  <w:font w:name="@Yu Gothic UI Semibold">
    <w:charset w:val="80"/>
    <w:family w:val="swiss"/>
    <w:pitch w:val="variable"/>
    <w:sig w:usb0="E00002FF" w:usb1="2AC7FDFF" w:usb2="00000016"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Segoe UI Emoji">
    <w:panose1 w:val="020B0502040204020203"/>
    <w:charset w:val="00"/>
    <w:family w:val="swiss"/>
    <w:pitch w:val="variable"/>
    <w:sig w:usb0="00000003" w:usb1="02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BD5756B" w14:textId="24A103DD" w:rsidR="00654B92" w:rsidRDefault="00654B92">
    <w:pPr>
      <w:pStyle w:val="Footer"/>
      <w:framePr w:wrap="none" w:vAnchor="text" w:hAnchor="margin" w:y="1"/>
      <w:rPr>
        <w:rStyle w:val="PageNumber"/>
      </w:rPr>
    </w:pPr>
    <w:r w:rsidRPr="2B491745">
      <w:rPr>
        <w:rStyle w:val="PageNumber"/>
      </w:rPr>
      <w:fldChar w:fldCharType="begin"/>
    </w:r>
    <w:r w:rsidRPr="2B491745">
      <w:rPr>
        <w:rStyle w:val="PageNumber"/>
      </w:rPr>
      <w:instrText xml:space="preserve"> PAGE </w:instrText>
    </w:r>
    <w:r w:rsidRPr="2B491745">
      <w:rPr>
        <w:rStyle w:val="PageNumber"/>
      </w:rPr>
      <w:fldChar w:fldCharType="end"/>
    </w:r>
  </w:p>
  <w:p w14:paraId="1706388E" w14:textId="77777777" w:rsidR="00654B92" w:rsidRDefault="00654B92" w:rsidP="00654B92">
    <w:pPr>
      <w:pStyle w:val="Footer"/>
      <w:ind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179405391"/>
      <w:docPartObj>
        <w:docPartGallery w:val="Page Numbers (Bottom of Page)"/>
        <w:docPartUnique/>
      </w:docPartObj>
    </w:sdtPr>
    <w:sdtEndPr>
      <w:rPr>
        <w:rStyle w:val="PageNumber"/>
      </w:rPr>
    </w:sdtEndPr>
    <w:sdtContent>
      <w:p w14:paraId="75D1F3BF" w14:textId="77777777" w:rsidR="00654B92" w:rsidRDefault="00654B92" w:rsidP="00654B92">
        <w:pPr>
          <w:pStyle w:val="Footer"/>
          <w:framePr w:wrap="none" w:vAnchor="text" w:hAnchor="page" w:x="802" w:y="2"/>
          <w:rPr>
            <w:rStyle w:val="PageNumber"/>
          </w:rPr>
        </w:pPr>
        <w:r w:rsidRPr="2B491745">
          <w:rPr>
            <w:rStyle w:val="PageNumber"/>
          </w:rPr>
          <w:fldChar w:fldCharType="begin"/>
        </w:r>
        <w:r w:rsidRPr="2B491745">
          <w:rPr>
            <w:rStyle w:val="PageNumber"/>
          </w:rPr>
          <w:instrText xml:space="preserve"> PAGE </w:instrText>
        </w:r>
        <w:r w:rsidRPr="2B491745">
          <w:rPr>
            <w:rStyle w:val="PageNumber"/>
          </w:rPr>
          <w:fldChar w:fldCharType="separate"/>
        </w:r>
        <w:r w:rsidR="2B491745" w:rsidRPr="2B491745">
          <w:rPr>
            <w:rStyle w:val="PageNumber"/>
          </w:rPr>
          <w:t>2</w:t>
        </w:r>
        <w:r w:rsidRPr="2B491745">
          <w:rPr>
            <w:rStyle w:val="PageNumber"/>
          </w:rPr>
          <w:fldChar w:fldCharType="end"/>
        </w:r>
      </w:p>
    </w:sdtContent>
  </w:sdt>
  <w:p w14:paraId="1280E95D" w14:textId="77777777" w:rsidR="00654B92" w:rsidRDefault="000F7444" w:rsidP="00654B92">
    <w:pPr>
      <w:pStyle w:val="Footer"/>
      <w:ind w:firstLine="360"/>
    </w:pPr>
    <w:r w:rsidRPr="00212497">
      <w:rPr>
        <w:noProof/>
      </w:rPr>
      <w:drawing>
        <wp:anchor distT="0" distB="0" distL="114300" distR="114300" simplePos="0" relativeHeight="251658240" behindDoc="1" locked="0" layoutInCell="1" allowOverlap="1" wp14:anchorId="03544C35" wp14:editId="53FC3172">
          <wp:simplePos x="0" y="0"/>
          <wp:positionH relativeFrom="column">
            <wp:posOffset>5508344</wp:posOffset>
          </wp:positionH>
          <wp:positionV relativeFrom="paragraph">
            <wp:posOffset>0</wp:posOffset>
          </wp:positionV>
          <wp:extent cx="723900" cy="245105"/>
          <wp:effectExtent l="0" t="0" r="0" b="3175"/>
          <wp:wrapNone/>
          <wp:docPr id="8" name="Picture 8" descr="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Logo&#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723900" cy="245105"/>
                  </a:xfrm>
                  <a:prstGeom prst="rect">
                    <a:avLst/>
                  </a:prstGeom>
                </pic:spPr>
              </pic:pic>
            </a:graphicData>
          </a:graphic>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8DB3D98" w14:textId="77777777" w:rsidR="00E03529" w:rsidRDefault="00E03529" w:rsidP="00227752">
      <w:pPr>
        <w:spacing w:line="240" w:lineRule="auto"/>
      </w:pPr>
      <w:r>
        <w:separator/>
      </w:r>
    </w:p>
  </w:footnote>
  <w:footnote w:type="continuationSeparator" w:id="0">
    <w:p w14:paraId="1DF99959" w14:textId="77777777" w:rsidR="00E03529" w:rsidRDefault="00E03529" w:rsidP="00227752">
      <w:pPr>
        <w:spacing w:line="240" w:lineRule="auto"/>
      </w:pPr>
      <w:r>
        <w:continuationSeparator/>
      </w:r>
    </w:p>
  </w:footnote>
  <w:footnote w:type="continuationNotice" w:id="1">
    <w:p w14:paraId="48B9C7CA" w14:textId="77777777" w:rsidR="00E03529" w:rsidRDefault="00E03529">
      <w:pPr>
        <w:spacing w:after="0" w:line="240" w:lineRule="auto"/>
      </w:pPr>
    </w:p>
  </w:footnote>
</w:footnotes>
</file>

<file path=word/intelligence2.xml><?xml version="1.0" encoding="utf-8"?>
<int2:intelligence xmlns:int2="http://schemas.microsoft.com/office/intelligence/2020/intelligence" xmlns:oel="http://schemas.microsoft.com/office/2019/extlst">
  <int2:observations>
    <int2:bookmark int2:bookmarkName="_Int_0kkvRdOX" int2:invalidationBookmarkName="" int2:hashCode="5cEnj+BQkBZE21" int2:id="txwMeKsT">
      <int2:state int2:value="Rejected" int2:type="AugLoop_Text_Critique"/>
    </int2:bookmark>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255DC5"/>
    <w:multiLevelType w:val="multilevel"/>
    <w:tmpl w:val="0413001D"/>
    <w:numStyleLink w:val="UnorderedList"/>
  </w:abstractNum>
  <w:abstractNum w:abstractNumId="1" w15:restartNumberingAfterBreak="0">
    <w:nsid w:val="129F0449"/>
    <w:multiLevelType w:val="multilevel"/>
    <w:tmpl w:val="0413001D"/>
    <w:styleLink w:val="UnorderedList"/>
    <w:lvl w:ilvl="0">
      <w:start w:val="1"/>
      <w:numFmt w:val="bullet"/>
      <w:lvlText w:val=""/>
      <w:lvlJc w:val="left"/>
      <w:pPr>
        <w:ind w:left="360" w:hanging="360"/>
      </w:pPr>
      <w:rPr>
        <w:rFonts w:ascii="Symbol" w:hAnsi="Symbol" w:hint="default"/>
        <w:b w:val="0"/>
        <w:i w:val="0"/>
        <w:color w:val="auto"/>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 w15:restartNumberingAfterBreak="0">
    <w:nsid w:val="1D1D1DAE"/>
    <w:multiLevelType w:val="multilevel"/>
    <w:tmpl w:val="D33E986C"/>
    <w:styleLink w:val="OrderedList"/>
    <w:lvl w:ilvl="0">
      <w:start w:val="1"/>
      <w:numFmt w:val="decimal"/>
      <w:pStyle w:val="OrderedLists"/>
      <w:lvlText w:val="%1."/>
      <w:lvlJc w:val="left"/>
      <w:pPr>
        <w:ind w:left="720" w:hanging="360"/>
      </w:pPr>
      <w:rPr>
        <w:rFonts w:ascii="Sansation" w:hAnsi="Sansation" w:hint="default"/>
        <w:b/>
        <w:i w:val="0"/>
        <w:color w:val="FF7A00"/>
        <w:sz w:val="2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231C0FB0"/>
    <w:multiLevelType w:val="multilevel"/>
    <w:tmpl w:val="0413001D"/>
    <w:numStyleLink w:val="UnorderedList"/>
  </w:abstractNum>
  <w:abstractNum w:abstractNumId="4" w15:restartNumberingAfterBreak="0">
    <w:nsid w:val="2F396B55"/>
    <w:multiLevelType w:val="singleLevel"/>
    <w:tmpl w:val="7DF6C982"/>
    <w:lvl w:ilvl="0">
      <w:start w:val="1"/>
      <w:numFmt w:val="bullet"/>
      <w:pStyle w:val="UnorderedLists"/>
      <w:lvlText w:val=""/>
      <w:lvlJc w:val="left"/>
      <w:pPr>
        <w:ind w:left="717" w:hanging="360"/>
      </w:pPr>
      <w:rPr>
        <w:rFonts w:ascii="Symbol" w:hAnsi="Symbol" w:hint="default"/>
        <w:b w:val="0"/>
        <w:i w:val="0"/>
        <w:color w:val="auto"/>
      </w:rPr>
    </w:lvl>
  </w:abstractNum>
  <w:abstractNum w:abstractNumId="5" w15:restartNumberingAfterBreak="0">
    <w:nsid w:val="640E45DA"/>
    <w:multiLevelType w:val="multilevel"/>
    <w:tmpl w:val="D33E986C"/>
    <w:numStyleLink w:val="OrderedList"/>
  </w:abstractNum>
  <w:abstractNum w:abstractNumId="6" w15:restartNumberingAfterBreak="0">
    <w:nsid w:val="64A725B9"/>
    <w:multiLevelType w:val="multilevel"/>
    <w:tmpl w:val="D33E986C"/>
    <w:numStyleLink w:val="OrderedList"/>
  </w:abstractNum>
  <w:num w:numId="1" w16cid:durableId="1027364717">
    <w:abstractNumId w:val="1"/>
  </w:num>
  <w:num w:numId="2" w16cid:durableId="1187409819">
    <w:abstractNumId w:val="0"/>
  </w:num>
  <w:num w:numId="3" w16cid:durableId="430442130">
    <w:abstractNumId w:val="3"/>
  </w:num>
  <w:num w:numId="4" w16cid:durableId="326056727">
    <w:abstractNumId w:val="4"/>
  </w:num>
  <w:num w:numId="5" w16cid:durableId="844902227">
    <w:abstractNumId w:val="6"/>
  </w:num>
  <w:num w:numId="6" w16cid:durableId="1295600128">
    <w:abstractNumId w:val="2"/>
  </w:num>
  <w:num w:numId="7" w16cid:durableId="1014579226">
    <w:abstractNumId w:val="5"/>
  </w:num>
  <w:num w:numId="8" w16cid:durableId="310527803">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Reimer van de Pol">
    <w15:presenceInfo w15:providerId="AD" w15:userId="S::reimer.vandepol@digital-power.com::af52fe0d-694d-4554-9c29-01ac36e1d870"/>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attachedTemplate r:id="rId1"/>
  <w:defaultTabStop w:val="708"/>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MTA3NDaysDAwN7I0MTJX0lEKTi0uzszPAykwrAUAdmqCHywAAAA="/>
  </w:docVars>
  <w:rsids>
    <w:rsidRoot w:val="002304A5"/>
    <w:rsid w:val="00002E91"/>
    <w:rsid w:val="0000391B"/>
    <w:rsid w:val="0001422E"/>
    <w:rsid w:val="00017FEB"/>
    <w:rsid w:val="0002531F"/>
    <w:rsid w:val="0002532D"/>
    <w:rsid w:val="00026E49"/>
    <w:rsid w:val="000311DA"/>
    <w:rsid w:val="000322C1"/>
    <w:rsid w:val="00035477"/>
    <w:rsid w:val="00037C84"/>
    <w:rsid w:val="000424F2"/>
    <w:rsid w:val="00053490"/>
    <w:rsid w:val="00054EC8"/>
    <w:rsid w:val="000568F0"/>
    <w:rsid w:val="00056F04"/>
    <w:rsid w:val="0005741A"/>
    <w:rsid w:val="00063BE0"/>
    <w:rsid w:val="00063D84"/>
    <w:rsid w:val="00065FEC"/>
    <w:rsid w:val="000707BA"/>
    <w:rsid w:val="000769CD"/>
    <w:rsid w:val="0008398A"/>
    <w:rsid w:val="000876AB"/>
    <w:rsid w:val="000878BD"/>
    <w:rsid w:val="000A2BF6"/>
    <w:rsid w:val="000A66C1"/>
    <w:rsid w:val="000A7B64"/>
    <w:rsid w:val="000B3446"/>
    <w:rsid w:val="000D1487"/>
    <w:rsid w:val="000E40E0"/>
    <w:rsid w:val="000E5094"/>
    <w:rsid w:val="000E6322"/>
    <w:rsid w:val="000F7444"/>
    <w:rsid w:val="0010440B"/>
    <w:rsid w:val="00106CD4"/>
    <w:rsid w:val="001454A8"/>
    <w:rsid w:val="00153D8E"/>
    <w:rsid w:val="0015539B"/>
    <w:rsid w:val="00166DD9"/>
    <w:rsid w:val="00171C2C"/>
    <w:rsid w:val="00181D68"/>
    <w:rsid w:val="00182478"/>
    <w:rsid w:val="001924EB"/>
    <w:rsid w:val="00193B7C"/>
    <w:rsid w:val="001A36CE"/>
    <w:rsid w:val="001B1336"/>
    <w:rsid w:val="001B4AE7"/>
    <w:rsid w:val="001C1D92"/>
    <w:rsid w:val="001C7A49"/>
    <w:rsid w:val="001D1FA2"/>
    <w:rsid w:val="001D7A68"/>
    <w:rsid w:val="001F5D06"/>
    <w:rsid w:val="001F6F35"/>
    <w:rsid w:val="002158F1"/>
    <w:rsid w:val="0021595B"/>
    <w:rsid w:val="00217BC6"/>
    <w:rsid w:val="00223DCC"/>
    <w:rsid w:val="0022417E"/>
    <w:rsid w:val="00225836"/>
    <w:rsid w:val="00227752"/>
    <w:rsid w:val="002304A5"/>
    <w:rsid w:val="00233AB2"/>
    <w:rsid w:val="00234B0E"/>
    <w:rsid w:val="00243158"/>
    <w:rsid w:val="002501A0"/>
    <w:rsid w:val="002501FE"/>
    <w:rsid w:val="00251F27"/>
    <w:rsid w:val="0025520D"/>
    <w:rsid w:val="0026611C"/>
    <w:rsid w:val="002663AA"/>
    <w:rsid w:val="002717EF"/>
    <w:rsid w:val="00280DC1"/>
    <w:rsid w:val="00284DB6"/>
    <w:rsid w:val="002A105E"/>
    <w:rsid w:val="002B09D9"/>
    <w:rsid w:val="002B1873"/>
    <w:rsid w:val="002B3C99"/>
    <w:rsid w:val="002B643F"/>
    <w:rsid w:val="002B7C3F"/>
    <w:rsid w:val="002C12DC"/>
    <w:rsid w:val="002C3C66"/>
    <w:rsid w:val="002C42EB"/>
    <w:rsid w:val="002C4D59"/>
    <w:rsid w:val="002C5C49"/>
    <w:rsid w:val="002C62E7"/>
    <w:rsid w:val="002C6C2F"/>
    <w:rsid w:val="002D0943"/>
    <w:rsid w:val="002D3F58"/>
    <w:rsid w:val="002D4F2E"/>
    <w:rsid w:val="002E5E0B"/>
    <w:rsid w:val="002F1140"/>
    <w:rsid w:val="002F61EB"/>
    <w:rsid w:val="003002C6"/>
    <w:rsid w:val="0031238F"/>
    <w:rsid w:val="00312622"/>
    <w:rsid w:val="003209A3"/>
    <w:rsid w:val="00325DF8"/>
    <w:rsid w:val="00326126"/>
    <w:rsid w:val="003303CD"/>
    <w:rsid w:val="003306F9"/>
    <w:rsid w:val="003319F8"/>
    <w:rsid w:val="003320D8"/>
    <w:rsid w:val="00333D4D"/>
    <w:rsid w:val="00336083"/>
    <w:rsid w:val="00347745"/>
    <w:rsid w:val="003527A6"/>
    <w:rsid w:val="00373BA2"/>
    <w:rsid w:val="0039055C"/>
    <w:rsid w:val="00391E29"/>
    <w:rsid w:val="00393FF4"/>
    <w:rsid w:val="003A650C"/>
    <w:rsid w:val="003B036F"/>
    <w:rsid w:val="003B1AD5"/>
    <w:rsid w:val="003B20CF"/>
    <w:rsid w:val="003B5532"/>
    <w:rsid w:val="003C165A"/>
    <w:rsid w:val="003C598F"/>
    <w:rsid w:val="003D36B7"/>
    <w:rsid w:val="003D40E6"/>
    <w:rsid w:val="003E0F84"/>
    <w:rsid w:val="003E4E7B"/>
    <w:rsid w:val="003E6579"/>
    <w:rsid w:val="003E6DA9"/>
    <w:rsid w:val="003F312F"/>
    <w:rsid w:val="003F63A5"/>
    <w:rsid w:val="00405DDF"/>
    <w:rsid w:val="00414ED5"/>
    <w:rsid w:val="00417F15"/>
    <w:rsid w:val="004253DA"/>
    <w:rsid w:val="00442017"/>
    <w:rsid w:val="00449D8D"/>
    <w:rsid w:val="004501F3"/>
    <w:rsid w:val="00451597"/>
    <w:rsid w:val="004548BB"/>
    <w:rsid w:val="00455107"/>
    <w:rsid w:val="004672F1"/>
    <w:rsid w:val="00475BFC"/>
    <w:rsid w:val="00475FE2"/>
    <w:rsid w:val="004768A1"/>
    <w:rsid w:val="00484C1A"/>
    <w:rsid w:val="0048504A"/>
    <w:rsid w:val="004904B5"/>
    <w:rsid w:val="00494902"/>
    <w:rsid w:val="00495B96"/>
    <w:rsid w:val="004A1FD2"/>
    <w:rsid w:val="004A62E3"/>
    <w:rsid w:val="004A6CE3"/>
    <w:rsid w:val="004B16BE"/>
    <w:rsid w:val="004B35F9"/>
    <w:rsid w:val="004C3723"/>
    <w:rsid w:val="004C454C"/>
    <w:rsid w:val="004C6FD4"/>
    <w:rsid w:val="004E0595"/>
    <w:rsid w:val="004E2017"/>
    <w:rsid w:val="004E20E2"/>
    <w:rsid w:val="004E46DB"/>
    <w:rsid w:val="004F6AB0"/>
    <w:rsid w:val="00502002"/>
    <w:rsid w:val="005064A1"/>
    <w:rsid w:val="00517FB5"/>
    <w:rsid w:val="005236F0"/>
    <w:rsid w:val="00526AC6"/>
    <w:rsid w:val="00526E2C"/>
    <w:rsid w:val="00530E36"/>
    <w:rsid w:val="00530FD5"/>
    <w:rsid w:val="0053180F"/>
    <w:rsid w:val="00536844"/>
    <w:rsid w:val="0054258E"/>
    <w:rsid w:val="005433F9"/>
    <w:rsid w:val="00566C2B"/>
    <w:rsid w:val="0057211B"/>
    <w:rsid w:val="00572D55"/>
    <w:rsid w:val="00574C4A"/>
    <w:rsid w:val="00586D4F"/>
    <w:rsid w:val="00592500"/>
    <w:rsid w:val="005A0733"/>
    <w:rsid w:val="005A75BB"/>
    <w:rsid w:val="005A75C4"/>
    <w:rsid w:val="005B0CAD"/>
    <w:rsid w:val="005B0FFC"/>
    <w:rsid w:val="005B307D"/>
    <w:rsid w:val="005E1336"/>
    <w:rsid w:val="005E158A"/>
    <w:rsid w:val="005E75FE"/>
    <w:rsid w:val="005F0579"/>
    <w:rsid w:val="005F0B4D"/>
    <w:rsid w:val="005F4D6D"/>
    <w:rsid w:val="00610F4E"/>
    <w:rsid w:val="00612EF0"/>
    <w:rsid w:val="00617255"/>
    <w:rsid w:val="00630ED2"/>
    <w:rsid w:val="00633C66"/>
    <w:rsid w:val="00635A25"/>
    <w:rsid w:val="00641E3A"/>
    <w:rsid w:val="00642BCD"/>
    <w:rsid w:val="006447F1"/>
    <w:rsid w:val="00646866"/>
    <w:rsid w:val="00653E85"/>
    <w:rsid w:val="00654B92"/>
    <w:rsid w:val="006658DE"/>
    <w:rsid w:val="006659B7"/>
    <w:rsid w:val="00680CFB"/>
    <w:rsid w:val="00681905"/>
    <w:rsid w:val="00685E5B"/>
    <w:rsid w:val="006A0ACA"/>
    <w:rsid w:val="006B20E4"/>
    <w:rsid w:val="006B2B6B"/>
    <w:rsid w:val="006C092D"/>
    <w:rsid w:val="006D7956"/>
    <w:rsid w:val="006E12D1"/>
    <w:rsid w:val="006E55BF"/>
    <w:rsid w:val="006F0EE6"/>
    <w:rsid w:val="006F0F89"/>
    <w:rsid w:val="006F67E6"/>
    <w:rsid w:val="006F694A"/>
    <w:rsid w:val="006F6AD2"/>
    <w:rsid w:val="00700E25"/>
    <w:rsid w:val="00703DB7"/>
    <w:rsid w:val="0071039C"/>
    <w:rsid w:val="00710D3B"/>
    <w:rsid w:val="00710E5E"/>
    <w:rsid w:val="00722EDB"/>
    <w:rsid w:val="007266AD"/>
    <w:rsid w:val="0072707A"/>
    <w:rsid w:val="00737DCB"/>
    <w:rsid w:val="00744DD4"/>
    <w:rsid w:val="007627F3"/>
    <w:rsid w:val="00776F9F"/>
    <w:rsid w:val="00780345"/>
    <w:rsid w:val="00782458"/>
    <w:rsid w:val="0078331C"/>
    <w:rsid w:val="00785A01"/>
    <w:rsid w:val="00786035"/>
    <w:rsid w:val="00797009"/>
    <w:rsid w:val="007A1106"/>
    <w:rsid w:val="007B3CA0"/>
    <w:rsid w:val="007B6FFB"/>
    <w:rsid w:val="007C2124"/>
    <w:rsid w:val="007C3109"/>
    <w:rsid w:val="007C7FFA"/>
    <w:rsid w:val="007E232E"/>
    <w:rsid w:val="007F1CC0"/>
    <w:rsid w:val="007F556E"/>
    <w:rsid w:val="00801877"/>
    <w:rsid w:val="0081437B"/>
    <w:rsid w:val="00824612"/>
    <w:rsid w:val="008248AC"/>
    <w:rsid w:val="008256BA"/>
    <w:rsid w:val="00841A09"/>
    <w:rsid w:val="00842DFF"/>
    <w:rsid w:val="00846F4B"/>
    <w:rsid w:val="00853874"/>
    <w:rsid w:val="008728C0"/>
    <w:rsid w:val="00874321"/>
    <w:rsid w:val="00875428"/>
    <w:rsid w:val="008765AB"/>
    <w:rsid w:val="00881230"/>
    <w:rsid w:val="00893BC6"/>
    <w:rsid w:val="008C52FC"/>
    <w:rsid w:val="008E3466"/>
    <w:rsid w:val="008F1335"/>
    <w:rsid w:val="00906E54"/>
    <w:rsid w:val="009158A5"/>
    <w:rsid w:val="00927632"/>
    <w:rsid w:val="00940665"/>
    <w:rsid w:val="00957D61"/>
    <w:rsid w:val="00960279"/>
    <w:rsid w:val="00960385"/>
    <w:rsid w:val="00962A33"/>
    <w:rsid w:val="00971FD1"/>
    <w:rsid w:val="0099278A"/>
    <w:rsid w:val="009A2FC0"/>
    <w:rsid w:val="009B049B"/>
    <w:rsid w:val="009B650A"/>
    <w:rsid w:val="009C4A06"/>
    <w:rsid w:val="009D3999"/>
    <w:rsid w:val="009E3B25"/>
    <w:rsid w:val="009F42CE"/>
    <w:rsid w:val="00A00EAB"/>
    <w:rsid w:val="00A021C6"/>
    <w:rsid w:val="00A028BD"/>
    <w:rsid w:val="00A06DA6"/>
    <w:rsid w:val="00A151B7"/>
    <w:rsid w:val="00A21BB6"/>
    <w:rsid w:val="00A248F1"/>
    <w:rsid w:val="00A26733"/>
    <w:rsid w:val="00A27809"/>
    <w:rsid w:val="00A31000"/>
    <w:rsid w:val="00A60A55"/>
    <w:rsid w:val="00A61984"/>
    <w:rsid w:val="00A64952"/>
    <w:rsid w:val="00A67382"/>
    <w:rsid w:val="00A700CF"/>
    <w:rsid w:val="00A701F9"/>
    <w:rsid w:val="00A75ED1"/>
    <w:rsid w:val="00A8046C"/>
    <w:rsid w:val="00A83EA5"/>
    <w:rsid w:val="00A853DA"/>
    <w:rsid w:val="00A8540B"/>
    <w:rsid w:val="00A90F18"/>
    <w:rsid w:val="00A91302"/>
    <w:rsid w:val="00A94677"/>
    <w:rsid w:val="00A9637D"/>
    <w:rsid w:val="00AA1A3F"/>
    <w:rsid w:val="00AA587F"/>
    <w:rsid w:val="00AA6F9B"/>
    <w:rsid w:val="00AB12E2"/>
    <w:rsid w:val="00AC3499"/>
    <w:rsid w:val="00AD25F8"/>
    <w:rsid w:val="00AD28B6"/>
    <w:rsid w:val="00AD2FDB"/>
    <w:rsid w:val="00AE22BD"/>
    <w:rsid w:val="00AE2500"/>
    <w:rsid w:val="00AF71FB"/>
    <w:rsid w:val="00B003B6"/>
    <w:rsid w:val="00B06DDA"/>
    <w:rsid w:val="00B07D1B"/>
    <w:rsid w:val="00B1587F"/>
    <w:rsid w:val="00B25154"/>
    <w:rsid w:val="00B26F56"/>
    <w:rsid w:val="00B33A9A"/>
    <w:rsid w:val="00B3593E"/>
    <w:rsid w:val="00B362E6"/>
    <w:rsid w:val="00B37337"/>
    <w:rsid w:val="00B47A40"/>
    <w:rsid w:val="00B50668"/>
    <w:rsid w:val="00B553E9"/>
    <w:rsid w:val="00B572BF"/>
    <w:rsid w:val="00B57BBF"/>
    <w:rsid w:val="00B62D92"/>
    <w:rsid w:val="00B64423"/>
    <w:rsid w:val="00B66E88"/>
    <w:rsid w:val="00B7441B"/>
    <w:rsid w:val="00B77871"/>
    <w:rsid w:val="00B83BAD"/>
    <w:rsid w:val="00B85B5C"/>
    <w:rsid w:val="00B94F27"/>
    <w:rsid w:val="00B95908"/>
    <w:rsid w:val="00BA0AC8"/>
    <w:rsid w:val="00BB3F90"/>
    <w:rsid w:val="00BB56FC"/>
    <w:rsid w:val="00BC3B8D"/>
    <w:rsid w:val="00BC7C34"/>
    <w:rsid w:val="00BE1D3B"/>
    <w:rsid w:val="00BF661D"/>
    <w:rsid w:val="00C01CEA"/>
    <w:rsid w:val="00C035A8"/>
    <w:rsid w:val="00C035C9"/>
    <w:rsid w:val="00C14440"/>
    <w:rsid w:val="00C172A7"/>
    <w:rsid w:val="00C24B34"/>
    <w:rsid w:val="00C300EB"/>
    <w:rsid w:val="00C31099"/>
    <w:rsid w:val="00C31C4E"/>
    <w:rsid w:val="00C3207F"/>
    <w:rsid w:val="00C34FC3"/>
    <w:rsid w:val="00C4712E"/>
    <w:rsid w:val="00C4756D"/>
    <w:rsid w:val="00C551E7"/>
    <w:rsid w:val="00C5599B"/>
    <w:rsid w:val="00C600FC"/>
    <w:rsid w:val="00C644B2"/>
    <w:rsid w:val="00C75A98"/>
    <w:rsid w:val="00C76D15"/>
    <w:rsid w:val="00C82825"/>
    <w:rsid w:val="00C83BE8"/>
    <w:rsid w:val="00C90A82"/>
    <w:rsid w:val="00C9397B"/>
    <w:rsid w:val="00C93A83"/>
    <w:rsid w:val="00C968CA"/>
    <w:rsid w:val="00CA2943"/>
    <w:rsid w:val="00CB4485"/>
    <w:rsid w:val="00CC19E8"/>
    <w:rsid w:val="00CC6722"/>
    <w:rsid w:val="00CD0BFA"/>
    <w:rsid w:val="00CD1D83"/>
    <w:rsid w:val="00D006E5"/>
    <w:rsid w:val="00D05F97"/>
    <w:rsid w:val="00D062C6"/>
    <w:rsid w:val="00D06BA1"/>
    <w:rsid w:val="00D14267"/>
    <w:rsid w:val="00D17B92"/>
    <w:rsid w:val="00D21923"/>
    <w:rsid w:val="00D24777"/>
    <w:rsid w:val="00D403FD"/>
    <w:rsid w:val="00D45B4D"/>
    <w:rsid w:val="00D50A18"/>
    <w:rsid w:val="00D55133"/>
    <w:rsid w:val="00D56423"/>
    <w:rsid w:val="00D676AB"/>
    <w:rsid w:val="00D7061A"/>
    <w:rsid w:val="00D726C8"/>
    <w:rsid w:val="00D7295E"/>
    <w:rsid w:val="00D751CE"/>
    <w:rsid w:val="00D87BA0"/>
    <w:rsid w:val="00D87CF4"/>
    <w:rsid w:val="00D90F15"/>
    <w:rsid w:val="00D92323"/>
    <w:rsid w:val="00D95918"/>
    <w:rsid w:val="00D96A05"/>
    <w:rsid w:val="00DA10D4"/>
    <w:rsid w:val="00DA11A8"/>
    <w:rsid w:val="00DA1CB4"/>
    <w:rsid w:val="00DC2A3C"/>
    <w:rsid w:val="00DC5A11"/>
    <w:rsid w:val="00DD0B70"/>
    <w:rsid w:val="00DE071A"/>
    <w:rsid w:val="00DF4745"/>
    <w:rsid w:val="00E03529"/>
    <w:rsid w:val="00E12159"/>
    <w:rsid w:val="00E1392F"/>
    <w:rsid w:val="00E164B0"/>
    <w:rsid w:val="00E165D8"/>
    <w:rsid w:val="00E16A25"/>
    <w:rsid w:val="00E20766"/>
    <w:rsid w:val="00E21EEA"/>
    <w:rsid w:val="00E2349D"/>
    <w:rsid w:val="00E31230"/>
    <w:rsid w:val="00E33DC0"/>
    <w:rsid w:val="00E44014"/>
    <w:rsid w:val="00E52E29"/>
    <w:rsid w:val="00E558ED"/>
    <w:rsid w:val="00E65FC9"/>
    <w:rsid w:val="00E67C73"/>
    <w:rsid w:val="00E67F33"/>
    <w:rsid w:val="00E76CC3"/>
    <w:rsid w:val="00E971C6"/>
    <w:rsid w:val="00EA0BDD"/>
    <w:rsid w:val="00EC1803"/>
    <w:rsid w:val="00EC1E8D"/>
    <w:rsid w:val="00EC221F"/>
    <w:rsid w:val="00EC5459"/>
    <w:rsid w:val="00ED2066"/>
    <w:rsid w:val="00EE78A1"/>
    <w:rsid w:val="00F05027"/>
    <w:rsid w:val="00F0640E"/>
    <w:rsid w:val="00F0722B"/>
    <w:rsid w:val="00F119A8"/>
    <w:rsid w:val="00F14076"/>
    <w:rsid w:val="00F16EA7"/>
    <w:rsid w:val="00F23638"/>
    <w:rsid w:val="00F25B3F"/>
    <w:rsid w:val="00F2622F"/>
    <w:rsid w:val="00F32758"/>
    <w:rsid w:val="00F354FC"/>
    <w:rsid w:val="00F46CC6"/>
    <w:rsid w:val="00F47936"/>
    <w:rsid w:val="00F53CA4"/>
    <w:rsid w:val="00F735C2"/>
    <w:rsid w:val="00F80398"/>
    <w:rsid w:val="00F85279"/>
    <w:rsid w:val="00F86A72"/>
    <w:rsid w:val="00F87D1B"/>
    <w:rsid w:val="00F9682A"/>
    <w:rsid w:val="00F973CF"/>
    <w:rsid w:val="00FA7891"/>
    <w:rsid w:val="00FB56B6"/>
    <w:rsid w:val="00FC2FA0"/>
    <w:rsid w:val="00FE40F5"/>
    <w:rsid w:val="0535C053"/>
    <w:rsid w:val="09FFD3C7"/>
    <w:rsid w:val="0A7EC0CE"/>
    <w:rsid w:val="0AB1ACEB"/>
    <w:rsid w:val="0B4D2732"/>
    <w:rsid w:val="0C4D7D4C"/>
    <w:rsid w:val="0CA294D1"/>
    <w:rsid w:val="0CCB6068"/>
    <w:rsid w:val="0EB31BE4"/>
    <w:rsid w:val="0EDE3E97"/>
    <w:rsid w:val="0EE630EA"/>
    <w:rsid w:val="120299B3"/>
    <w:rsid w:val="132E3A8A"/>
    <w:rsid w:val="1476AEC9"/>
    <w:rsid w:val="16020E94"/>
    <w:rsid w:val="1759EAD2"/>
    <w:rsid w:val="1E8CE57A"/>
    <w:rsid w:val="200F78A9"/>
    <w:rsid w:val="211156B5"/>
    <w:rsid w:val="26188476"/>
    <w:rsid w:val="28527C81"/>
    <w:rsid w:val="2B491745"/>
    <w:rsid w:val="2C89F20C"/>
    <w:rsid w:val="2D76C6AF"/>
    <w:rsid w:val="305025BF"/>
    <w:rsid w:val="37E956A0"/>
    <w:rsid w:val="3B97FA73"/>
    <w:rsid w:val="3DB2A6D2"/>
    <w:rsid w:val="3E32CF17"/>
    <w:rsid w:val="3FCA3621"/>
    <w:rsid w:val="41A1FFBF"/>
    <w:rsid w:val="440713D8"/>
    <w:rsid w:val="454D94BE"/>
    <w:rsid w:val="47554234"/>
    <w:rsid w:val="4F744D2C"/>
    <w:rsid w:val="4FDA2161"/>
    <w:rsid w:val="535E5D83"/>
    <w:rsid w:val="563F046A"/>
    <w:rsid w:val="5896E407"/>
    <w:rsid w:val="5A48E892"/>
    <w:rsid w:val="5BE9D44B"/>
    <w:rsid w:val="5D791B38"/>
    <w:rsid w:val="60AAC7AD"/>
    <w:rsid w:val="62D13BF6"/>
    <w:rsid w:val="65C76B9B"/>
    <w:rsid w:val="66ED8E62"/>
    <w:rsid w:val="6AFFC4BD"/>
    <w:rsid w:val="6EF94BCF"/>
    <w:rsid w:val="774D1997"/>
    <w:rsid w:val="79C30058"/>
    <w:rsid w:val="7A2B8DE8"/>
    <w:rsid w:val="7D347E74"/>
  </w:rsids>
  <m:mathPr>
    <m:mathFont m:val="Cambria Math"/>
    <m:brkBin m:val="before"/>
    <m:brkBinSub m:val="--"/>
    <m:smallFrac m:val="0"/>
    <m:dispDef/>
    <m:lMargin m:val="0"/>
    <m:rMargin m:val="0"/>
    <m:defJc m:val="centerGroup"/>
    <m:wrapIndent m:val="1440"/>
    <m:intLim m:val="subSup"/>
    <m:naryLim m:val="undOvr"/>
  </m:mathPr>
  <w:themeFontLang w:val="nl-NL"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5162402"/>
  <w15:chartTrackingRefBased/>
  <w15:docId w15:val="{00B0AECE-E093-45F0-9561-DD354E9C0A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nl-NL"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2B491745"/>
    <w:pPr>
      <w:spacing w:after="120" w:line="340" w:lineRule="exact"/>
    </w:pPr>
    <w:rPr>
      <w:color w:val="5E665E"/>
      <w:sz w:val="20"/>
      <w:szCs w:val="20"/>
      <w:lang w:val="en-GB"/>
    </w:rPr>
  </w:style>
  <w:style w:type="paragraph" w:styleId="Heading1">
    <w:name w:val="heading 1"/>
    <w:aliases w:val="Header 1"/>
    <w:next w:val="Normal"/>
    <w:link w:val="Heading1Char"/>
    <w:uiPriority w:val="9"/>
    <w:qFormat/>
    <w:rsid w:val="008256BA"/>
    <w:pPr>
      <w:keepNext/>
      <w:keepLines/>
      <w:spacing w:before="240"/>
      <w:outlineLvl w:val="0"/>
    </w:pPr>
    <w:rPr>
      <w:rFonts w:ascii="Sansation" w:eastAsiaTheme="majorEastAsia" w:hAnsi="Sansation" w:cstheme="majorBidi"/>
      <w:b/>
      <w:color w:val="005413"/>
      <w:sz w:val="48"/>
      <w:szCs w:val="32"/>
    </w:rPr>
  </w:style>
  <w:style w:type="paragraph" w:styleId="Heading2">
    <w:name w:val="heading 2"/>
    <w:aliases w:val="Header 2"/>
    <w:next w:val="Normal"/>
    <w:link w:val="Heading2Char"/>
    <w:uiPriority w:val="9"/>
    <w:unhideWhenUsed/>
    <w:qFormat/>
    <w:rsid w:val="00F05027"/>
    <w:pPr>
      <w:keepNext/>
      <w:keepLines/>
      <w:spacing w:before="40" w:after="120"/>
      <w:outlineLvl w:val="1"/>
    </w:pPr>
    <w:rPr>
      <w:rFonts w:ascii="Sansation" w:eastAsiaTheme="majorEastAsia" w:hAnsi="Sansation" w:cstheme="majorBidi"/>
      <w:b/>
      <w:color w:val="005413"/>
      <w:sz w:val="30"/>
      <w:szCs w:val="26"/>
    </w:rPr>
  </w:style>
  <w:style w:type="paragraph" w:styleId="Heading3">
    <w:name w:val="heading 3"/>
    <w:basedOn w:val="Normal"/>
    <w:next w:val="Normal"/>
    <w:link w:val="Heading3Char"/>
    <w:uiPriority w:val="9"/>
    <w:unhideWhenUsed/>
    <w:qFormat/>
    <w:rsid w:val="2B491745"/>
    <w:pPr>
      <w:keepNext/>
      <w:keepLines/>
      <w:spacing w:before="40"/>
      <w:outlineLvl w:val="2"/>
    </w:pPr>
    <w:rPr>
      <w:rFonts w:eastAsiaTheme="majorEastAsia" w:cstheme="majorBidi"/>
      <w:b/>
      <w:bCs/>
      <w:color w:val="005413"/>
    </w:rPr>
  </w:style>
  <w:style w:type="paragraph" w:styleId="Heading4">
    <w:name w:val="heading 4"/>
    <w:basedOn w:val="Normal"/>
    <w:next w:val="Normal"/>
    <w:link w:val="Heading4Char"/>
    <w:uiPriority w:val="9"/>
    <w:unhideWhenUsed/>
    <w:qFormat/>
    <w:rsid w:val="2B491745"/>
    <w:pPr>
      <w:keepNext/>
      <w:keepLines/>
      <w:spacing w:before="40" w:after="0"/>
      <w:outlineLvl w:val="3"/>
    </w:pPr>
    <w:rPr>
      <w:rFonts w:asciiTheme="majorHAnsi" w:eastAsiaTheme="majorEastAsia" w:hAnsiTheme="majorHAnsi" w:cstheme="majorBidi"/>
      <w:i/>
      <w:iCs/>
      <w:color w:val="064B06" w:themeColor="accent1" w:themeShade="BF"/>
    </w:rPr>
  </w:style>
  <w:style w:type="paragraph" w:styleId="Heading5">
    <w:name w:val="heading 5"/>
    <w:basedOn w:val="Normal"/>
    <w:next w:val="Normal"/>
    <w:link w:val="Heading5Char"/>
    <w:uiPriority w:val="9"/>
    <w:unhideWhenUsed/>
    <w:qFormat/>
    <w:rsid w:val="2B491745"/>
    <w:pPr>
      <w:keepNext/>
      <w:keepLines/>
      <w:spacing w:before="40" w:after="0"/>
      <w:outlineLvl w:val="4"/>
    </w:pPr>
    <w:rPr>
      <w:rFonts w:asciiTheme="majorHAnsi" w:eastAsiaTheme="majorEastAsia" w:hAnsiTheme="majorHAnsi" w:cstheme="majorBidi"/>
      <w:color w:val="064B06" w:themeColor="accent1" w:themeShade="BF"/>
    </w:rPr>
  </w:style>
  <w:style w:type="paragraph" w:styleId="Heading6">
    <w:name w:val="heading 6"/>
    <w:basedOn w:val="Normal"/>
    <w:next w:val="Normal"/>
    <w:link w:val="Heading6Char"/>
    <w:uiPriority w:val="9"/>
    <w:unhideWhenUsed/>
    <w:qFormat/>
    <w:rsid w:val="2B491745"/>
    <w:pPr>
      <w:keepNext/>
      <w:keepLines/>
      <w:spacing w:before="40" w:after="0"/>
      <w:outlineLvl w:val="5"/>
    </w:pPr>
    <w:rPr>
      <w:rFonts w:asciiTheme="majorHAnsi" w:eastAsiaTheme="majorEastAsia" w:hAnsiTheme="majorHAnsi" w:cstheme="majorBidi"/>
      <w:color w:val="043204" w:themeColor="accent1" w:themeShade="80"/>
    </w:rPr>
  </w:style>
  <w:style w:type="paragraph" w:styleId="Heading7">
    <w:name w:val="heading 7"/>
    <w:basedOn w:val="Normal"/>
    <w:next w:val="Normal"/>
    <w:link w:val="Heading7Char"/>
    <w:uiPriority w:val="9"/>
    <w:unhideWhenUsed/>
    <w:qFormat/>
    <w:rsid w:val="2B491745"/>
    <w:pPr>
      <w:keepNext/>
      <w:keepLines/>
      <w:spacing w:before="40" w:after="0"/>
      <w:outlineLvl w:val="6"/>
    </w:pPr>
    <w:rPr>
      <w:rFonts w:asciiTheme="majorHAnsi" w:eastAsiaTheme="majorEastAsia" w:hAnsiTheme="majorHAnsi" w:cstheme="majorBidi"/>
      <w:i/>
      <w:iCs/>
      <w:color w:val="043204" w:themeColor="accent1" w:themeShade="80"/>
    </w:rPr>
  </w:style>
  <w:style w:type="paragraph" w:styleId="Heading8">
    <w:name w:val="heading 8"/>
    <w:basedOn w:val="Normal"/>
    <w:next w:val="Normal"/>
    <w:link w:val="Heading8Char"/>
    <w:uiPriority w:val="9"/>
    <w:unhideWhenUsed/>
    <w:qFormat/>
    <w:rsid w:val="2B491745"/>
    <w:pPr>
      <w:keepNext/>
      <w:keepLines/>
      <w:spacing w:before="40" w:after="0"/>
      <w:outlineLvl w:val="7"/>
    </w:pPr>
    <w:rPr>
      <w:rFonts w:asciiTheme="majorHAnsi" w:eastAsiaTheme="majorEastAsia" w:hAnsiTheme="majorHAnsi" w:cstheme="majorBidi"/>
      <w:color w:val="272727"/>
      <w:sz w:val="21"/>
      <w:szCs w:val="21"/>
    </w:rPr>
  </w:style>
  <w:style w:type="paragraph" w:styleId="Heading9">
    <w:name w:val="heading 9"/>
    <w:basedOn w:val="Normal"/>
    <w:next w:val="Normal"/>
    <w:link w:val="Heading9Char"/>
    <w:uiPriority w:val="9"/>
    <w:unhideWhenUsed/>
    <w:qFormat/>
    <w:rsid w:val="2B491745"/>
    <w:pPr>
      <w:keepNext/>
      <w:keepLines/>
      <w:spacing w:before="40" w:after="0"/>
      <w:outlineLvl w:val="8"/>
    </w:pPr>
    <w:rPr>
      <w:rFonts w:asciiTheme="majorHAnsi" w:eastAsiaTheme="majorEastAsia" w:hAnsiTheme="majorHAnsi" w:cstheme="majorBidi"/>
      <w:i/>
      <w:iCs/>
      <w:color w:val="272727"/>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2B491745"/>
    <w:pPr>
      <w:tabs>
        <w:tab w:val="center" w:pos="4536"/>
        <w:tab w:val="right" w:pos="9072"/>
      </w:tabs>
    </w:pPr>
  </w:style>
  <w:style w:type="character" w:customStyle="1" w:styleId="HeaderChar">
    <w:name w:val="Header Char"/>
    <w:basedOn w:val="DefaultParagraphFont"/>
    <w:link w:val="Header"/>
    <w:uiPriority w:val="99"/>
    <w:rsid w:val="2B491745"/>
    <w:rPr>
      <w:noProof w:val="0"/>
      <w:lang w:val="en-GB"/>
    </w:rPr>
  </w:style>
  <w:style w:type="paragraph" w:styleId="Footer">
    <w:name w:val="footer"/>
    <w:basedOn w:val="Normal"/>
    <w:link w:val="FooterChar"/>
    <w:uiPriority w:val="99"/>
    <w:unhideWhenUsed/>
    <w:rsid w:val="2B491745"/>
    <w:pPr>
      <w:tabs>
        <w:tab w:val="center" w:pos="4536"/>
        <w:tab w:val="right" w:pos="9072"/>
      </w:tabs>
    </w:pPr>
  </w:style>
  <w:style w:type="character" w:customStyle="1" w:styleId="FooterChar">
    <w:name w:val="Footer Char"/>
    <w:basedOn w:val="DefaultParagraphFont"/>
    <w:link w:val="Footer"/>
    <w:uiPriority w:val="99"/>
    <w:rsid w:val="2B491745"/>
    <w:rPr>
      <w:noProof w:val="0"/>
      <w:lang w:val="en-GB"/>
    </w:rPr>
  </w:style>
  <w:style w:type="character" w:customStyle="1" w:styleId="Heading1Char">
    <w:name w:val="Heading 1 Char"/>
    <w:aliases w:val="Header 1 Char"/>
    <w:basedOn w:val="DefaultParagraphFont"/>
    <w:link w:val="Heading1"/>
    <w:uiPriority w:val="9"/>
    <w:rsid w:val="008256BA"/>
    <w:rPr>
      <w:rFonts w:ascii="Sansation" w:eastAsiaTheme="majorEastAsia" w:hAnsi="Sansation" w:cstheme="majorBidi"/>
      <w:b/>
      <w:color w:val="005413"/>
      <w:sz w:val="48"/>
      <w:szCs w:val="32"/>
    </w:rPr>
  </w:style>
  <w:style w:type="paragraph" w:styleId="Title">
    <w:name w:val="Title"/>
    <w:next w:val="Normal"/>
    <w:link w:val="TitleChar"/>
    <w:uiPriority w:val="10"/>
    <w:qFormat/>
    <w:rsid w:val="008256BA"/>
    <w:rPr>
      <w:rFonts w:ascii="Sansation" w:hAnsi="Sansation"/>
      <w:b/>
      <w:bCs/>
      <w:color w:val="FFFFFF" w:themeColor="background1"/>
      <w:sz w:val="96"/>
      <w:szCs w:val="96"/>
      <w:lang w:val="en-US"/>
    </w:rPr>
  </w:style>
  <w:style w:type="character" w:customStyle="1" w:styleId="TitleChar">
    <w:name w:val="Title Char"/>
    <w:basedOn w:val="DefaultParagraphFont"/>
    <w:link w:val="Title"/>
    <w:uiPriority w:val="10"/>
    <w:rsid w:val="008256BA"/>
    <w:rPr>
      <w:rFonts w:ascii="Sansation" w:hAnsi="Sansation"/>
      <w:b/>
      <w:bCs/>
      <w:color w:val="FFFFFF" w:themeColor="background1"/>
      <w:sz w:val="96"/>
      <w:szCs w:val="96"/>
      <w:lang w:val="en-US"/>
    </w:rPr>
  </w:style>
  <w:style w:type="paragraph" w:styleId="Subtitle">
    <w:name w:val="Subtitle"/>
    <w:aliases w:val="Subtitel"/>
    <w:next w:val="Normal"/>
    <w:link w:val="SubtitleChar"/>
    <w:uiPriority w:val="11"/>
    <w:qFormat/>
    <w:rsid w:val="008256BA"/>
    <w:pPr>
      <w:spacing w:line="276" w:lineRule="auto"/>
    </w:pPr>
    <w:rPr>
      <w:rFonts w:ascii="Sansation" w:eastAsia="Times New Roman" w:hAnsi="Sansation" w:cs="Times New Roman"/>
      <w:b/>
      <w:bCs/>
      <w:color w:val="FFFFFF" w:themeColor="background1"/>
      <w:sz w:val="30"/>
      <w:szCs w:val="30"/>
      <w:lang w:val="en-US" w:eastAsia="nl-NL"/>
    </w:rPr>
  </w:style>
  <w:style w:type="character" w:customStyle="1" w:styleId="SubtitleChar">
    <w:name w:val="Subtitle Char"/>
    <w:aliases w:val="Subtitel Char"/>
    <w:basedOn w:val="DefaultParagraphFont"/>
    <w:link w:val="Subtitle"/>
    <w:uiPriority w:val="11"/>
    <w:rsid w:val="008256BA"/>
    <w:rPr>
      <w:rFonts w:ascii="Sansation" w:eastAsia="Times New Roman" w:hAnsi="Sansation" w:cs="Times New Roman"/>
      <w:b/>
      <w:bCs/>
      <w:color w:val="FFFFFF" w:themeColor="background1"/>
      <w:sz w:val="30"/>
      <w:szCs w:val="30"/>
      <w:lang w:val="en-US" w:eastAsia="nl-NL"/>
    </w:rPr>
  </w:style>
  <w:style w:type="character" w:customStyle="1" w:styleId="Heading2Char">
    <w:name w:val="Heading 2 Char"/>
    <w:aliases w:val="Header 2 Char"/>
    <w:basedOn w:val="DefaultParagraphFont"/>
    <w:link w:val="Heading2"/>
    <w:uiPriority w:val="9"/>
    <w:rsid w:val="00F05027"/>
    <w:rPr>
      <w:rFonts w:ascii="Sansation" w:eastAsiaTheme="majorEastAsia" w:hAnsi="Sansation" w:cstheme="majorBidi"/>
      <w:b/>
      <w:color w:val="005413"/>
      <w:sz w:val="30"/>
      <w:szCs w:val="26"/>
    </w:rPr>
  </w:style>
  <w:style w:type="character" w:customStyle="1" w:styleId="Heading3Char">
    <w:name w:val="Heading 3 Char"/>
    <w:basedOn w:val="DefaultParagraphFont"/>
    <w:link w:val="Heading3"/>
    <w:uiPriority w:val="9"/>
    <w:rsid w:val="2B491745"/>
    <w:rPr>
      <w:rFonts w:ascii="Sansation" w:eastAsiaTheme="majorEastAsia" w:hAnsi="Sansation" w:cstheme="majorBidi"/>
      <w:b/>
      <w:bCs/>
      <w:noProof w:val="0"/>
      <w:color w:val="005413"/>
      <w:sz w:val="20"/>
      <w:szCs w:val="20"/>
      <w:lang w:val="en-GB"/>
    </w:rPr>
  </w:style>
  <w:style w:type="paragraph" w:styleId="ListParagraph">
    <w:name w:val="List Paragraph"/>
    <w:basedOn w:val="Normal"/>
    <w:uiPriority w:val="34"/>
    <w:rsid w:val="2B491745"/>
    <w:pPr>
      <w:ind w:left="720"/>
      <w:contextualSpacing/>
    </w:pPr>
  </w:style>
  <w:style w:type="numbering" w:customStyle="1" w:styleId="UnorderedList">
    <w:name w:val="Unordered List"/>
    <w:uiPriority w:val="99"/>
    <w:rsid w:val="00AC3499"/>
    <w:pPr>
      <w:numPr>
        <w:numId w:val="1"/>
      </w:numPr>
    </w:pPr>
  </w:style>
  <w:style w:type="paragraph" w:customStyle="1" w:styleId="UnorderedLists">
    <w:name w:val="Unordered Lists"/>
    <w:basedOn w:val="Normal"/>
    <w:uiPriority w:val="1"/>
    <w:qFormat/>
    <w:rsid w:val="2B491745"/>
    <w:pPr>
      <w:numPr>
        <w:numId w:val="4"/>
      </w:numPr>
      <w:spacing w:line="276" w:lineRule="auto"/>
    </w:pPr>
    <w:rPr>
      <w:lang w:val="en-US" w:eastAsia="nl-NL"/>
    </w:rPr>
  </w:style>
  <w:style w:type="numbering" w:customStyle="1" w:styleId="OrderedList">
    <w:name w:val="Ordered List"/>
    <w:uiPriority w:val="99"/>
    <w:rsid w:val="00BC3B8D"/>
    <w:pPr>
      <w:numPr>
        <w:numId w:val="6"/>
      </w:numPr>
    </w:pPr>
  </w:style>
  <w:style w:type="paragraph" w:customStyle="1" w:styleId="OrderedLists">
    <w:name w:val="Ordered Lists"/>
    <w:basedOn w:val="Normal"/>
    <w:uiPriority w:val="1"/>
    <w:qFormat/>
    <w:rsid w:val="2B491745"/>
    <w:pPr>
      <w:numPr>
        <w:numId w:val="5"/>
      </w:numPr>
      <w:spacing w:line="276" w:lineRule="auto"/>
    </w:pPr>
  </w:style>
  <w:style w:type="paragraph" w:customStyle="1" w:styleId="Highlighted">
    <w:name w:val="Highlighted"/>
    <w:qFormat/>
    <w:rsid w:val="00BC3B8D"/>
    <w:pPr>
      <w:spacing w:line="340" w:lineRule="exact"/>
      <w:ind w:left="907"/>
    </w:pPr>
    <w:rPr>
      <w:rFonts w:ascii="Sansation" w:eastAsia="Times New Roman" w:hAnsi="Sansation" w:cs="Times New Roman"/>
      <w:i/>
      <w:color w:val="FF7A00"/>
      <w:sz w:val="20"/>
      <w:lang w:eastAsia="nl-NL"/>
    </w:rPr>
  </w:style>
  <w:style w:type="table" w:styleId="TableGrid">
    <w:name w:val="Table Grid"/>
    <w:basedOn w:val="TableNormal"/>
    <w:uiPriority w:val="39"/>
    <w:rsid w:val="009A2FC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DiPTabel">
    <w:name w:val="DiP Tabel"/>
    <w:basedOn w:val="TableNormal"/>
    <w:uiPriority w:val="99"/>
    <w:rsid w:val="007E232E"/>
    <w:rPr>
      <w:rFonts w:ascii="Sansation" w:hAnsi="Sansation"/>
      <w:b/>
      <w:color w:val="FFFFFF" w:themeColor="background1"/>
    </w:rPr>
    <w:tblPr>
      <w:tblStyleRow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auto"/>
    </w:tcPr>
    <w:tblStylePr w:type="firstRow">
      <w:rPr>
        <w:rFonts w:ascii="@Yu Gothic UI Semibold" w:hAnsi="@Yu Gothic UI Semibold"/>
        <w:b/>
        <w:i w:val="0"/>
        <w:color w:val="E7EAE7"/>
      </w:rPr>
      <w:tblPr/>
      <w:tcPr>
        <w:shd w:val="clear" w:color="auto" w:fill="005413"/>
      </w:tcPr>
    </w:tblStylePr>
    <w:tblStylePr w:type="band1Horz">
      <w:rPr>
        <w:rFonts w:ascii="@Yu Gothic UI Semibold" w:hAnsi="@Yu Gothic UI Semibold"/>
        <w:color w:val="5E665E"/>
        <w:sz w:val="20"/>
      </w:rPr>
      <w:tblPr/>
      <w:tcPr>
        <w:shd w:val="clear" w:color="auto" w:fill="CCD3CC"/>
      </w:tcPr>
    </w:tblStylePr>
    <w:tblStylePr w:type="band2Horz">
      <w:rPr>
        <w:rFonts w:ascii="@Yu Gothic UI Semibold" w:hAnsi="@Yu Gothic UI Semibold"/>
        <w:color w:val="5E665E"/>
      </w:rPr>
      <w:tblPr/>
      <w:tcPr>
        <w:shd w:val="clear" w:color="auto" w:fill="E7EAE7"/>
      </w:tcPr>
    </w:tblStylePr>
  </w:style>
  <w:style w:type="table" w:styleId="ListTable7Colorful-Accent6">
    <w:name w:val="List Table 7 Colorful Accent 6"/>
    <w:basedOn w:val="TableNormal"/>
    <w:uiPriority w:val="52"/>
    <w:rsid w:val="009A2FC0"/>
    <w:rPr>
      <w:color w:val="D39010" w:themeColor="accent6"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F0B441"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F0B441"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F0B441"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F0B441" w:themeColor="accent6"/>
        </w:tcBorders>
        <w:shd w:val="clear" w:color="auto" w:fill="FFFFFF" w:themeFill="background1"/>
      </w:tcPr>
    </w:tblStylePr>
    <w:tblStylePr w:type="band1Vert">
      <w:tblPr/>
      <w:tcPr>
        <w:shd w:val="clear" w:color="auto" w:fill="FCEFD9" w:themeFill="accent6" w:themeFillTint="33"/>
      </w:tcPr>
    </w:tblStylePr>
    <w:tblStylePr w:type="band1Horz">
      <w:tblPr/>
      <w:tcPr>
        <w:shd w:val="clear" w:color="auto" w:fill="FCEFD9"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character" w:styleId="PageNumber">
    <w:name w:val="page number"/>
    <w:basedOn w:val="DefaultParagraphFont"/>
    <w:uiPriority w:val="99"/>
    <w:semiHidden/>
    <w:unhideWhenUsed/>
    <w:rsid w:val="00654B92"/>
  </w:style>
  <w:style w:type="table" w:styleId="TableGridLight">
    <w:name w:val="Grid Table Light"/>
    <w:basedOn w:val="TableNormal"/>
    <w:uiPriority w:val="40"/>
    <w:rsid w:val="00B1587F"/>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2">
    <w:name w:val="Plain Table 2"/>
    <w:basedOn w:val="TableNormal"/>
    <w:uiPriority w:val="42"/>
    <w:rsid w:val="00B1587F"/>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43"/>
    <w:rsid w:val="00B1587F"/>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5">
    <w:name w:val="Plain Table 5"/>
    <w:basedOn w:val="TableNormal"/>
    <w:uiPriority w:val="45"/>
    <w:rsid w:val="00B1587F"/>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GridTable1Light-Accent1">
    <w:name w:val="Grid Table 1 Light Accent 1"/>
    <w:basedOn w:val="TableNormal"/>
    <w:uiPriority w:val="46"/>
    <w:rsid w:val="00B1587F"/>
    <w:tblPr>
      <w:tblStyleRowBandSize w:val="1"/>
      <w:tblStyleColBandSize w:val="1"/>
      <w:tblBorders>
        <w:top w:val="single" w:sz="4" w:space="0" w:color="6BF36A" w:themeColor="accent1" w:themeTint="66"/>
        <w:left w:val="single" w:sz="4" w:space="0" w:color="6BF36A" w:themeColor="accent1" w:themeTint="66"/>
        <w:bottom w:val="single" w:sz="4" w:space="0" w:color="6BF36A" w:themeColor="accent1" w:themeTint="66"/>
        <w:right w:val="single" w:sz="4" w:space="0" w:color="6BF36A" w:themeColor="accent1" w:themeTint="66"/>
        <w:insideH w:val="single" w:sz="4" w:space="0" w:color="6BF36A" w:themeColor="accent1" w:themeTint="66"/>
        <w:insideV w:val="single" w:sz="4" w:space="0" w:color="6BF36A" w:themeColor="accent1" w:themeTint="66"/>
      </w:tblBorders>
    </w:tblPr>
    <w:tblStylePr w:type="firstRow">
      <w:rPr>
        <w:b/>
        <w:bCs/>
      </w:rPr>
      <w:tblPr/>
      <w:tcPr>
        <w:tcBorders>
          <w:bottom w:val="single" w:sz="12" w:space="0" w:color="21ED20" w:themeColor="accent1" w:themeTint="99"/>
        </w:tcBorders>
      </w:tcPr>
    </w:tblStylePr>
    <w:tblStylePr w:type="lastRow">
      <w:rPr>
        <w:b/>
        <w:bCs/>
      </w:rPr>
      <w:tblPr/>
      <w:tcPr>
        <w:tcBorders>
          <w:top w:val="double" w:sz="2" w:space="0" w:color="21ED20" w:themeColor="accent1" w:themeTint="99"/>
        </w:tcBorders>
      </w:tcPr>
    </w:tblStylePr>
    <w:tblStylePr w:type="firstCol">
      <w:rPr>
        <w:b/>
        <w:bCs/>
      </w:rPr>
    </w:tblStylePr>
    <w:tblStylePr w:type="lastCol">
      <w:rPr>
        <w:b/>
        <w:bCs/>
      </w:rPr>
    </w:tblStylePr>
  </w:style>
  <w:style w:type="table" w:styleId="GridTable1Light-Accent2">
    <w:name w:val="Grid Table 1 Light Accent 2"/>
    <w:basedOn w:val="TableNormal"/>
    <w:uiPriority w:val="46"/>
    <w:rsid w:val="00B1587F"/>
    <w:tblPr>
      <w:tblStyleRowBandSize w:val="1"/>
      <w:tblStyleColBandSize w:val="1"/>
      <w:tblBorders>
        <w:top w:val="single" w:sz="4" w:space="0" w:color="FFC999" w:themeColor="accent2" w:themeTint="66"/>
        <w:left w:val="single" w:sz="4" w:space="0" w:color="FFC999" w:themeColor="accent2" w:themeTint="66"/>
        <w:bottom w:val="single" w:sz="4" w:space="0" w:color="FFC999" w:themeColor="accent2" w:themeTint="66"/>
        <w:right w:val="single" w:sz="4" w:space="0" w:color="FFC999" w:themeColor="accent2" w:themeTint="66"/>
        <w:insideH w:val="single" w:sz="4" w:space="0" w:color="FFC999" w:themeColor="accent2" w:themeTint="66"/>
        <w:insideV w:val="single" w:sz="4" w:space="0" w:color="FFC999" w:themeColor="accent2" w:themeTint="66"/>
      </w:tblBorders>
    </w:tblPr>
    <w:tblStylePr w:type="firstRow">
      <w:rPr>
        <w:b/>
        <w:bCs/>
      </w:rPr>
      <w:tblPr/>
      <w:tcPr>
        <w:tcBorders>
          <w:bottom w:val="single" w:sz="12" w:space="0" w:color="FFAF66" w:themeColor="accent2" w:themeTint="99"/>
        </w:tcBorders>
      </w:tcPr>
    </w:tblStylePr>
    <w:tblStylePr w:type="lastRow">
      <w:rPr>
        <w:b/>
        <w:bCs/>
      </w:rPr>
      <w:tblPr/>
      <w:tcPr>
        <w:tcBorders>
          <w:top w:val="double" w:sz="2" w:space="0" w:color="FFAF66" w:themeColor="accent2" w:themeTint="99"/>
        </w:tcBorders>
      </w:tcPr>
    </w:tblStylePr>
    <w:tblStylePr w:type="firstCol">
      <w:rPr>
        <w:b/>
        <w:bCs/>
      </w:rPr>
    </w:tblStylePr>
    <w:tblStylePr w:type="lastCol">
      <w:rPr>
        <w:b/>
        <w:bCs/>
      </w:rPr>
    </w:tblStylePr>
  </w:style>
  <w:style w:type="table" w:styleId="GridTable1Light-Accent3">
    <w:name w:val="Grid Table 1 Light Accent 3"/>
    <w:basedOn w:val="TableNormal"/>
    <w:uiPriority w:val="46"/>
    <w:rsid w:val="00B1587F"/>
    <w:tblPr>
      <w:tblStyleRowBandSize w:val="1"/>
      <w:tblStyleColBandSize w:val="1"/>
      <w:tblBorders>
        <w:top w:val="single" w:sz="4" w:space="0" w:color="CCD1CC" w:themeColor="accent3" w:themeTint="66"/>
        <w:left w:val="single" w:sz="4" w:space="0" w:color="CCD1CC" w:themeColor="accent3" w:themeTint="66"/>
        <w:bottom w:val="single" w:sz="4" w:space="0" w:color="CCD1CC" w:themeColor="accent3" w:themeTint="66"/>
        <w:right w:val="single" w:sz="4" w:space="0" w:color="CCD1CC" w:themeColor="accent3" w:themeTint="66"/>
        <w:insideH w:val="single" w:sz="4" w:space="0" w:color="CCD1CC" w:themeColor="accent3" w:themeTint="66"/>
        <w:insideV w:val="single" w:sz="4" w:space="0" w:color="CCD1CC" w:themeColor="accent3" w:themeTint="66"/>
      </w:tblBorders>
    </w:tblPr>
    <w:tblStylePr w:type="firstRow">
      <w:rPr>
        <w:b/>
        <w:bCs/>
      </w:rPr>
      <w:tblPr/>
      <w:tcPr>
        <w:tcBorders>
          <w:bottom w:val="single" w:sz="12" w:space="0" w:color="B3BAB2" w:themeColor="accent3" w:themeTint="99"/>
        </w:tcBorders>
      </w:tcPr>
    </w:tblStylePr>
    <w:tblStylePr w:type="lastRow">
      <w:rPr>
        <w:b/>
        <w:bCs/>
      </w:rPr>
      <w:tblPr/>
      <w:tcPr>
        <w:tcBorders>
          <w:top w:val="double" w:sz="2" w:space="0" w:color="B3BAB2" w:themeColor="accent3" w:themeTint="99"/>
        </w:tcBorders>
      </w:tcPr>
    </w:tblStylePr>
    <w:tblStylePr w:type="firstCol">
      <w:rPr>
        <w:b/>
        <w:bCs/>
      </w:rPr>
    </w:tblStylePr>
    <w:tblStylePr w:type="lastCol">
      <w:rPr>
        <w:b/>
        <w:bCs/>
      </w:rPr>
    </w:tblStylePr>
  </w:style>
  <w:style w:type="table" w:styleId="GridTable1Light-Accent4">
    <w:name w:val="Grid Table 1 Light Accent 4"/>
    <w:basedOn w:val="TableNormal"/>
    <w:uiPriority w:val="46"/>
    <w:rsid w:val="00B1587F"/>
    <w:tblPr>
      <w:tblStyleRowBandSize w:val="1"/>
      <w:tblStyleColBandSize w:val="1"/>
      <w:tblBorders>
        <w:top w:val="single" w:sz="4" w:space="0" w:color="81D1FF" w:themeColor="accent4" w:themeTint="66"/>
        <w:left w:val="single" w:sz="4" w:space="0" w:color="81D1FF" w:themeColor="accent4" w:themeTint="66"/>
        <w:bottom w:val="single" w:sz="4" w:space="0" w:color="81D1FF" w:themeColor="accent4" w:themeTint="66"/>
        <w:right w:val="single" w:sz="4" w:space="0" w:color="81D1FF" w:themeColor="accent4" w:themeTint="66"/>
        <w:insideH w:val="single" w:sz="4" w:space="0" w:color="81D1FF" w:themeColor="accent4" w:themeTint="66"/>
        <w:insideV w:val="single" w:sz="4" w:space="0" w:color="81D1FF" w:themeColor="accent4" w:themeTint="66"/>
      </w:tblBorders>
    </w:tblPr>
    <w:tblStylePr w:type="firstRow">
      <w:rPr>
        <w:b/>
        <w:bCs/>
      </w:rPr>
      <w:tblPr/>
      <w:tcPr>
        <w:tcBorders>
          <w:bottom w:val="single" w:sz="12" w:space="0" w:color="42BAFF" w:themeColor="accent4" w:themeTint="99"/>
        </w:tcBorders>
      </w:tcPr>
    </w:tblStylePr>
    <w:tblStylePr w:type="lastRow">
      <w:rPr>
        <w:b/>
        <w:bCs/>
      </w:rPr>
      <w:tblPr/>
      <w:tcPr>
        <w:tcBorders>
          <w:top w:val="double" w:sz="2" w:space="0" w:color="42BAFF" w:themeColor="accent4" w:themeTint="99"/>
        </w:tcBorders>
      </w:tcPr>
    </w:tblStylePr>
    <w:tblStylePr w:type="firstCol">
      <w:rPr>
        <w:b/>
        <w:bCs/>
      </w:rPr>
    </w:tblStylePr>
    <w:tblStylePr w:type="lastCol">
      <w:rPr>
        <w:b/>
        <w:bCs/>
      </w:rPr>
    </w:tblStylePr>
  </w:style>
  <w:style w:type="table" w:styleId="GridTable1Light-Accent5">
    <w:name w:val="Grid Table 1 Light Accent 5"/>
    <w:basedOn w:val="TableNormal"/>
    <w:uiPriority w:val="46"/>
    <w:rsid w:val="00B1587F"/>
    <w:tblPr>
      <w:tblStyleRowBandSize w:val="1"/>
      <w:tblStyleColBandSize w:val="1"/>
      <w:tblBorders>
        <w:top w:val="single" w:sz="4" w:space="0" w:color="FABABA" w:themeColor="accent5" w:themeTint="66"/>
        <w:left w:val="single" w:sz="4" w:space="0" w:color="FABABA" w:themeColor="accent5" w:themeTint="66"/>
        <w:bottom w:val="single" w:sz="4" w:space="0" w:color="FABABA" w:themeColor="accent5" w:themeTint="66"/>
        <w:right w:val="single" w:sz="4" w:space="0" w:color="FABABA" w:themeColor="accent5" w:themeTint="66"/>
        <w:insideH w:val="single" w:sz="4" w:space="0" w:color="FABABA" w:themeColor="accent5" w:themeTint="66"/>
        <w:insideV w:val="single" w:sz="4" w:space="0" w:color="FABABA" w:themeColor="accent5" w:themeTint="66"/>
      </w:tblBorders>
    </w:tblPr>
    <w:tblStylePr w:type="firstRow">
      <w:rPr>
        <w:b/>
        <w:bCs/>
      </w:rPr>
      <w:tblPr/>
      <w:tcPr>
        <w:tcBorders>
          <w:bottom w:val="single" w:sz="12" w:space="0" w:color="F79898" w:themeColor="accent5" w:themeTint="99"/>
        </w:tcBorders>
      </w:tcPr>
    </w:tblStylePr>
    <w:tblStylePr w:type="lastRow">
      <w:rPr>
        <w:b/>
        <w:bCs/>
      </w:rPr>
      <w:tblPr/>
      <w:tcPr>
        <w:tcBorders>
          <w:top w:val="double" w:sz="2" w:space="0" w:color="F79898" w:themeColor="accent5" w:themeTint="99"/>
        </w:tcBorders>
      </w:tcPr>
    </w:tblStylePr>
    <w:tblStylePr w:type="firstCol">
      <w:rPr>
        <w:b/>
        <w:bCs/>
      </w:rPr>
    </w:tblStylePr>
    <w:tblStylePr w:type="lastCol">
      <w:rPr>
        <w:b/>
        <w:bCs/>
      </w:rPr>
    </w:tblStylePr>
  </w:style>
  <w:style w:type="table" w:styleId="GridTable1Light">
    <w:name w:val="Grid Table 1 Light"/>
    <w:basedOn w:val="TableNormal"/>
    <w:uiPriority w:val="46"/>
    <w:rsid w:val="00B1587F"/>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PlainTable4">
    <w:name w:val="Plain Table 4"/>
    <w:basedOn w:val="TableNormal"/>
    <w:uiPriority w:val="44"/>
    <w:rsid w:val="00B1587F"/>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TOCHeading">
    <w:name w:val="TOC Heading"/>
    <w:basedOn w:val="Heading1"/>
    <w:next w:val="Normal"/>
    <w:uiPriority w:val="39"/>
    <w:unhideWhenUsed/>
    <w:qFormat/>
    <w:rsid w:val="002304A5"/>
    <w:pPr>
      <w:spacing w:line="259" w:lineRule="auto"/>
      <w:outlineLvl w:val="9"/>
    </w:pPr>
    <w:rPr>
      <w:rFonts w:asciiTheme="majorHAnsi" w:hAnsiTheme="majorHAnsi"/>
      <w:b w:val="0"/>
      <w:color w:val="064B06" w:themeColor="accent1" w:themeShade="BF"/>
      <w:sz w:val="32"/>
      <w:lang w:val="en-US"/>
    </w:rPr>
  </w:style>
  <w:style w:type="character" w:styleId="Hyperlink">
    <w:name w:val="Hyperlink"/>
    <w:basedOn w:val="DefaultParagraphFont"/>
    <w:uiPriority w:val="99"/>
    <w:unhideWhenUsed/>
    <w:rsid w:val="0008398A"/>
    <w:rPr>
      <w:color w:val="FF7A00" w:themeColor="hyperlink"/>
      <w:u w:val="single"/>
    </w:rPr>
  </w:style>
  <w:style w:type="character" w:styleId="UnresolvedMention">
    <w:name w:val="Unresolved Mention"/>
    <w:basedOn w:val="DefaultParagraphFont"/>
    <w:uiPriority w:val="99"/>
    <w:semiHidden/>
    <w:unhideWhenUsed/>
    <w:rsid w:val="0008398A"/>
    <w:rPr>
      <w:color w:val="605E5C"/>
      <w:shd w:val="clear" w:color="auto" w:fill="E1DFDD"/>
    </w:rPr>
  </w:style>
  <w:style w:type="character" w:styleId="CommentReference">
    <w:name w:val="annotation reference"/>
    <w:basedOn w:val="DefaultParagraphFont"/>
    <w:uiPriority w:val="99"/>
    <w:semiHidden/>
    <w:unhideWhenUsed/>
    <w:rsid w:val="004C6FD4"/>
    <w:rPr>
      <w:sz w:val="16"/>
      <w:szCs w:val="16"/>
    </w:rPr>
  </w:style>
  <w:style w:type="paragraph" w:styleId="CommentText">
    <w:name w:val="annotation text"/>
    <w:basedOn w:val="Normal"/>
    <w:link w:val="CommentTextChar"/>
    <w:uiPriority w:val="99"/>
    <w:unhideWhenUsed/>
    <w:rsid w:val="2B491745"/>
    <w:pPr>
      <w:spacing w:line="240" w:lineRule="auto"/>
    </w:pPr>
  </w:style>
  <w:style w:type="character" w:customStyle="1" w:styleId="CommentTextChar">
    <w:name w:val="Comment Text Char"/>
    <w:basedOn w:val="DefaultParagraphFont"/>
    <w:link w:val="CommentText"/>
    <w:uiPriority w:val="99"/>
    <w:rsid w:val="2B491745"/>
    <w:rPr>
      <w:rFonts w:ascii="Sansation" w:eastAsiaTheme="minorEastAsia" w:hAnsi="Sansation" w:cstheme="minorBidi"/>
      <w:noProof w:val="0"/>
      <w:color w:val="5E665E"/>
      <w:sz w:val="20"/>
      <w:szCs w:val="20"/>
      <w:lang w:val="en-GB"/>
    </w:rPr>
  </w:style>
  <w:style w:type="paragraph" w:styleId="CommentSubject">
    <w:name w:val="annotation subject"/>
    <w:basedOn w:val="CommentText"/>
    <w:next w:val="CommentText"/>
    <w:link w:val="CommentSubjectChar"/>
    <w:uiPriority w:val="99"/>
    <w:semiHidden/>
    <w:unhideWhenUsed/>
    <w:rsid w:val="2B491745"/>
    <w:rPr>
      <w:b/>
      <w:bCs/>
    </w:rPr>
  </w:style>
  <w:style w:type="character" w:customStyle="1" w:styleId="CommentSubjectChar">
    <w:name w:val="Comment Subject Char"/>
    <w:basedOn w:val="CommentTextChar"/>
    <w:link w:val="CommentSubject"/>
    <w:uiPriority w:val="99"/>
    <w:semiHidden/>
    <w:rsid w:val="2B491745"/>
    <w:rPr>
      <w:rFonts w:ascii="Sansation" w:eastAsiaTheme="minorEastAsia" w:hAnsi="Sansation" w:cstheme="minorBidi"/>
      <w:b/>
      <w:bCs/>
      <w:noProof w:val="0"/>
      <w:color w:val="5E665E"/>
      <w:sz w:val="20"/>
      <w:szCs w:val="20"/>
      <w:lang w:val="en-GB"/>
    </w:rPr>
  </w:style>
  <w:style w:type="character" w:styleId="FollowedHyperlink">
    <w:name w:val="FollowedHyperlink"/>
    <w:basedOn w:val="DefaultParagraphFont"/>
    <w:uiPriority w:val="99"/>
    <w:semiHidden/>
    <w:unhideWhenUsed/>
    <w:rsid w:val="006447F1"/>
    <w:rPr>
      <w:color w:val="D65A29" w:themeColor="followedHyperlink"/>
      <w:u w:val="single"/>
    </w:rPr>
  </w:style>
  <w:style w:type="paragraph" w:styleId="TOC1">
    <w:name w:val="toc 1"/>
    <w:basedOn w:val="Normal"/>
    <w:next w:val="Normal"/>
    <w:uiPriority w:val="39"/>
    <w:unhideWhenUsed/>
    <w:rsid w:val="2B491745"/>
    <w:pPr>
      <w:spacing w:after="100"/>
    </w:pPr>
  </w:style>
  <w:style w:type="paragraph" w:styleId="TOC3">
    <w:name w:val="toc 3"/>
    <w:basedOn w:val="Normal"/>
    <w:next w:val="Normal"/>
    <w:uiPriority w:val="39"/>
    <w:unhideWhenUsed/>
    <w:rsid w:val="2B491745"/>
    <w:pPr>
      <w:spacing w:after="100"/>
      <w:ind w:left="400"/>
    </w:pPr>
  </w:style>
  <w:style w:type="character" w:styleId="Mention">
    <w:name w:val="Mention"/>
    <w:basedOn w:val="DefaultParagraphFont"/>
    <w:uiPriority w:val="99"/>
    <w:unhideWhenUsed/>
    <w:rsid w:val="008765AB"/>
    <w:rPr>
      <w:color w:val="2B579A"/>
      <w:shd w:val="clear" w:color="auto" w:fill="E1DFDD"/>
    </w:rPr>
  </w:style>
  <w:style w:type="character" w:customStyle="1" w:styleId="cf01">
    <w:name w:val="cf01"/>
    <w:basedOn w:val="DefaultParagraphFont"/>
    <w:rsid w:val="008765AB"/>
    <w:rPr>
      <w:rFonts w:ascii="Segoe UI" w:hAnsi="Segoe UI" w:cs="Segoe UI" w:hint="default"/>
      <w:color w:val="5E665E"/>
      <w:sz w:val="18"/>
      <w:szCs w:val="18"/>
    </w:rPr>
  </w:style>
  <w:style w:type="paragraph" w:styleId="Quote">
    <w:name w:val="Quote"/>
    <w:basedOn w:val="Normal"/>
    <w:next w:val="Normal"/>
    <w:link w:val="QuoteChar"/>
    <w:uiPriority w:val="29"/>
    <w:qFormat/>
    <w:rsid w:val="2B491745"/>
    <w:pPr>
      <w:spacing w:before="200"/>
      <w:ind w:left="864" w:right="864"/>
      <w:jc w:val="center"/>
    </w:pPr>
    <w:rPr>
      <w:i/>
      <w:iCs/>
      <w:color w:val="404040" w:themeColor="text1" w:themeTint="BF"/>
    </w:rPr>
  </w:style>
  <w:style w:type="paragraph" w:styleId="IntenseQuote">
    <w:name w:val="Intense Quote"/>
    <w:basedOn w:val="Normal"/>
    <w:next w:val="Normal"/>
    <w:link w:val="IntenseQuoteChar"/>
    <w:uiPriority w:val="30"/>
    <w:qFormat/>
    <w:rsid w:val="2B491745"/>
    <w:pPr>
      <w:spacing w:before="360" w:after="360"/>
      <w:ind w:left="864" w:right="864"/>
      <w:jc w:val="center"/>
    </w:pPr>
    <w:rPr>
      <w:i/>
      <w:iCs/>
      <w:color w:val="096508" w:themeColor="accent1"/>
    </w:rPr>
  </w:style>
  <w:style w:type="character" w:customStyle="1" w:styleId="Heading4Char">
    <w:name w:val="Heading 4 Char"/>
    <w:basedOn w:val="DefaultParagraphFont"/>
    <w:link w:val="Heading4"/>
    <w:uiPriority w:val="9"/>
    <w:rsid w:val="2B491745"/>
    <w:rPr>
      <w:rFonts w:asciiTheme="majorHAnsi" w:eastAsiaTheme="majorEastAsia" w:hAnsiTheme="majorHAnsi" w:cstheme="majorBidi"/>
      <w:i/>
      <w:iCs/>
      <w:noProof w:val="0"/>
      <w:color w:val="064B06" w:themeColor="accent1" w:themeShade="BF"/>
      <w:lang w:val="en-GB"/>
    </w:rPr>
  </w:style>
  <w:style w:type="character" w:customStyle="1" w:styleId="Heading5Char">
    <w:name w:val="Heading 5 Char"/>
    <w:basedOn w:val="DefaultParagraphFont"/>
    <w:link w:val="Heading5"/>
    <w:uiPriority w:val="9"/>
    <w:rsid w:val="2B491745"/>
    <w:rPr>
      <w:rFonts w:asciiTheme="majorHAnsi" w:eastAsiaTheme="majorEastAsia" w:hAnsiTheme="majorHAnsi" w:cstheme="majorBidi"/>
      <w:noProof w:val="0"/>
      <w:color w:val="064B06" w:themeColor="accent1" w:themeShade="BF"/>
      <w:lang w:val="en-GB"/>
    </w:rPr>
  </w:style>
  <w:style w:type="character" w:customStyle="1" w:styleId="Heading6Char">
    <w:name w:val="Heading 6 Char"/>
    <w:basedOn w:val="DefaultParagraphFont"/>
    <w:link w:val="Heading6"/>
    <w:uiPriority w:val="9"/>
    <w:rsid w:val="2B491745"/>
    <w:rPr>
      <w:rFonts w:asciiTheme="majorHAnsi" w:eastAsiaTheme="majorEastAsia" w:hAnsiTheme="majorHAnsi" w:cstheme="majorBidi"/>
      <w:noProof w:val="0"/>
      <w:color w:val="043204" w:themeColor="accent1" w:themeShade="80"/>
      <w:lang w:val="en-GB"/>
    </w:rPr>
  </w:style>
  <w:style w:type="character" w:customStyle="1" w:styleId="Heading7Char">
    <w:name w:val="Heading 7 Char"/>
    <w:basedOn w:val="DefaultParagraphFont"/>
    <w:link w:val="Heading7"/>
    <w:uiPriority w:val="9"/>
    <w:rsid w:val="2B491745"/>
    <w:rPr>
      <w:rFonts w:asciiTheme="majorHAnsi" w:eastAsiaTheme="majorEastAsia" w:hAnsiTheme="majorHAnsi" w:cstheme="majorBidi"/>
      <w:i/>
      <w:iCs/>
      <w:noProof w:val="0"/>
      <w:color w:val="043204" w:themeColor="accent1" w:themeShade="80"/>
      <w:lang w:val="en-GB"/>
    </w:rPr>
  </w:style>
  <w:style w:type="character" w:customStyle="1" w:styleId="Heading8Char">
    <w:name w:val="Heading 8 Char"/>
    <w:basedOn w:val="DefaultParagraphFont"/>
    <w:link w:val="Heading8"/>
    <w:uiPriority w:val="9"/>
    <w:rsid w:val="2B491745"/>
    <w:rPr>
      <w:rFonts w:asciiTheme="majorHAnsi" w:eastAsiaTheme="majorEastAsia" w:hAnsiTheme="majorHAnsi" w:cstheme="majorBidi"/>
      <w:noProof w:val="0"/>
      <w:color w:val="272727"/>
      <w:sz w:val="21"/>
      <w:szCs w:val="21"/>
      <w:lang w:val="en-GB"/>
    </w:rPr>
  </w:style>
  <w:style w:type="character" w:customStyle="1" w:styleId="Heading9Char">
    <w:name w:val="Heading 9 Char"/>
    <w:basedOn w:val="DefaultParagraphFont"/>
    <w:link w:val="Heading9"/>
    <w:uiPriority w:val="9"/>
    <w:rsid w:val="2B491745"/>
    <w:rPr>
      <w:rFonts w:asciiTheme="majorHAnsi" w:eastAsiaTheme="majorEastAsia" w:hAnsiTheme="majorHAnsi" w:cstheme="majorBidi"/>
      <w:i/>
      <w:iCs/>
      <w:noProof w:val="0"/>
      <w:color w:val="272727"/>
      <w:sz w:val="21"/>
      <w:szCs w:val="21"/>
      <w:lang w:val="en-GB"/>
    </w:rPr>
  </w:style>
  <w:style w:type="character" w:customStyle="1" w:styleId="QuoteChar">
    <w:name w:val="Quote Char"/>
    <w:basedOn w:val="DefaultParagraphFont"/>
    <w:link w:val="Quote"/>
    <w:uiPriority w:val="29"/>
    <w:rsid w:val="2B491745"/>
    <w:rPr>
      <w:i/>
      <w:iCs/>
      <w:noProof w:val="0"/>
      <w:color w:val="404040" w:themeColor="text1" w:themeTint="BF"/>
      <w:lang w:val="en-GB"/>
    </w:rPr>
  </w:style>
  <w:style w:type="character" w:customStyle="1" w:styleId="IntenseQuoteChar">
    <w:name w:val="Intense Quote Char"/>
    <w:basedOn w:val="DefaultParagraphFont"/>
    <w:link w:val="IntenseQuote"/>
    <w:uiPriority w:val="30"/>
    <w:rsid w:val="2B491745"/>
    <w:rPr>
      <w:i/>
      <w:iCs/>
      <w:noProof w:val="0"/>
      <w:color w:val="096508" w:themeColor="accent1"/>
      <w:lang w:val="en-GB"/>
    </w:rPr>
  </w:style>
  <w:style w:type="paragraph" w:styleId="TOC2">
    <w:name w:val="toc 2"/>
    <w:basedOn w:val="Normal"/>
    <w:next w:val="Normal"/>
    <w:uiPriority w:val="39"/>
    <w:unhideWhenUsed/>
    <w:rsid w:val="2B491745"/>
    <w:pPr>
      <w:spacing w:after="100"/>
      <w:ind w:left="220"/>
    </w:pPr>
  </w:style>
  <w:style w:type="paragraph" w:styleId="TOC4">
    <w:name w:val="toc 4"/>
    <w:basedOn w:val="Normal"/>
    <w:next w:val="Normal"/>
    <w:uiPriority w:val="39"/>
    <w:unhideWhenUsed/>
    <w:rsid w:val="2B491745"/>
    <w:pPr>
      <w:spacing w:after="100"/>
      <w:ind w:left="660"/>
    </w:pPr>
  </w:style>
  <w:style w:type="paragraph" w:styleId="TOC5">
    <w:name w:val="toc 5"/>
    <w:basedOn w:val="Normal"/>
    <w:next w:val="Normal"/>
    <w:uiPriority w:val="39"/>
    <w:unhideWhenUsed/>
    <w:rsid w:val="2B491745"/>
    <w:pPr>
      <w:spacing w:after="100"/>
      <w:ind w:left="880"/>
    </w:pPr>
  </w:style>
  <w:style w:type="paragraph" w:styleId="TOC6">
    <w:name w:val="toc 6"/>
    <w:basedOn w:val="Normal"/>
    <w:next w:val="Normal"/>
    <w:uiPriority w:val="39"/>
    <w:unhideWhenUsed/>
    <w:rsid w:val="2B491745"/>
    <w:pPr>
      <w:spacing w:after="100"/>
      <w:ind w:left="1100"/>
    </w:pPr>
  </w:style>
  <w:style w:type="paragraph" w:styleId="TOC7">
    <w:name w:val="toc 7"/>
    <w:basedOn w:val="Normal"/>
    <w:next w:val="Normal"/>
    <w:uiPriority w:val="39"/>
    <w:unhideWhenUsed/>
    <w:rsid w:val="2B491745"/>
    <w:pPr>
      <w:spacing w:after="100"/>
      <w:ind w:left="1320"/>
    </w:pPr>
  </w:style>
  <w:style w:type="paragraph" w:styleId="TOC8">
    <w:name w:val="toc 8"/>
    <w:basedOn w:val="Normal"/>
    <w:next w:val="Normal"/>
    <w:uiPriority w:val="39"/>
    <w:unhideWhenUsed/>
    <w:rsid w:val="2B491745"/>
    <w:pPr>
      <w:spacing w:after="100"/>
      <w:ind w:left="1540"/>
    </w:pPr>
  </w:style>
  <w:style w:type="paragraph" w:styleId="TOC9">
    <w:name w:val="toc 9"/>
    <w:basedOn w:val="Normal"/>
    <w:next w:val="Normal"/>
    <w:uiPriority w:val="39"/>
    <w:unhideWhenUsed/>
    <w:rsid w:val="2B491745"/>
    <w:pPr>
      <w:spacing w:after="100"/>
      <w:ind w:left="1760"/>
    </w:pPr>
  </w:style>
  <w:style w:type="paragraph" w:styleId="EndnoteText">
    <w:name w:val="endnote text"/>
    <w:basedOn w:val="Normal"/>
    <w:link w:val="EndnoteTextChar"/>
    <w:uiPriority w:val="99"/>
    <w:semiHidden/>
    <w:unhideWhenUsed/>
    <w:rsid w:val="2B491745"/>
    <w:pPr>
      <w:spacing w:after="0" w:line="240" w:lineRule="auto"/>
    </w:pPr>
  </w:style>
  <w:style w:type="character" w:customStyle="1" w:styleId="EndnoteTextChar">
    <w:name w:val="Endnote Text Char"/>
    <w:basedOn w:val="DefaultParagraphFont"/>
    <w:link w:val="EndnoteText"/>
    <w:uiPriority w:val="99"/>
    <w:semiHidden/>
    <w:rsid w:val="2B491745"/>
    <w:rPr>
      <w:noProof w:val="0"/>
      <w:sz w:val="20"/>
      <w:szCs w:val="20"/>
      <w:lang w:val="en-GB"/>
    </w:rPr>
  </w:style>
  <w:style w:type="paragraph" w:styleId="FootnoteText">
    <w:name w:val="footnote text"/>
    <w:basedOn w:val="Normal"/>
    <w:link w:val="FootnoteTextChar"/>
    <w:uiPriority w:val="99"/>
    <w:semiHidden/>
    <w:unhideWhenUsed/>
    <w:rsid w:val="2B491745"/>
    <w:pPr>
      <w:spacing w:after="0" w:line="240" w:lineRule="auto"/>
    </w:pPr>
  </w:style>
  <w:style w:type="character" w:customStyle="1" w:styleId="FootnoteTextChar">
    <w:name w:val="Footnote Text Char"/>
    <w:basedOn w:val="DefaultParagraphFont"/>
    <w:link w:val="FootnoteText"/>
    <w:uiPriority w:val="99"/>
    <w:semiHidden/>
    <w:rsid w:val="2B491745"/>
    <w:rPr>
      <w:noProof w:val="0"/>
      <w:sz w:val="20"/>
      <w:szCs w:val="20"/>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197603">
      <w:bodyDiv w:val="1"/>
      <w:marLeft w:val="0"/>
      <w:marRight w:val="0"/>
      <w:marTop w:val="0"/>
      <w:marBottom w:val="0"/>
      <w:divBdr>
        <w:top w:val="none" w:sz="0" w:space="0" w:color="auto"/>
        <w:left w:val="none" w:sz="0" w:space="0" w:color="auto"/>
        <w:bottom w:val="none" w:sz="0" w:space="0" w:color="auto"/>
        <w:right w:val="none" w:sz="0" w:space="0" w:color="auto"/>
      </w:divBdr>
    </w:div>
    <w:div w:id="59640739">
      <w:bodyDiv w:val="1"/>
      <w:marLeft w:val="0"/>
      <w:marRight w:val="0"/>
      <w:marTop w:val="0"/>
      <w:marBottom w:val="0"/>
      <w:divBdr>
        <w:top w:val="none" w:sz="0" w:space="0" w:color="auto"/>
        <w:left w:val="none" w:sz="0" w:space="0" w:color="auto"/>
        <w:bottom w:val="none" w:sz="0" w:space="0" w:color="auto"/>
        <w:right w:val="none" w:sz="0" w:space="0" w:color="auto"/>
      </w:divBdr>
    </w:div>
    <w:div w:id="121845938">
      <w:bodyDiv w:val="1"/>
      <w:marLeft w:val="0"/>
      <w:marRight w:val="0"/>
      <w:marTop w:val="0"/>
      <w:marBottom w:val="0"/>
      <w:divBdr>
        <w:top w:val="none" w:sz="0" w:space="0" w:color="auto"/>
        <w:left w:val="none" w:sz="0" w:space="0" w:color="auto"/>
        <w:bottom w:val="none" w:sz="0" w:space="0" w:color="auto"/>
        <w:right w:val="none" w:sz="0" w:space="0" w:color="auto"/>
      </w:divBdr>
    </w:div>
    <w:div w:id="184906221">
      <w:bodyDiv w:val="1"/>
      <w:marLeft w:val="0"/>
      <w:marRight w:val="0"/>
      <w:marTop w:val="0"/>
      <w:marBottom w:val="0"/>
      <w:divBdr>
        <w:top w:val="none" w:sz="0" w:space="0" w:color="auto"/>
        <w:left w:val="none" w:sz="0" w:space="0" w:color="auto"/>
        <w:bottom w:val="none" w:sz="0" w:space="0" w:color="auto"/>
        <w:right w:val="none" w:sz="0" w:space="0" w:color="auto"/>
      </w:divBdr>
    </w:div>
    <w:div w:id="383022838">
      <w:bodyDiv w:val="1"/>
      <w:marLeft w:val="0"/>
      <w:marRight w:val="0"/>
      <w:marTop w:val="0"/>
      <w:marBottom w:val="0"/>
      <w:divBdr>
        <w:top w:val="none" w:sz="0" w:space="0" w:color="auto"/>
        <w:left w:val="none" w:sz="0" w:space="0" w:color="auto"/>
        <w:bottom w:val="none" w:sz="0" w:space="0" w:color="auto"/>
        <w:right w:val="none" w:sz="0" w:space="0" w:color="auto"/>
      </w:divBdr>
    </w:div>
    <w:div w:id="557664338">
      <w:bodyDiv w:val="1"/>
      <w:marLeft w:val="0"/>
      <w:marRight w:val="0"/>
      <w:marTop w:val="0"/>
      <w:marBottom w:val="0"/>
      <w:divBdr>
        <w:top w:val="none" w:sz="0" w:space="0" w:color="auto"/>
        <w:left w:val="none" w:sz="0" w:space="0" w:color="auto"/>
        <w:bottom w:val="none" w:sz="0" w:space="0" w:color="auto"/>
        <w:right w:val="none" w:sz="0" w:space="0" w:color="auto"/>
      </w:divBdr>
    </w:div>
    <w:div w:id="610940428">
      <w:bodyDiv w:val="1"/>
      <w:marLeft w:val="0"/>
      <w:marRight w:val="0"/>
      <w:marTop w:val="0"/>
      <w:marBottom w:val="0"/>
      <w:divBdr>
        <w:top w:val="none" w:sz="0" w:space="0" w:color="auto"/>
        <w:left w:val="none" w:sz="0" w:space="0" w:color="auto"/>
        <w:bottom w:val="none" w:sz="0" w:space="0" w:color="auto"/>
        <w:right w:val="none" w:sz="0" w:space="0" w:color="auto"/>
      </w:divBdr>
    </w:div>
    <w:div w:id="729767738">
      <w:bodyDiv w:val="1"/>
      <w:marLeft w:val="0"/>
      <w:marRight w:val="0"/>
      <w:marTop w:val="0"/>
      <w:marBottom w:val="0"/>
      <w:divBdr>
        <w:top w:val="none" w:sz="0" w:space="0" w:color="auto"/>
        <w:left w:val="none" w:sz="0" w:space="0" w:color="auto"/>
        <w:bottom w:val="none" w:sz="0" w:space="0" w:color="auto"/>
        <w:right w:val="none" w:sz="0" w:space="0" w:color="auto"/>
      </w:divBdr>
    </w:div>
    <w:div w:id="882181939">
      <w:bodyDiv w:val="1"/>
      <w:marLeft w:val="0"/>
      <w:marRight w:val="0"/>
      <w:marTop w:val="0"/>
      <w:marBottom w:val="0"/>
      <w:divBdr>
        <w:top w:val="none" w:sz="0" w:space="0" w:color="auto"/>
        <w:left w:val="none" w:sz="0" w:space="0" w:color="auto"/>
        <w:bottom w:val="none" w:sz="0" w:space="0" w:color="auto"/>
        <w:right w:val="none" w:sz="0" w:space="0" w:color="auto"/>
      </w:divBdr>
    </w:div>
    <w:div w:id="1155994271">
      <w:bodyDiv w:val="1"/>
      <w:marLeft w:val="0"/>
      <w:marRight w:val="0"/>
      <w:marTop w:val="0"/>
      <w:marBottom w:val="0"/>
      <w:divBdr>
        <w:top w:val="none" w:sz="0" w:space="0" w:color="auto"/>
        <w:left w:val="none" w:sz="0" w:space="0" w:color="auto"/>
        <w:bottom w:val="none" w:sz="0" w:space="0" w:color="auto"/>
        <w:right w:val="none" w:sz="0" w:space="0" w:color="auto"/>
      </w:divBdr>
    </w:div>
    <w:div w:id="1409964093">
      <w:bodyDiv w:val="1"/>
      <w:marLeft w:val="0"/>
      <w:marRight w:val="0"/>
      <w:marTop w:val="0"/>
      <w:marBottom w:val="0"/>
      <w:divBdr>
        <w:top w:val="none" w:sz="0" w:space="0" w:color="auto"/>
        <w:left w:val="none" w:sz="0" w:space="0" w:color="auto"/>
        <w:bottom w:val="none" w:sz="0" w:space="0" w:color="auto"/>
        <w:right w:val="none" w:sz="0" w:space="0" w:color="auto"/>
      </w:divBdr>
    </w:div>
    <w:div w:id="1480808691">
      <w:bodyDiv w:val="1"/>
      <w:marLeft w:val="0"/>
      <w:marRight w:val="0"/>
      <w:marTop w:val="0"/>
      <w:marBottom w:val="0"/>
      <w:divBdr>
        <w:top w:val="none" w:sz="0" w:space="0" w:color="auto"/>
        <w:left w:val="none" w:sz="0" w:space="0" w:color="auto"/>
        <w:bottom w:val="none" w:sz="0" w:space="0" w:color="auto"/>
        <w:right w:val="none" w:sz="0" w:space="0" w:color="auto"/>
      </w:divBdr>
    </w:div>
    <w:div w:id="1503813341">
      <w:bodyDiv w:val="1"/>
      <w:marLeft w:val="0"/>
      <w:marRight w:val="0"/>
      <w:marTop w:val="0"/>
      <w:marBottom w:val="0"/>
      <w:divBdr>
        <w:top w:val="none" w:sz="0" w:space="0" w:color="auto"/>
        <w:left w:val="none" w:sz="0" w:space="0" w:color="auto"/>
        <w:bottom w:val="none" w:sz="0" w:space="0" w:color="auto"/>
        <w:right w:val="none" w:sz="0" w:space="0" w:color="auto"/>
      </w:divBdr>
    </w:div>
    <w:div w:id="1538614607">
      <w:bodyDiv w:val="1"/>
      <w:marLeft w:val="0"/>
      <w:marRight w:val="0"/>
      <w:marTop w:val="0"/>
      <w:marBottom w:val="0"/>
      <w:divBdr>
        <w:top w:val="none" w:sz="0" w:space="0" w:color="auto"/>
        <w:left w:val="none" w:sz="0" w:space="0" w:color="auto"/>
        <w:bottom w:val="none" w:sz="0" w:space="0" w:color="auto"/>
        <w:right w:val="none" w:sz="0" w:space="0" w:color="auto"/>
      </w:divBdr>
    </w:div>
    <w:div w:id="1980651326">
      <w:bodyDiv w:val="1"/>
      <w:marLeft w:val="0"/>
      <w:marRight w:val="0"/>
      <w:marTop w:val="0"/>
      <w:marBottom w:val="0"/>
      <w:divBdr>
        <w:top w:val="none" w:sz="0" w:space="0" w:color="auto"/>
        <w:left w:val="none" w:sz="0" w:space="0" w:color="auto"/>
        <w:bottom w:val="none" w:sz="0" w:space="0" w:color="auto"/>
        <w:right w:val="none" w:sz="0" w:space="0" w:color="auto"/>
      </w:divBdr>
    </w:div>
    <w:div w:id="199472093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digitalpower.sharepoint.com/:p:/r/sites/Organisatie/Gedeelde%20documenten/Sales/Intakes/Template%20wishes%20new%20assignment.pptx?d=wb9f4541d46d241c685c0af39a786ab4b&amp;csf=1&amp;web=1&amp;e=R5kPfx" TargetMode="External"/><Relationship Id="rId18" Type="http://schemas.openxmlformats.org/officeDocument/2006/relationships/hyperlink" Target="mailto:sales@digital-power.com" TargetMode="External"/><Relationship Id="rId26" Type="http://schemas.openxmlformats.org/officeDocument/2006/relationships/hyperlink" Target="mailto:marieke.schulte@digital-power.com" TargetMode="External"/><Relationship Id="rId3" Type="http://schemas.openxmlformats.org/officeDocument/2006/relationships/customXml" Target="../customXml/item3.xml"/><Relationship Id="rId21" Type="http://schemas.openxmlformats.org/officeDocument/2006/relationships/hyperlink" Target="https://teams.microsoft.com/l/channel/19%3a96cf084867e54a9bbf3669befbb503cd%40thread.skype/General?groupId=2dddcaea-c182-466b-b4e7-31e3182c3783&amp;tenantId=4e545e1b-d10d-4607-b5f2-69af9be47d24" TargetMode="External"/><Relationship Id="rId7" Type="http://schemas.openxmlformats.org/officeDocument/2006/relationships/settings" Target="settings.xml"/><Relationship Id="rId12" Type="http://schemas.openxmlformats.org/officeDocument/2006/relationships/hyperlink" Target="https://digitalpower.sharepoint.com/sites/CVs2/Gedeelde%20%20documenten/Forms/AllItems.aspx?FolderCTID=0x012000CEB61B1D58D9BE439DA262EE57E6354A&amp;viewid=52cf9c1c%2Dbb73%2D4eee%2Dbbc8%2D93d50dad91be" TargetMode="External"/><Relationship Id="rId17" Type="http://schemas.microsoft.com/office/2018/08/relationships/commentsExtensible" Target="commentsExtensible.xml"/><Relationship Id="rId25" Type="http://schemas.openxmlformats.org/officeDocument/2006/relationships/hyperlink" Target="https://digitalpower.sharepoint.com/:b:/s/Organisatie/Eb473LjrKw1OhxNts8fO1hQBUfip6eFGQgB1yEJDAoLVPw?e=oNXID3" TargetMode="External"/><Relationship Id="rId2" Type="http://schemas.openxmlformats.org/officeDocument/2006/relationships/customXml" Target="../customXml/item2.xml"/><Relationship Id="rId16" Type="http://schemas.microsoft.com/office/2016/09/relationships/commentsIds" Target="commentsIds.xml"/><Relationship Id="rId20" Type="http://schemas.openxmlformats.org/officeDocument/2006/relationships/hyperlink" Target="https://teams.microsoft.com/l/channel/19%3a1d011f2d92ff4bab97a3852e86c61f2d%40thread.skype/Leads?groupId=2dddcaea-c182-466b-b4e7-31e3182c3783&amp;tenantId=4e545e1b-d10d-4607-b5f2-69af9be47d24" TargetMode="External"/><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hyperlink" Target="https://digitalpower.sharepoint.com/:b:/s/Organisatie/Eb473LjrKw1OhxNts8fO1hQBUfip6eFGQgB1yEJDAoLVPw?e=oNXID3" TargetMode="External"/><Relationship Id="rId32" Type="http://schemas.microsoft.com/office/2020/10/relationships/intelligence" Target="intelligence2.xml"/><Relationship Id="rId5" Type="http://schemas.openxmlformats.org/officeDocument/2006/relationships/numbering" Target="numbering.xml"/><Relationship Id="rId15" Type="http://schemas.microsoft.com/office/2011/relationships/commentsExtended" Target="commentsExtended.xml"/><Relationship Id="rId23" Type="http://schemas.openxmlformats.org/officeDocument/2006/relationships/hyperlink" Target="mailto:marieke.schulte@digital-power.com" TargetMode="External"/><Relationship Id="rId28" Type="http://schemas.openxmlformats.org/officeDocument/2006/relationships/footer" Target="footer2.xml"/><Relationship Id="rId10" Type="http://schemas.openxmlformats.org/officeDocument/2006/relationships/endnotes" Target="endnotes.xml"/><Relationship Id="rId19" Type="http://schemas.openxmlformats.org/officeDocument/2006/relationships/hyperlink" Target="mailto:marieke.schulte@digital-power.com" TargetMode="External"/><Relationship Id="rId31"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comments" Target="comments.xml"/><Relationship Id="rId22" Type="http://schemas.openxmlformats.org/officeDocument/2006/relationships/hyperlink" Target="https://teams.microsoft.com/l/entity/com.microsoft.teamspace.tab.planner/_djb2_msteams_prefix_3414585336?context=%7B%22subEntityId%22%3Anull%2C%22channelId%22%3A%2219%3Abdk7t-WbthS5zXj1Wng8S-8uwdip4Lt8nnnZSpnO7z81%40thread.tacv2%22%7D&amp;groupId=aba0a0e1-fca3-4f8a-b18b-6a6dc1b99aca&amp;tenantId=4e545e1b-d10d-4607-b5f2-69af9be47d24&amp;allowXTenantAccess=false" TargetMode="External"/><Relationship Id="rId27" Type="http://schemas.openxmlformats.org/officeDocument/2006/relationships/footer" Target="footer1.xml"/><Relationship Id="rId30" Type="http://schemas.microsoft.com/office/2011/relationships/people" Target="people.xml"/></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settings.xml.rels><?xml version="1.0" encoding="UTF-8" standalone="yes"?>
<Relationships xmlns="http://schemas.openxmlformats.org/package/2006/relationships"><Relationship Id="rId1" Type="http://schemas.openxmlformats.org/officeDocument/2006/relationships/attachedTemplate" Target="https://digitalpower.sharepoint.com/sites/Organisatie/Templates/DiP%20template%20(with%20title%20page%20dark).dotx" TargetMode="External"/></Relationships>
</file>

<file path=word/theme/theme1.xml><?xml version="1.0" encoding="utf-8"?>
<a:theme xmlns:a="http://schemas.openxmlformats.org/drawingml/2006/main" name="Kantoorthema">
  <a:themeElements>
    <a:clrScheme name="Digital Power">
      <a:dk1>
        <a:sysClr val="windowText" lastClr="000000"/>
      </a:dk1>
      <a:lt1>
        <a:sysClr val="window" lastClr="FFFFFF"/>
      </a:lt1>
      <a:dk2>
        <a:srgbClr val="323633"/>
      </a:dk2>
      <a:lt2>
        <a:srgbClr val="FAF9F5"/>
      </a:lt2>
      <a:accent1>
        <a:srgbClr val="096508"/>
      </a:accent1>
      <a:accent2>
        <a:srgbClr val="FF7A00"/>
      </a:accent2>
      <a:accent3>
        <a:srgbClr val="828C80"/>
      </a:accent3>
      <a:accent4>
        <a:srgbClr val="007CC3"/>
      </a:accent4>
      <a:accent5>
        <a:srgbClr val="F35454"/>
      </a:accent5>
      <a:accent6>
        <a:srgbClr val="F0B441"/>
      </a:accent6>
      <a:hlink>
        <a:srgbClr val="FF7A00"/>
      </a:hlink>
      <a:folHlink>
        <a:srgbClr val="D65A29"/>
      </a:folHlink>
    </a:clrScheme>
    <a:fontScheme name="Digital Power">
      <a:majorFont>
        <a:latin typeface="Sansation Light"/>
        <a:ea typeface=""/>
        <a:cs typeface=""/>
      </a:majorFont>
      <a:minorFont>
        <a:latin typeface="Sansation"/>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TaxCatchAll xmlns="9b040ff4-24fd-4220-8396-ee1f6ad4992d" xsi:nil="true"/>
    <lcf76f155ced4ddcb4097134ff3c332f xmlns="0b4895a4-109c-4734-9b5c-08e0b57b8d04">
      <Terms xmlns="http://schemas.microsoft.com/office/infopath/2007/PartnerControls"/>
    </lcf76f155ced4ddcb4097134ff3c332f>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35A3777C117E8F4490629ADC5280BDCD" ma:contentTypeVersion="14" ma:contentTypeDescription="Een nieuw document maken." ma:contentTypeScope="" ma:versionID="af06415684968a1656e1bba475aafabb">
  <xsd:schema xmlns:xsd="http://www.w3.org/2001/XMLSchema" xmlns:xs="http://www.w3.org/2001/XMLSchema" xmlns:p="http://schemas.microsoft.com/office/2006/metadata/properties" xmlns:ns2="0b4895a4-109c-4734-9b5c-08e0b57b8d04" xmlns:ns3="9b040ff4-24fd-4220-8396-ee1f6ad4992d" targetNamespace="http://schemas.microsoft.com/office/2006/metadata/properties" ma:root="true" ma:fieldsID="00e3554c49079c8e18863c8e75532588" ns2:_="" ns3:_="">
    <xsd:import namespace="0b4895a4-109c-4734-9b5c-08e0b57b8d04"/>
    <xsd:import namespace="9b040ff4-24fd-4220-8396-ee1f6ad4992d"/>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DateTaken" minOccurs="0"/>
                <xsd:element ref="ns2:MediaLengthInSeconds"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b4895a4-109c-4734-9b5c-08e0b57b8d0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lcf76f155ced4ddcb4097134ff3c332f" ma:index="13" nillable="true" ma:taxonomy="true" ma:internalName="lcf76f155ced4ddcb4097134ff3c332f" ma:taxonomyFieldName="MediaServiceImageTags" ma:displayName="Afbeeldingtags" ma:readOnly="false" ma:fieldId="{5cf76f15-5ced-4ddc-b409-7134ff3c332f}" ma:taxonomyMulti="true" ma:sspId="393bc292-4470-415f-891b-16f65066b5a3"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dexed="true" ma:internalName="MediaServiceDateTaken"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MediaServiceObjectDetectorVersions" ma:index="20" nillable="true" ma:displayName="MediaServiceObjectDetectorVersions" ma:hidden="true" ma:indexed="true" ma:internalName="MediaServiceObjectDetectorVersions" ma:readOnly="true">
      <xsd:simpleType>
        <xsd:restriction base="dms:Text"/>
      </xsd:simpleType>
    </xsd:element>
    <xsd:element name="MediaServiceSearchProperties" ma:index="21"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9b040ff4-24fd-4220-8396-ee1f6ad4992d" elementFormDefault="qualified">
    <xsd:import namespace="http://schemas.microsoft.com/office/2006/documentManagement/types"/>
    <xsd:import namespace="http://schemas.microsoft.com/office/infopath/2007/PartnerControls"/>
    <xsd:element name="SharedWithUsers" ma:index="10" nillable="true" ma:displayName="Gedeeld met"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Gedeeld met details" ma:internalName="SharedWithDetails" ma:readOnly="true">
      <xsd:simpleType>
        <xsd:restriction base="dms:Note">
          <xsd:maxLength value="255"/>
        </xsd:restriction>
      </xsd:simpleType>
    </xsd:element>
    <xsd:element name="TaxCatchAll" ma:index="14" nillable="true" ma:displayName="Taxonomy Catch All Column" ma:hidden="true" ma:list="{06873769-555d-45d4-9f27-c001d2ff8a92}" ma:internalName="TaxCatchAll" ma:showField="CatchAllData" ma:web="9b040ff4-24fd-4220-8396-ee1f6ad4992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oudstype"/>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EE41F70F-1A4A-3C4C-8616-227E5C273137}">
  <ds:schemaRefs>
    <ds:schemaRef ds:uri="http://schemas.openxmlformats.org/officeDocument/2006/bibliography"/>
    <ds:schemaRef ds:uri="http://www.w3.org/2000/xmlns/"/>
  </ds:schemaRefs>
</ds:datastoreItem>
</file>

<file path=customXml/itemProps2.xml><?xml version="1.0" encoding="utf-8"?>
<ds:datastoreItem xmlns:ds="http://schemas.openxmlformats.org/officeDocument/2006/customXml" ds:itemID="{DDC58151-33F8-4662-BF82-4642C26580B3}">
  <ds:schemaRefs>
    <ds:schemaRef ds:uri="http://schemas.microsoft.com/office/2006/metadata/properties"/>
    <ds:schemaRef ds:uri="http://purl.org/dc/dcmitype/"/>
    <ds:schemaRef ds:uri="http://purl.org/dc/terms/"/>
    <ds:schemaRef ds:uri="http://purl.org/dc/elements/1.1/"/>
    <ds:schemaRef ds:uri="http://schemas.microsoft.com/office/2006/documentManagement/types"/>
    <ds:schemaRef ds:uri="0b4895a4-109c-4734-9b5c-08e0b57b8d04"/>
    <ds:schemaRef ds:uri="http://schemas.microsoft.com/office/infopath/2007/PartnerControls"/>
    <ds:schemaRef ds:uri="http://schemas.openxmlformats.org/package/2006/metadata/core-properties"/>
    <ds:schemaRef ds:uri="9b040ff4-24fd-4220-8396-ee1f6ad4992d"/>
    <ds:schemaRef ds:uri="http://www.w3.org/XML/1998/namespace"/>
  </ds:schemaRefs>
</ds:datastoreItem>
</file>

<file path=customXml/itemProps3.xml><?xml version="1.0" encoding="utf-8"?>
<ds:datastoreItem xmlns:ds="http://schemas.openxmlformats.org/officeDocument/2006/customXml" ds:itemID="{3CF12DD1-FBC4-49B2-8097-7C1FBCDDFDE3}"/>
</file>

<file path=customXml/itemProps4.xml><?xml version="1.0" encoding="utf-8"?>
<ds:datastoreItem xmlns:ds="http://schemas.openxmlformats.org/officeDocument/2006/customXml" ds:itemID="{CFF6D569-49AA-4B5A-9BF8-3D7229A2C270}">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DiP%20template%20(with%20title%20page%20dark)</Template>
  <TotalTime>2</TotalTime>
  <Pages>7</Pages>
  <Words>2322</Words>
  <Characters>10963</Characters>
  <Application>Microsoft Office Word</Application>
  <DocSecurity>0</DocSecurity>
  <Lines>209</Lines>
  <Paragraphs>92</Paragraphs>
  <ScaleCrop>false</ScaleCrop>
  <Company/>
  <LinksUpToDate>false</LinksUpToDate>
  <CharactersWithSpaces>13265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Mieke Kleppe</dc:creator>
  <cp:keywords/>
  <dc:description/>
  <cp:lastModifiedBy>Reimer van de Pol</cp:lastModifiedBy>
  <cp:revision>309</cp:revision>
  <cp:lastPrinted>2021-12-25T04:20:00Z</cp:lastPrinted>
  <dcterms:created xsi:type="dcterms:W3CDTF">2023-09-12T02:44:00Z</dcterms:created>
  <dcterms:modified xsi:type="dcterms:W3CDTF">2024-05-28T09:09:00Z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xd_Signature">
    <vt:bool>false</vt:bool>
  </property>
  <property fmtid="{D5CDD505-2E9C-101B-9397-08002B2CF9AE}" pid="3" name="xd_ProgID">
    <vt:lpwstr/>
  </property>
  <property fmtid="{D5CDD505-2E9C-101B-9397-08002B2CF9AE}" pid="4" name="ContentTypeId">
    <vt:lpwstr>0x01010035A3777C117E8F4490629ADC5280BDCD</vt:lpwstr>
  </property>
  <property fmtid="{D5CDD505-2E9C-101B-9397-08002B2CF9AE}" pid="5" name="ComplianceAssetId">
    <vt:lpwstr/>
  </property>
  <property fmtid="{D5CDD505-2E9C-101B-9397-08002B2CF9AE}" pid="6" name="TemplateUrl">
    <vt:lpwstr/>
  </property>
  <property fmtid="{D5CDD505-2E9C-101B-9397-08002B2CF9AE}" pid="7" name="_ExtendedDescription">
    <vt:lpwstr/>
  </property>
  <property fmtid="{D5CDD505-2E9C-101B-9397-08002B2CF9AE}" pid="8" name="TriggerFlowInfo">
    <vt:lpwstr/>
  </property>
  <property fmtid="{D5CDD505-2E9C-101B-9397-08002B2CF9AE}" pid="9" name="MediaServiceImageTags">
    <vt:lpwstr/>
  </property>
  <property fmtid="{D5CDD505-2E9C-101B-9397-08002B2CF9AE}" pid="10" name="GrammarlyDocumentId">
    <vt:lpwstr>a151a6d038abdc5046337a08931b71c43eac5f5321a0f1b233e6453581922b9e</vt:lpwstr>
  </property>
</Properties>
</file>