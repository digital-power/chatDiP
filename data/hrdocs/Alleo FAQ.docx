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ED9CD" w14:textId="77777777" w:rsidR="00C94ABA" w:rsidRPr="004F600E" w:rsidRDefault="008D7940" w:rsidP="00C94ABA">
      <w:r>
        <w:rPr>
          <w:noProof/>
        </w:rPr>
        <w:drawing>
          <wp:anchor distT="0" distB="0" distL="114300" distR="114300" simplePos="0" relativeHeight="251658240" behindDoc="1" locked="0" layoutInCell="1" allowOverlap="1" wp14:anchorId="4BBFE8A6" wp14:editId="1C4D1122">
            <wp:simplePos x="0" y="0"/>
            <wp:positionH relativeFrom="column">
              <wp:posOffset>-900430</wp:posOffset>
            </wp:positionH>
            <wp:positionV relativeFrom="page">
              <wp:posOffset>0</wp:posOffset>
            </wp:positionV>
            <wp:extent cx="7580630" cy="1073531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1073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64E6F" w14:textId="77777777" w:rsidR="00C94ABA" w:rsidRPr="004F600E" w:rsidRDefault="00C94ABA" w:rsidP="00C94ABA"/>
    <w:p w14:paraId="725BE4AB" w14:textId="77777777" w:rsidR="00C94ABA" w:rsidRPr="004F600E" w:rsidRDefault="00C94ABA" w:rsidP="00C94ABA"/>
    <w:p w14:paraId="4A6066FC" w14:textId="77777777" w:rsidR="00C94ABA" w:rsidRPr="004F600E" w:rsidRDefault="00C94ABA" w:rsidP="00C94ABA"/>
    <w:p w14:paraId="6F5BBCEB" w14:textId="77777777" w:rsidR="00C94ABA" w:rsidRPr="004F600E" w:rsidRDefault="00C94ABA" w:rsidP="00C94ABA"/>
    <w:p w14:paraId="2D6B6860" w14:textId="77777777" w:rsidR="00C94ABA" w:rsidRPr="004F600E" w:rsidRDefault="00C94ABA" w:rsidP="00C94ABA"/>
    <w:p w14:paraId="0C8FFF06" w14:textId="77777777" w:rsidR="00C94ABA" w:rsidRPr="004F600E" w:rsidRDefault="00C94ABA" w:rsidP="00C94ABA"/>
    <w:p w14:paraId="0B373BFC" w14:textId="77777777" w:rsidR="00C94ABA" w:rsidRPr="004F600E" w:rsidRDefault="00C94ABA" w:rsidP="00C94ABA"/>
    <w:p w14:paraId="6104EBDE" w14:textId="77777777" w:rsidR="00C94ABA" w:rsidRPr="004F600E" w:rsidRDefault="00C94ABA" w:rsidP="00C94ABA"/>
    <w:p w14:paraId="14D97BC4" w14:textId="77777777" w:rsidR="00C94ABA" w:rsidRPr="004F600E" w:rsidRDefault="00C94ABA" w:rsidP="00C94ABA"/>
    <w:p w14:paraId="766DD90E" w14:textId="77777777" w:rsidR="00C94ABA" w:rsidRPr="004F600E" w:rsidRDefault="00C94ABA" w:rsidP="00C94ABA"/>
    <w:p w14:paraId="6F2CD988" w14:textId="77777777" w:rsidR="00C94ABA" w:rsidRPr="004F600E" w:rsidRDefault="00C94ABA" w:rsidP="00C94ABA"/>
    <w:p w14:paraId="26A22288" w14:textId="77777777" w:rsidR="00C94ABA" w:rsidRPr="004F600E" w:rsidRDefault="00C94ABA" w:rsidP="00C94ABA"/>
    <w:p w14:paraId="35137314" w14:textId="77777777" w:rsidR="00C94ABA" w:rsidRPr="004F600E" w:rsidRDefault="00C94ABA" w:rsidP="00C94ABA"/>
    <w:p w14:paraId="46329E88" w14:textId="77777777" w:rsidR="00C94ABA" w:rsidRPr="004F600E" w:rsidRDefault="00C94ABA" w:rsidP="00C94ABA"/>
    <w:p w14:paraId="1EF8A033" w14:textId="77777777" w:rsidR="00C94ABA" w:rsidRPr="004F600E" w:rsidRDefault="00C94ABA" w:rsidP="00C94ABA"/>
    <w:p w14:paraId="4326815F" w14:textId="4836BD7D" w:rsidR="00C94ABA" w:rsidRPr="008731C8" w:rsidRDefault="63DBD026" w:rsidP="00C94ABA">
      <w:pPr>
        <w:spacing w:line="240" w:lineRule="auto"/>
        <w:rPr>
          <w:b/>
          <w:bCs/>
          <w:color w:val="323633"/>
          <w:sz w:val="72"/>
          <w:szCs w:val="72"/>
          <w:lang w:val="en-US"/>
        </w:rPr>
      </w:pPr>
      <w:r w:rsidRPr="688E1C76">
        <w:rPr>
          <w:b/>
          <w:bCs/>
          <w:color w:val="323633"/>
          <w:sz w:val="72"/>
          <w:szCs w:val="72"/>
          <w:lang w:val="en-US"/>
        </w:rPr>
        <w:t>Alleo</w:t>
      </w:r>
      <w:r w:rsidR="00881D2D" w:rsidRPr="688E1C76">
        <w:rPr>
          <w:b/>
          <w:bCs/>
          <w:color w:val="323633"/>
          <w:sz w:val="72"/>
          <w:szCs w:val="72"/>
          <w:lang w:val="en-US"/>
        </w:rPr>
        <w:t xml:space="preserve"> FAQ</w:t>
      </w:r>
    </w:p>
    <w:p w14:paraId="373DDFDF" w14:textId="77777777" w:rsidR="00C94ABA" w:rsidRPr="008731C8" w:rsidRDefault="00C94ABA" w:rsidP="00C94ABA">
      <w:pPr>
        <w:rPr>
          <w:lang w:val="en-US"/>
        </w:rPr>
      </w:pPr>
    </w:p>
    <w:p w14:paraId="5BC236FE" w14:textId="7900792B" w:rsidR="00C94ABA" w:rsidRPr="008D7940" w:rsidRDefault="00FC38BF" w:rsidP="00C94ABA">
      <w:pPr>
        <w:spacing w:line="276" w:lineRule="auto"/>
        <w:rPr>
          <w:rFonts w:eastAsia="Times New Roman" w:cs="Times New Roman"/>
          <w:b/>
          <w:bCs/>
          <w:color w:val="FFFFFF" w:themeColor="background1"/>
          <w:sz w:val="32"/>
          <w:szCs w:val="32"/>
          <w:lang w:val="en-US" w:eastAsia="nl-NL"/>
        </w:rPr>
      </w:pPr>
      <w:r>
        <w:rPr>
          <w:rFonts w:eastAsia="Times New Roman" w:cs="Times New Roman"/>
          <w:b/>
          <w:bCs/>
          <w:color w:val="FF7A00"/>
          <w:sz w:val="32"/>
          <w:szCs w:val="32"/>
          <w:lang w:val="en-US" w:eastAsia="nl-NL"/>
        </w:rPr>
        <w:t>Look here for your answer</w:t>
      </w:r>
    </w:p>
    <w:p w14:paraId="44C484F7" w14:textId="77777777" w:rsidR="00C94ABA" w:rsidRPr="008731C8" w:rsidRDefault="00C94ABA" w:rsidP="00C94ABA">
      <w:pPr>
        <w:rPr>
          <w:b/>
          <w:bCs/>
          <w:sz w:val="96"/>
          <w:szCs w:val="96"/>
          <w:lang w:val="en-US"/>
        </w:rPr>
      </w:pPr>
    </w:p>
    <w:p w14:paraId="422DD7A4" w14:textId="77777777" w:rsidR="00C94ABA" w:rsidRPr="008731C8" w:rsidRDefault="00C94ABA" w:rsidP="00C94ABA">
      <w:pPr>
        <w:rPr>
          <w:b/>
          <w:bCs/>
          <w:sz w:val="96"/>
          <w:szCs w:val="96"/>
          <w:lang w:val="en-US"/>
        </w:rPr>
      </w:pPr>
    </w:p>
    <w:p w14:paraId="73B6753C" w14:textId="77777777" w:rsidR="00C94ABA" w:rsidRPr="008731C8" w:rsidRDefault="00C94ABA" w:rsidP="00C94ABA">
      <w:pPr>
        <w:rPr>
          <w:b/>
          <w:bCs/>
          <w:sz w:val="96"/>
          <w:szCs w:val="96"/>
          <w:lang w:val="en-US"/>
        </w:rPr>
      </w:pPr>
    </w:p>
    <w:p w14:paraId="39BC63A7" w14:textId="77777777" w:rsidR="00C94ABA" w:rsidRPr="008731C8" w:rsidRDefault="00C94ABA" w:rsidP="00C94ABA">
      <w:pPr>
        <w:rPr>
          <w:b/>
          <w:bCs/>
          <w:sz w:val="96"/>
          <w:szCs w:val="96"/>
          <w:lang w:val="en-US"/>
        </w:rPr>
      </w:pPr>
    </w:p>
    <w:p w14:paraId="0B47C407" w14:textId="77777777" w:rsidR="00C94ABA" w:rsidRPr="008731C8" w:rsidRDefault="00C94ABA" w:rsidP="00C94ABA">
      <w:pPr>
        <w:keepNext/>
        <w:keepLines/>
        <w:spacing w:before="240" w:line="240" w:lineRule="auto"/>
        <w:outlineLvl w:val="0"/>
        <w:rPr>
          <w:rFonts w:eastAsiaTheme="majorEastAsia" w:cstheme="majorBidi"/>
          <w:b/>
          <w:color w:val="005413"/>
          <w:sz w:val="48"/>
          <w:szCs w:val="32"/>
          <w:lang w:val="en-US"/>
        </w:rPr>
      </w:pPr>
    </w:p>
    <w:p w14:paraId="5B380986" w14:textId="77777777" w:rsidR="00C94ABA" w:rsidRPr="008731C8" w:rsidRDefault="00C94ABA" w:rsidP="00C94ABA">
      <w:pPr>
        <w:rPr>
          <w:lang w:val="en-US"/>
        </w:rPr>
      </w:pPr>
    </w:p>
    <w:p w14:paraId="0FD23060" w14:textId="77777777" w:rsidR="00C94ABA" w:rsidRPr="008731C8" w:rsidRDefault="00C94ABA" w:rsidP="00C94ABA">
      <w:pPr>
        <w:rPr>
          <w:lang w:val="en-US"/>
        </w:rPr>
      </w:pPr>
    </w:p>
    <w:p w14:paraId="0D968C6C" w14:textId="77777777" w:rsidR="00C94ABA" w:rsidRPr="008731C8" w:rsidRDefault="00C94ABA" w:rsidP="00C94ABA">
      <w:pPr>
        <w:rPr>
          <w:lang w:val="en-US"/>
        </w:rPr>
      </w:pPr>
    </w:p>
    <w:p w14:paraId="6395D1E4" w14:textId="77777777" w:rsidR="00C94ABA" w:rsidRPr="008731C8" w:rsidRDefault="00C94ABA" w:rsidP="00C94ABA">
      <w:pPr>
        <w:rPr>
          <w:lang w:val="en-US"/>
        </w:rPr>
      </w:pPr>
    </w:p>
    <w:p w14:paraId="41B4AF8F" w14:textId="6C166FB8" w:rsidR="00A60A55" w:rsidRDefault="00C94ABA" w:rsidP="00881D2D">
      <w:pPr>
        <w:pStyle w:val="Heading2"/>
        <w:rPr>
          <w:lang w:val="en-US"/>
        </w:rPr>
      </w:pPr>
      <w:r w:rsidRPr="688E1C76">
        <w:rPr>
          <w:lang w:val="en-US"/>
        </w:rPr>
        <w:br w:type="page"/>
      </w:r>
      <w:r w:rsidR="2E2F46F3" w:rsidRPr="688E1C76">
        <w:rPr>
          <w:lang w:val="en-US"/>
        </w:rPr>
        <w:lastRenderedPageBreak/>
        <w:t>Alleo</w:t>
      </w:r>
      <w:r w:rsidR="00F54BB9" w:rsidRPr="688E1C76">
        <w:rPr>
          <w:lang w:val="en-US"/>
        </w:rPr>
        <w:t xml:space="preserve"> FAQ</w:t>
      </w:r>
    </w:p>
    <w:p w14:paraId="605C5C0B" w14:textId="5879C355" w:rsidR="5836D814" w:rsidRDefault="5836D814" w:rsidP="5836D814">
      <w:pPr>
        <w:rPr>
          <w:b/>
          <w:bCs/>
          <w:lang w:val="en-US"/>
        </w:rPr>
      </w:pPr>
    </w:p>
    <w:p w14:paraId="4E1EA4BD" w14:textId="5E366AEC" w:rsidR="5836D814" w:rsidRDefault="5836D814" w:rsidP="5836D814">
      <w:pPr>
        <w:rPr>
          <w:b/>
          <w:bCs/>
          <w:lang w:val="en-US"/>
        </w:rPr>
      </w:pPr>
    </w:p>
    <w:p w14:paraId="3D0E4AA0" w14:textId="5BEB3B15" w:rsidR="5F8DB173" w:rsidRDefault="5F8DB173" w:rsidP="5836D814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>Where can I find the kick-off video?</w:t>
      </w:r>
    </w:p>
    <w:p w14:paraId="5C042719" w14:textId="454EA850" w:rsidR="5F8DB173" w:rsidRDefault="5F8DB173" w:rsidP="43001458">
      <w:pPr>
        <w:rPr>
          <w:lang w:val="en-US"/>
        </w:rPr>
      </w:pPr>
      <w:r w:rsidRPr="43001458">
        <w:rPr>
          <w:lang w:val="en-US"/>
        </w:rPr>
        <w:t xml:space="preserve">You can find the kick-off video here: </w:t>
      </w:r>
      <w:hyperlink r:id="rId12" w:history="1">
        <w:r w:rsidR="006B0E43">
          <w:rPr>
            <w:rStyle w:val="Hyperlink"/>
            <w:lang w:val="en-US"/>
          </w:rPr>
          <w:t>Kick-off Alleo (YourCampus) - Meeting Recording - 26-01-2024</w:t>
        </w:r>
      </w:hyperlink>
      <w:r w:rsidR="006B0E43">
        <w:rPr>
          <w:lang w:val="en-US"/>
        </w:rPr>
        <w:t xml:space="preserve"> </w:t>
      </w:r>
    </w:p>
    <w:p w14:paraId="25080FAA" w14:textId="2DAC54EF" w:rsidR="5F8DB173" w:rsidRDefault="5F8DB173" w:rsidP="5836D814">
      <w:pPr>
        <w:rPr>
          <w:lang w:val="en-US"/>
        </w:rPr>
      </w:pPr>
      <w:r w:rsidRPr="688E1C76">
        <w:rPr>
          <w:lang w:val="en-US"/>
        </w:rPr>
        <w:t xml:space="preserve">Or follow the path: MS Teams / Organisation / Operations / Files / HR / </w:t>
      </w:r>
      <w:r w:rsidR="0D4CD080" w:rsidRPr="688E1C76">
        <w:rPr>
          <w:lang w:val="en-US"/>
        </w:rPr>
        <w:t>Alleo</w:t>
      </w:r>
    </w:p>
    <w:p w14:paraId="55B02C0B" w14:textId="2E502710" w:rsidR="5836D814" w:rsidRDefault="0D4CD080" w:rsidP="688E1C76">
      <w:pPr>
        <w:rPr>
          <w:lang w:val="en-US"/>
        </w:rPr>
      </w:pPr>
      <w:r w:rsidRPr="688E1C76">
        <w:rPr>
          <w:lang w:val="en-US"/>
        </w:rPr>
        <w:t>(Alleo was formerly called YourCampus)</w:t>
      </w:r>
    </w:p>
    <w:p w14:paraId="048D559C" w14:textId="69BB77A3" w:rsidR="688E1C76" w:rsidRDefault="688E1C76" w:rsidP="688E1C76">
      <w:pPr>
        <w:rPr>
          <w:b/>
          <w:bCs/>
          <w:lang w:val="en-US"/>
        </w:rPr>
      </w:pPr>
    </w:p>
    <w:p w14:paraId="50A63B36" w14:textId="08A1E54C" w:rsidR="008810F8" w:rsidRDefault="00881D2D" w:rsidP="00881D2D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>Is there a deadline for handing in a request for pay out of</w:t>
      </w:r>
      <w:r w:rsidR="27CFE9BC" w:rsidRPr="5836D814">
        <w:rPr>
          <w:b/>
          <w:bCs/>
          <w:lang w:val="en-US"/>
        </w:rPr>
        <w:t xml:space="preserve"> my Flex leave</w:t>
      </w:r>
      <w:r w:rsidRPr="5836D814">
        <w:rPr>
          <w:b/>
          <w:bCs/>
          <w:lang w:val="en-US"/>
        </w:rPr>
        <w:t>?</w:t>
      </w:r>
    </w:p>
    <w:p w14:paraId="3C2F5855" w14:textId="0978B476" w:rsidR="008810F8" w:rsidRDefault="008810F8" w:rsidP="5836D814">
      <w:pPr>
        <w:rPr>
          <w:lang w:val="en-US"/>
        </w:rPr>
      </w:pPr>
      <w:r w:rsidRPr="688E1C76">
        <w:rPr>
          <w:lang w:val="en-US"/>
        </w:rPr>
        <w:t xml:space="preserve">Yes, there is. The </w:t>
      </w:r>
      <w:r w:rsidR="006950AD" w:rsidRPr="688E1C76">
        <w:rPr>
          <w:lang w:val="en-US"/>
        </w:rPr>
        <w:t>HR department</w:t>
      </w:r>
      <w:r w:rsidR="00110F8C" w:rsidRPr="688E1C76">
        <w:rPr>
          <w:lang w:val="en-US"/>
        </w:rPr>
        <w:t xml:space="preserve"> needs some time to process everything before the </w:t>
      </w:r>
      <w:r w:rsidR="004E2323" w:rsidRPr="688E1C76">
        <w:rPr>
          <w:lang w:val="en-US"/>
        </w:rPr>
        <w:t xml:space="preserve">salary is paid out and the payroll period is closed. </w:t>
      </w:r>
      <w:r w:rsidR="7E13C96D" w:rsidRPr="688E1C76">
        <w:rPr>
          <w:lang w:val="en-US"/>
        </w:rPr>
        <w:t>Therefore,</w:t>
      </w:r>
      <w:r w:rsidR="004E2323" w:rsidRPr="688E1C76">
        <w:rPr>
          <w:lang w:val="en-US"/>
        </w:rPr>
        <w:t xml:space="preserve"> the deadline is </w:t>
      </w:r>
      <w:r w:rsidR="7247D08B" w:rsidRPr="688E1C76">
        <w:rPr>
          <w:lang w:val="en-US"/>
        </w:rPr>
        <w:t>on</w:t>
      </w:r>
      <w:r w:rsidR="004E2323" w:rsidRPr="688E1C76">
        <w:rPr>
          <w:lang w:val="en-US"/>
        </w:rPr>
        <w:t xml:space="preserve"> the </w:t>
      </w:r>
      <w:r w:rsidR="692B048A" w:rsidRPr="688E1C76">
        <w:rPr>
          <w:lang w:val="en-US"/>
        </w:rPr>
        <w:t>19</w:t>
      </w:r>
      <w:r w:rsidR="692B048A" w:rsidRPr="688E1C76">
        <w:rPr>
          <w:vertAlign w:val="superscript"/>
          <w:lang w:val="en-US"/>
        </w:rPr>
        <w:t>th</w:t>
      </w:r>
      <w:r w:rsidR="692B048A" w:rsidRPr="688E1C76">
        <w:rPr>
          <w:lang w:val="en-US"/>
        </w:rPr>
        <w:t xml:space="preserve"> </w:t>
      </w:r>
      <w:r w:rsidR="004E2323" w:rsidRPr="688E1C76">
        <w:rPr>
          <w:lang w:val="en-US"/>
        </w:rPr>
        <w:t xml:space="preserve">of </w:t>
      </w:r>
      <w:r w:rsidR="07C88E7A" w:rsidRPr="688E1C76">
        <w:rPr>
          <w:lang w:val="en-US"/>
        </w:rPr>
        <w:t>each</w:t>
      </w:r>
      <w:r w:rsidR="004E2323" w:rsidRPr="688E1C76">
        <w:rPr>
          <w:lang w:val="en-US"/>
        </w:rPr>
        <w:t xml:space="preserve"> month. </w:t>
      </w:r>
      <w:r w:rsidR="00530B69" w:rsidRPr="688E1C76">
        <w:rPr>
          <w:lang w:val="en-US"/>
        </w:rPr>
        <w:t>After this date the option</w:t>
      </w:r>
      <w:r w:rsidR="3E75B627" w:rsidRPr="688E1C76">
        <w:rPr>
          <w:lang w:val="en-US"/>
        </w:rPr>
        <w:t xml:space="preserve"> for Flex leave</w:t>
      </w:r>
      <w:r w:rsidR="00530B69" w:rsidRPr="688E1C76">
        <w:rPr>
          <w:lang w:val="en-US"/>
        </w:rPr>
        <w:t xml:space="preserve"> in </w:t>
      </w:r>
      <w:r w:rsidR="71BF4B6D" w:rsidRPr="688E1C76">
        <w:rPr>
          <w:lang w:val="en-US"/>
        </w:rPr>
        <w:t>Alleo</w:t>
      </w:r>
      <w:r w:rsidR="00530B69" w:rsidRPr="688E1C76">
        <w:rPr>
          <w:lang w:val="en-US"/>
        </w:rPr>
        <w:t xml:space="preserve"> will</w:t>
      </w:r>
      <w:r w:rsidR="070135A8" w:rsidRPr="688E1C76">
        <w:rPr>
          <w:lang w:val="en-US"/>
        </w:rPr>
        <w:t xml:space="preserve"> be</w:t>
      </w:r>
      <w:r w:rsidR="00530B69" w:rsidRPr="688E1C76">
        <w:rPr>
          <w:lang w:val="en-US"/>
        </w:rPr>
        <w:t xml:space="preserve"> </w:t>
      </w:r>
      <w:r w:rsidR="004936A4" w:rsidRPr="688E1C76">
        <w:rPr>
          <w:lang w:val="en-US"/>
        </w:rPr>
        <w:t>locked and reopened once the payrolling cycle has been finalized</w:t>
      </w:r>
      <w:r w:rsidR="16218C98" w:rsidRPr="688E1C76">
        <w:rPr>
          <w:lang w:val="en-US"/>
        </w:rPr>
        <w:t xml:space="preserve"> and </w:t>
      </w:r>
      <w:r w:rsidR="1E33515F" w:rsidRPr="688E1C76">
        <w:rPr>
          <w:lang w:val="en-US"/>
        </w:rPr>
        <w:t>Alleo</w:t>
      </w:r>
      <w:r w:rsidR="16218C98" w:rsidRPr="688E1C76">
        <w:rPr>
          <w:lang w:val="en-US"/>
        </w:rPr>
        <w:t xml:space="preserve"> has updated your leave balance</w:t>
      </w:r>
      <w:r w:rsidR="2520BCDB" w:rsidRPr="688E1C76">
        <w:rPr>
          <w:lang w:val="en-US"/>
        </w:rPr>
        <w:t xml:space="preserve"> (if there is no change your balance remains the same)</w:t>
      </w:r>
      <w:r w:rsidR="004936A4" w:rsidRPr="688E1C76">
        <w:rPr>
          <w:lang w:val="en-US"/>
        </w:rPr>
        <w:t>. Th</w:t>
      </w:r>
      <w:r w:rsidR="014700CF" w:rsidRPr="688E1C76">
        <w:rPr>
          <w:lang w:val="en-US"/>
        </w:rPr>
        <w:t xml:space="preserve">e option for Flex leave will be reopened </w:t>
      </w:r>
      <w:r w:rsidR="004936A4" w:rsidRPr="688E1C76">
        <w:rPr>
          <w:lang w:val="en-US"/>
        </w:rPr>
        <w:t>on the</w:t>
      </w:r>
      <w:r w:rsidR="0FBAF634" w:rsidRPr="688E1C76">
        <w:rPr>
          <w:lang w:val="en-US"/>
        </w:rPr>
        <w:t xml:space="preserve"> 1</w:t>
      </w:r>
      <w:r w:rsidR="0FBAF634" w:rsidRPr="688E1C76">
        <w:rPr>
          <w:vertAlign w:val="superscript"/>
          <w:lang w:val="en-US"/>
        </w:rPr>
        <w:t>st</w:t>
      </w:r>
      <w:r w:rsidR="0FBAF634" w:rsidRPr="688E1C76">
        <w:rPr>
          <w:lang w:val="en-US"/>
        </w:rPr>
        <w:t xml:space="preserve"> of each month</w:t>
      </w:r>
      <w:r w:rsidR="008A0DCF" w:rsidRPr="688E1C76">
        <w:rPr>
          <w:lang w:val="en-US"/>
        </w:rPr>
        <w:t>.</w:t>
      </w:r>
    </w:p>
    <w:p w14:paraId="3340721D" w14:textId="77777777" w:rsidR="00DD0985" w:rsidRDefault="00DD0985" w:rsidP="00881D2D">
      <w:pPr>
        <w:rPr>
          <w:b/>
          <w:bCs/>
          <w:lang w:val="en-US"/>
        </w:rPr>
      </w:pPr>
    </w:p>
    <w:p w14:paraId="39358B25" w14:textId="44BFCB28" w:rsidR="008A0DCF" w:rsidRPr="00F700DB" w:rsidRDefault="00881D2D" w:rsidP="5836D814">
      <w:pPr>
        <w:rPr>
          <w:lang w:val="en-US"/>
        </w:rPr>
      </w:pPr>
      <w:r w:rsidRPr="5836D814">
        <w:rPr>
          <w:b/>
          <w:bCs/>
          <w:lang w:val="en-US"/>
        </w:rPr>
        <w:t>Why can’t I buy or sell holiday leave at a specific moment</w:t>
      </w:r>
      <w:r w:rsidR="00786A50" w:rsidRPr="5836D814">
        <w:rPr>
          <w:b/>
          <w:bCs/>
          <w:lang w:val="en-US"/>
        </w:rPr>
        <w:t xml:space="preserve"> in time</w:t>
      </w:r>
      <w:r w:rsidRPr="5836D814">
        <w:rPr>
          <w:b/>
          <w:bCs/>
          <w:lang w:val="en-US"/>
        </w:rPr>
        <w:t>?</w:t>
      </w:r>
    </w:p>
    <w:p w14:paraId="5937FFE6" w14:textId="556B694A" w:rsidR="008A0DCF" w:rsidRPr="00F700DB" w:rsidRDefault="1B8DF7D2" w:rsidP="5836D814">
      <w:pPr>
        <w:rPr>
          <w:lang w:val="en-US"/>
        </w:rPr>
      </w:pPr>
      <w:r w:rsidRPr="5836D814">
        <w:rPr>
          <w:lang w:val="en-US"/>
        </w:rPr>
        <w:t xml:space="preserve">From the </w:t>
      </w:r>
      <w:r w:rsidR="14B16866" w:rsidRPr="5836D814">
        <w:rPr>
          <w:lang w:val="en-US"/>
        </w:rPr>
        <w:t>19</w:t>
      </w:r>
      <w:r w:rsidR="14B16866" w:rsidRPr="5836D814">
        <w:rPr>
          <w:vertAlign w:val="superscript"/>
          <w:lang w:val="en-US"/>
        </w:rPr>
        <w:t>th</w:t>
      </w:r>
      <w:r w:rsidRPr="5836D814">
        <w:rPr>
          <w:lang w:val="en-US"/>
        </w:rPr>
        <w:t xml:space="preserve"> to the </w:t>
      </w:r>
      <w:r w:rsidR="7C2744EB" w:rsidRPr="5836D814">
        <w:rPr>
          <w:lang w:val="en-US"/>
        </w:rPr>
        <w:t>1</w:t>
      </w:r>
      <w:r w:rsidR="7C2744EB" w:rsidRPr="5836D814">
        <w:rPr>
          <w:vertAlign w:val="superscript"/>
          <w:lang w:val="en-US"/>
        </w:rPr>
        <w:t>st</w:t>
      </w:r>
      <w:r w:rsidRPr="5836D814">
        <w:rPr>
          <w:lang w:val="en-US"/>
        </w:rPr>
        <w:t xml:space="preserve"> of the month</w:t>
      </w:r>
      <w:r w:rsidR="50A017FA" w:rsidRPr="5836D814">
        <w:rPr>
          <w:lang w:val="en-US"/>
        </w:rPr>
        <w:t xml:space="preserve"> the option for selling or </w:t>
      </w:r>
      <w:r w:rsidR="6E5399F2" w:rsidRPr="5836D814">
        <w:rPr>
          <w:lang w:val="en-US"/>
        </w:rPr>
        <w:t>buying</w:t>
      </w:r>
      <w:r w:rsidR="50A017FA" w:rsidRPr="5836D814">
        <w:rPr>
          <w:lang w:val="en-US"/>
        </w:rPr>
        <w:t xml:space="preserve"> leave is locked, </w:t>
      </w:r>
      <w:r w:rsidR="001A5295" w:rsidRPr="5836D814">
        <w:rPr>
          <w:lang w:val="en-US"/>
        </w:rPr>
        <w:t xml:space="preserve">so HR is able to process all the mutations and get everything in order for the new month. </w:t>
      </w:r>
      <w:r w:rsidR="00F700DB" w:rsidRPr="5836D814">
        <w:rPr>
          <w:lang w:val="en-US"/>
        </w:rPr>
        <w:t xml:space="preserve">The aim is to get it unlocked </w:t>
      </w:r>
      <w:r w:rsidR="68BC143E" w:rsidRPr="5836D814">
        <w:rPr>
          <w:lang w:val="en-US"/>
        </w:rPr>
        <w:t xml:space="preserve">on </w:t>
      </w:r>
      <w:r w:rsidR="00F700DB" w:rsidRPr="5836D814">
        <w:rPr>
          <w:lang w:val="en-US"/>
        </w:rPr>
        <w:t xml:space="preserve">the </w:t>
      </w:r>
      <w:r w:rsidR="0C18CE87" w:rsidRPr="5836D814">
        <w:rPr>
          <w:lang w:val="en-US"/>
        </w:rPr>
        <w:t>1st of each month</w:t>
      </w:r>
      <w:r w:rsidR="00F700DB" w:rsidRPr="5836D814">
        <w:rPr>
          <w:lang w:val="en-US"/>
        </w:rPr>
        <w:t xml:space="preserve">. </w:t>
      </w:r>
      <w:r w:rsidR="5B990E0F" w:rsidRPr="5836D814">
        <w:rPr>
          <w:lang w:val="en-US"/>
        </w:rPr>
        <w:t>So</w:t>
      </w:r>
      <w:r w:rsidR="00F700DB" w:rsidRPr="5836D814">
        <w:rPr>
          <w:lang w:val="en-US"/>
        </w:rPr>
        <w:t xml:space="preserve"> no stress, just some patience</w:t>
      </w:r>
      <w:r w:rsidR="6A3A6462" w:rsidRPr="5836D814">
        <w:rPr>
          <w:lang w:val="en-US"/>
        </w:rPr>
        <w:t xml:space="preserve"> </w:t>
      </w:r>
      <w:r w:rsidR="00F700DB" w:rsidRPr="5836D814">
        <w:rPr>
          <w:rFonts w:ascii="Segoe UI Emoji" w:eastAsia="Segoe UI Emoji" w:hAnsi="Segoe UI Emoji" w:cs="Segoe UI Emoji"/>
        </w:rPr>
        <w:t>😊</w:t>
      </w:r>
    </w:p>
    <w:p w14:paraId="5E86D52A" w14:textId="77777777" w:rsidR="00DD0985" w:rsidRDefault="00DD0985" w:rsidP="00881D2D">
      <w:pPr>
        <w:rPr>
          <w:b/>
          <w:bCs/>
          <w:lang w:val="en-US"/>
        </w:rPr>
      </w:pPr>
    </w:p>
    <w:p w14:paraId="12D77B24" w14:textId="25A80BD4" w:rsidR="4797CDA6" w:rsidRDefault="4797CDA6" w:rsidP="5836D814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 xml:space="preserve">Is there a deadline for </w:t>
      </w:r>
      <w:r w:rsidR="2D0CAC1F" w:rsidRPr="5836D814">
        <w:rPr>
          <w:b/>
          <w:bCs/>
          <w:lang w:val="en-US"/>
        </w:rPr>
        <w:t xml:space="preserve">submitting </w:t>
      </w:r>
      <w:r w:rsidRPr="5836D814">
        <w:rPr>
          <w:b/>
          <w:bCs/>
          <w:lang w:val="en-US"/>
        </w:rPr>
        <w:t xml:space="preserve">a request </w:t>
      </w:r>
      <w:r w:rsidR="6D9F9207" w:rsidRPr="5836D814">
        <w:rPr>
          <w:b/>
          <w:bCs/>
          <w:lang w:val="en-US"/>
        </w:rPr>
        <w:t xml:space="preserve">to </w:t>
      </w:r>
      <w:r w:rsidR="6BDDF74A" w:rsidRPr="5836D814">
        <w:rPr>
          <w:b/>
          <w:bCs/>
          <w:lang w:val="en-US"/>
        </w:rPr>
        <w:t>pay</w:t>
      </w:r>
      <w:r w:rsidR="7A8A32D3" w:rsidRPr="5836D814">
        <w:rPr>
          <w:b/>
          <w:bCs/>
          <w:lang w:val="en-US"/>
        </w:rPr>
        <w:t xml:space="preserve"> </w:t>
      </w:r>
      <w:r w:rsidRPr="5836D814">
        <w:rPr>
          <w:b/>
          <w:bCs/>
          <w:lang w:val="en-US"/>
        </w:rPr>
        <w:t>or change my holiday allowance?</w:t>
      </w:r>
    </w:p>
    <w:p w14:paraId="75091FC3" w14:textId="317B3AFE" w:rsidR="4797CDA6" w:rsidRDefault="4797CDA6" w:rsidP="5836D814">
      <w:pPr>
        <w:rPr>
          <w:lang w:val="en-US"/>
        </w:rPr>
      </w:pPr>
      <w:r w:rsidRPr="5836D814">
        <w:rPr>
          <w:lang w:val="en-US"/>
        </w:rPr>
        <w:t xml:space="preserve">Yes, there is. </w:t>
      </w:r>
      <w:r w:rsidR="2AFC1861" w:rsidRPr="5836D814">
        <w:rPr>
          <w:lang w:val="en-US"/>
        </w:rPr>
        <w:t>HR maintains a deadline</w:t>
      </w:r>
      <w:r w:rsidR="1A5D1B15" w:rsidRPr="5836D814">
        <w:rPr>
          <w:lang w:val="en-US"/>
        </w:rPr>
        <w:t xml:space="preserve"> until</w:t>
      </w:r>
      <w:r w:rsidR="2AFC1861" w:rsidRPr="5836D814">
        <w:rPr>
          <w:lang w:val="en-US"/>
        </w:rPr>
        <w:t xml:space="preserve"> no later than the 19th of the month </w:t>
      </w:r>
      <w:r w:rsidR="6D0E1D54" w:rsidRPr="5836D814">
        <w:rPr>
          <w:lang w:val="en-US"/>
        </w:rPr>
        <w:t>when</w:t>
      </w:r>
      <w:r w:rsidR="2AFC1861" w:rsidRPr="5836D814">
        <w:rPr>
          <w:lang w:val="en-US"/>
        </w:rPr>
        <w:t xml:space="preserve"> requests or changes in your holi</w:t>
      </w:r>
      <w:r w:rsidR="72BDC993" w:rsidRPr="5836D814">
        <w:rPr>
          <w:lang w:val="en-US"/>
        </w:rPr>
        <w:t xml:space="preserve">day allowance </w:t>
      </w:r>
      <w:r w:rsidR="2AFC1861" w:rsidRPr="5836D814">
        <w:rPr>
          <w:lang w:val="en-US"/>
        </w:rPr>
        <w:t xml:space="preserve">can be </w:t>
      </w:r>
      <w:r w:rsidR="04ECC09A" w:rsidRPr="5836D814">
        <w:rPr>
          <w:lang w:val="en-US"/>
        </w:rPr>
        <w:t>processed</w:t>
      </w:r>
      <w:r w:rsidR="2AFC1861" w:rsidRPr="5836D814">
        <w:rPr>
          <w:lang w:val="en-US"/>
        </w:rPr>
        <w:t xml:space="preserve">. </w:t>
      </w:r>
      <w:r w:rsidR="467950F0" w:rsidRPr="5836D814">
        <w:rPr>
          <w:lang w:val="en-US"/>
        </w:rPr>
        <w:t>Requests</w:t>
      </w:r>
      <w:r w:rsidR="2AFC1861" w:rsidRPr="5836D814">
        <w:rPr>
          <w:lang w:val="en-US"/>
        </w:rPr>
        <w:t xml:space="preserve"> or changes submitted after the 19th will most likely not be processed until the following month. If it </w:t>
      </w:r>
      <w:r w:rsidR="621ECC47" w:rsidRPr="5836D814">
        <w:rPr>
          <w:lang w:val="en-US"/>
        </w:rPr>
        <w:t>s</w:t>
      </w:r>
      <w:r w:rsidR="2AFC1861" w:rsidRPr="5836D814">
        <w:rPr>
          <w:lang w:val="en-US"/>
        </w:rPr>
        <w:t>till</w:t>
      </w:r>
      <w:r w:rsidR="13043862" w:rsidRPr="5836D814">
        <w:rPr>
          <w:lang w:val="en-US"/>
        </w:rPr>
        <w:t xml:space="preserve"> gets</w:t>
      </w:r>
      <w:r w:rsidR="2AFC1861" w:rsidRPr="5836D814">
        <w:rPr>
          <w:lang w:val="en-US"/>
        </w:rPr>
        <w:t xml:space="preserve"> </w:t>
      </w:r>
      <w:r w:rsidR="7AD961AE" w:rsidRPr="5836D814">
        <w:rPr>
          <w:lang w:val="en-US"/>
        </w:rPr>
        <w:t>processed,</w:t>
      </w:r>
      <w:r w:rsidR="2AFC1861" w:rsidRPr="5836D814">
        <w:rPr>
          <w:lang w:val="en-US"/>
        </w:rPr>
        <w:t xml:space="preserve"> </w:t>
      </w:r>
      <w:r w:rsidR="58CB408B" w:rsidRPr="5836D814">
        <w:rPr>
          <w:lang w:val="en-US"/>
        </w:rPr>
        <w:t xml:space="preserve">consider yourself </w:t>
      </w:r>
      <w:r w:rsidR="2AFC1861" w:rsidRPr="5836D814">
        <w:rPr>
          <w:lang w:val="en-US"/>
        </w:rPr>
        <w:t>luck</w:t>
      </w:r>
      <w:r w:rsidR="4B7A1AA1" w:rsidRPr="5836D814">
        <w:rPr>
          <w:lang w:val="en-US"/>
        </w:rPr>
        <w:t>y</w:t>
      </w:r>
      <w:r w:rsidR="255627FD" w:rsidRPr="5836D814">
        <w:rPr>
          <w:lang w:val="en-US"/>
        </w:rPr>
        <w:t xml:space="preserve"> </w:t>
      </w:r>
      <w:r w:rsidR="255627FD" w:rsidRPr="5836D814">
        <w:rPr>
          <w:rFonts w:ascii="Segoe UI Emoji" w:eastAsia="Segoe UI Emoji" w:hAnsi="Segoe UI Emoji" w:cs="Segoe UI Emoji"/>
          <w:lang w:val="en-US"/>
        </w:rPr>
        <w:t>😉</w:t>
      </w:r>
      <w:r w:rsidR="255627FD" w:rsidRPr="5836D814">
        <w:rPr>
          <w:lang w:val="en-US"/>
        </w:rPr>
        <w:t xml:space="preserve"> </w:t>
      </w:r>
    </w:p>
    <w:p w14:paraId="7AC51394" w14:textId="600190A4" w:rsidR="5836D814" w:rsidRDefault="5836D814" w:rsidP="5836D814">
      <w:pPr>
        <w:rPr>
          <w:b/>
          <w:bCs/>
          <w:lang w:val="en-US"/>
        </w:rPr>
      </w:pPr>
    </w:p>
    <w:p w14:paraId="3C096C9A" w14:textId="2B37C5ED" w:rsidR="00241E68" w:rsidRDefault="00241E68" w:rsidP="00881D2D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 xml:space="preserve">Does </w:t>
      </w:r>
      <w:r w:rsidR="0A11E6EB" w:rsidRPr="5836D814">
        <w:rPr>
          <w:b/>
          <w:bCs/>
          <w:lang w:val="en-US"/>
        </w:rPr>
        <w:t>my</w:t>
      </w:r>
      <w:r w:rsidRPr="5836D814">
        <w:rPr>
          <w:b/>
          <w:bCs/>
          <w:lang w:val="en-US"/>
        </w:rPr>
        <w:t xml:space="preserve"> benefit budget </w:t>
      </w:r>
      <w:r w:rsidR="6DB82624" w:rsidRPr="5836D814">
        <w:rPr>
          <w:b/>
          <w:bCs/>
          <w:lang w:val="en-US"/>
        </w:rPr>
        <w:t xml:space="preserve">(Your Budget) </w:t>
      </w:r>
      <w:r w:rsidRPr="5836D814">
        <w:rPr>
          <w:b/>
          <w:bCs/>
          <w:lang w:val="en-US"/>
        </w:rPr>
        <w:t>expire?</w:t>
      </w:r>
    </w:p>
    <w:p w14:paraId="70F8C07B" w14:textId="1C567BFE" w:rsidR="00F700DB" w:rsidRPr="00F60075" w:rsidRDefault="3AEB91EE" w:rsidP="00881D2D">
      <w:pPr>
        <w:rPr>
          <w:lang w:val="en-US"/>
        </w:rPr>
      </w:pPr>
      <w:r w:rsidRPr="5836D814">
        <w:rPr>
          <w:lang w:val="en-US"/>
        </w:rPr>
        <w:t>Yes,</w:t>
      </w:r>
      <w:r w:rsidR="00F700DB" w:rsidRPr="5836D814">
        <w:rPr>
          <w:lang w:val="en-US"/>
        </w:rPr>
        <w:t xml:space="preserve"> it does. Each year </w:t>
      </w:r>
      <w:r w:rsidR="00D65111" w:rsidRPr="5836D814">
        <w:rPr>
          <w:lang w:val="en-US"/>
        </w:rPr>
        <w:t>on the 31</w:t>
      </w:r>
      <w:r w:rsidR="00D65111" w:rsidRPr="5836D814">
        <w:rPr>
          <w:vertAlign w:val="superscript"/>
          <w:lang w:val="en-US"/>
        </w:rPr>
        <w:t>st</w:t>
      </w:r>
      <w:r w:rsidR="00D65111" w:rsidRPr="5836D814">
        <w:rPr>
          <w:lang w:val="en-US"/>
        </w:rPr>
        <w:t xml:space="preserve"> of December, 23.59, </w:t>
      </w:r>
      <w:r w:rsidR="4CA0F929" w:rsidRPr="5836D814">
        <w:rPr>
          <w:lang w:val="en-US"/>
        </w:rPr>
        <w:t>Y</w:t>
      </w:r>
      <w:r w:rsidR="00D65111" w:rsidRPr="5836D814">
        <w:rPr>
          <w:lang w:val="en-US"/>
        </w:rPr>
        <w:t xml:space="preserve">our </w:t>
      </w:r>
      <w:r w:rsidR="121C95E0" w:rsidRPr="5836D814">
        <w:rPr>
          <w:lang w:val="en-US"/>
        </w:rPr>
        <w:t>B</w:t>
      </w:r>
      <w:r w:rsidR="00D65111" w:rsidRPr="5836D814">
        <w:rPr>
          <w:lang w:val="en-US"/>
        </w:rPr>
        <w:t xml:space="preserve">udget will be reset. </w:t>
      </w:r>
      <w:r w:rsidR="00F60075" w:rsidRPr="5836D814">
        <w:rPr>
          <w:lang w:val="en-US"/>
        </w:rPr>
        <w:t xml:space="preserve">This budget is not claimable anymore after this moment. </w:t>
      </w:r>
      <w:r w:rsidR="001372E0" w:rsidRPr="5836D814">
        <w:rPr>
          <w:lang w:val="en-US"/>
        </w:rPr>
        <w:t>We do this to make sure that the budget is used in the year it is</w:t>
      </w:r>
      <w:r w:rsidR="00F60075" w:rsidRPr="5836D814">
        <w:rPr>
          <w:lang w:val="en-US"/>
        </w:rPr>
        <w:t xml:space="preserve"> </w:t>
      </w:r>
      <w:r w:rsidR="00866EA9" w:rsidRPr="5836D814">
        <w:rPr>
          <w:lang w:val="en-US"/>
        </w:rPr>
        <w:t>made available</w:t>
      </w:r>
      <w:r w:rsidR="00DF1354" w:rsidRPr="5836D814">
        <w:rPr>
          <w:lang w:val="en-US"/>
        </w:rPr>
        <w:t xml:space="preserve">. The amount of gross salary that we can pay out as net is limited, therefore a </w:t>
      </w:r>
      <w:r w:rsidR="7EEBC846" w:rsidRPr="5836D814">
        <w:rPr>
          <w:lang w:val="en-US"/>
        </w:rPr>
        <w:t>buildup</w:t>
      </w:r>
      <w:r w:rsidR="00DF1354" w:rsidRPr="5836D814">
        <w:rPr>
          <w:lang w:val="en-US"/>
        </w:rPr>
        <w:t xml:space="preserve"> of budget can cause tax issues in later periods.</w:t>
      </w:r>
    </w:p>
    <w:p w14:paraId="79B4DB51" w14:textId="77777777" w:rsidR="00DD0985" w:rsidRDefault="00DD0985" w:rsidP="00881D2D">
      <w:pPr>
        <w:rPr>
          <w:b/>
          <w:bCs/>
          <w:lang w:val="en-US"/>
        </w:rPr>
      </w:pPr>
    </w:p>
    <w:p w14:paraId="629C194C" w14:textId="56B14027" w:rsidR="00881D2D" w:rsidRDefault="00881D2D" w:rsidP="00881D2D">
      <w:pPr>
        <w:rPr>
          <w:b/>
          <w:bCs/>
          <w:lang w:val="en-US"/>
        </w:rPr>
      </w:pPr>
      <w:r w:rsidRPr="688E1C76">
        <w:rPr>
          <w:b/>
          <w:bCs/>
          <w:lang w:val="en-US"/>
        </w:rPr>
        <w:t xml:space="preserve">The amount of holiday </w:t>
      </w:r>
      <w:r w:rsidR="5B029F4F" w:rsidRPr="688E1C76">
        <w:rPr>
          <w:b/>
          <w:bCs/>
          <w:lang w:val="en-US"/>
        </w:rPr>
        <w:t>allowance</w:t>
      </w:r>
      <w:r w:rsidRPr="688E1C76">
        <w:rPr>
          <w:b/>
          <w:bCs/>
          <w:lang w:val="en-US"/>
        </w:rPr>
        <w:t xml:space="preserve"> in my </w:t>
      </w:r>
      <w:r w:rsidR="0DC32A25" w:rsidRPr="688E1C76">
        <w:rPr>
          <w:b/>
          <w:bCs/>
          <w:lang w:val="en-US"/>
        </w:rPr>
        <w:t>Alleo</w:t>
      </w:r>
      <w:r w:rsidRPr="688E1C76">
        <w:rPr>
          <w:b/>
          <w:bCs/>
          <w:lang w:val="en-US"/>
        </w:rPr>
        <w:t xml:space="preserve"> </w:t>
      </w:r>
      <w:r w:rsidR="7284E5C0" w:rsidRPr="688E1C76">
        <w:rPr>
          <w:b/>
          <w:bCs/>
          <w:lang w:val="en-US"/>
        </w:rPr>
        <w:t>app</w:t>
      </w:r>
      <w:r w:rsidRPr="688E1C76">
        <w:rPr>
          <w:b/>
          <w:bCs/>
          <w:lang w:val="en-US"/>
        </w:rPr>
        <w:t xml:space="preserve"> isn’t the same as the amount on my last pay slip (it’s lower), how come?</w:t>
      </w:r>
    </w:p>
    <w:p w14:paraId="2FC423C5" w14:textId="0A8F999E" w:rsidR="00787C1E" w:rsidRPr="00787C1E" w:rsidRDefault="00A1510C" w:rsidP="00881D2D">
      <w:pPr>
        <w:rPr>
          <w:lang w:val="en-US"/>
        </w:rPr>
      </w:pPr>
      <w:r w:rsidRPr="688E1C76">
        <w:rPr>
          <w:lang w:val="en-US"/>
        </w:rPr>
        <w:t xml:space="preserve">There is a lag in </w:t>
      </w:r>
      <w:r w:rsidR="4E3373DC" w:rsidRPr="688E1C76">
        <w:rPr>
          <w:lang w:val="en-US"/>
        </w:rPr>
        <w:t>Alleo</w:t>
      </w:r>
      <w:r w:rsidRPr="688E1C76">
        <w:rPr>
          <w:lang w:val="en-US"/>
        </w:rPr>
        <w:t xml:space="preserve">. When you receive your </w:t>
      </w:r>
      <w:r w:rsidR="0A325B36" w:rsidRPr="688E1C76">
        <w:rPr>
          <w:lang w:val="en-US"/>
        </w:rPr>
        <w:t>pay slip</w:t>
      </w:r>
      <w:r w:rsidRPr="688E1C76">
        <w:rPr>
          <w:lang w:val="en-US"/>
        </w:rPr>
        <w:t xml:space="preserve">, your </w:t>
      </w:r>
      <w:r w:rsidR="00FE3F92" w:rsidRPr="688E1C76">
        <w:rPr>
          <w:lang w:val="en-US"/>
        </w:rPr>
        <w:t xml:space="preserve">balance in </w:t>
      </w:r>
      <w:r w:rsidR="725E99EF" w:rsidRPr="688E1C76">
        <w:rPr>
          <w:lang w:val="en-US"/>
        </w:rPr>
        <w:t>Alleo</w:t>
      </w:r>
      <w:r w:rsidR="00FE3F92" w:rsidRPr="688E1C76">
        <w:rPr>
          <w:lang w:val="en-US"/>
        </w:rPr>
        <w:t xml:space="preserve"> is not yet updated. This takes a couple of days, due to data transfers and uploads that need to be performed. </w:t>
      </w:r>
      <w:r w:rsidR="004615B9" w:rsidRPr="688E1C76">
        <w:rPr>
          <w:lang w:val="en-US"/>
        </w:rPr>
        <w:t>This should be fixed in a couple of days after the 25</w:t>
      </w:r>
      <w:r w:rsidR="004615B9" w:rsidRPr="688E1C76">
        <w:rPr>
          <w:vertAlign w:val="superscript"/>
          <w:lang w:val="en-US"/>
        </w:rPr>
        <w:t>th</w:t>
      </w:r>
      <w:r w:rsidR="004615B9" w:rsidRPr="688E1C76">
        <w:rPr>
          <w:lang w:val="en-US"/>
        </w:rPr>
        <w:t xml:space="preserve"> of the month.</w:t>
      </w:r>
    </w:p>
    <w:p w14:paraId="259839B9" w14:textId="77777777" w:rsidR="00DD0985" w:rsidRDefault="00DD0985" w:rsidP="00881D2D">
      <w:pPr>
        <w:rPr>
          <w:b/>
          <w:bCs/>
          <w:lang w:val="en-US"/>
        </w:rPr>
      </w:pPr>
    </w:p>
    <w:p w14:paraId="76391D3D" w14:textId="18E5540A" w:rsidR="5836D814" w:rsidRDefault="5836D814" w:rsidP="5836D814">
      <w:pPr>
        <w:rPr>
          <w:b/>
          <w:bCs/>
          <w:lang w:val="en-US"/>
        </w:rPr>
      </w:pPr>
    </w:p>
    <w:p w14:paraId="37AB285C" w14:textId="72F7C63E" w:rsidR="5836D814" w:rsidRDefault="5836D814" w:rsidP="5836D814">
      <w:pPr>
        <w:rPr>
          <w:b/>
          <w:bCs/>
          <w:lang w:val="en-US"/>
        </w:rPr>
      </w:pPr>
    </w:p>
    <w:p w14:paraId="19835D3E" w14:textId="5810673C" w:rsidR="00881D2D" w:rsidRDefault="00881D2D" w:rsidP="00881D2D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lastRenderedPageBreak/>
        <w:t xml:space="preserve">How much tax (what %) is deducted from my holiday </w:t>
      </w:r>
      <w:r w:rsidR="6EE2FFEE" w:rsidRPr="5836D814">
        <w:rPr>
          <w:b/>
          <w:bCs/>
          <w:lang w:val="en-US"/>
        </w:rPr>
        <w:t xml:space="preserve">allowance </w:t>
      </w:r>
      <w:r w:rsidRPr="5836D814">
        <w:rPr>
          <w:b/>
          <w:bCs/>
          <w:lang w:val="en-US"/>
        </w:rPr>
        <w:t>pay</w:t>
      </w:r>
      <w:r w:rsidR="5A0A4AD0" w:rsidRPr="5836D814">
        <w:rPr>
          <w:b/>
          <w:bCs/>
          <w:lang w:val="en-US"/>
        </w:rPr>
        <w:t>out</w:t>
      </w:r>
      <w:r w:rsidRPr="5836D814">
        <w:rPr>
          <w:b/>
          <w:bCs/>
          <w:lang w:val="en-US"/>
        </w:rPr>
        <w:t xml:space="preserve">? </w:t>
      </w:r>
    </w:p>
    <w:p w14:paraId="21601105" w14:textId="723A8A10" w:rsidR="00B54476" w:rsidRDefault="00720C46" w:rsidP="00526695">
      <w:pPr>
        <w:rPr>
          <w:lang w:val="en-US"/>
        </w:rPr>
      </w:pPr>
      <w:r w:rsidRPr="5836D814">
        <w:rPr>
          <w:lang w:val="en-US"/>
        </w:rPr>
        <w:t xml:space="preserve">In the month it is </w:t>
      </w:r>
      <w:r w:rsidR="00834FD7" w:rsidRPr="5836D814">
        <w:rPr>
          <w:lang w:val="en-US"/>
        </w:rPr>
        <w:t xml:space="preserve">paid out, it is an addition to your regular salary, causing it to be taxed at the ‘special tariff’ (in Dutch: </w:t>
      </w:r>
      <w:r w:rsidR="00DC6C1B" w:rsidRPr="5836D814">
        <w:rPr>
          <w:lang w:val="en-US"/>
        </w:rPr>
        <w:t>bijzonder tarief</w:t>
      </w:r>
      <w:r w:rsidR="00834FD7" w:rsidRPr="5836D814">
        <w:rPr>
          <w:lang w:val="en-US"/>
        </w:rPr>
        <w:t>).</w:t>
      </w:r>
      <w:r w:rsidR="003520D5" w:rsidRPr="5836D814">
        <w:rPr>
          <w:lang w:val="en-US"/>
        </w:rPr>
        <w:t xml:space="preserve"> </w:t>
      </w:r>
      <w:r w:rsidR="00DC2C46" w:rsidRPr="5836D814">
        <w:rPr>
          <w:lang w:val="en-US"/>
        </w:rPr>
        <w:t xml:space="preserve">In the monthly </w:t>
      </w:r>
      <w:r w:rsidR="35E416E6" w:rsidRPr="5836D814">
        <w:rPr>
          <w:lang w:val="en-US"/>
        </w:rPr>
        <w:t>payout</w:t>
      </w:r>
      <w:r w:rsidR="00DC2C46" w:rsidRPr="5836D814">
        <w:rPr>
          <w:lang w:val="en-US"/>
        </w:rPr>
        <w:t xml:space="preserve"> certain labour discounts are in place</w:t>
      </w:r>
      <w:r w:rsidR="00F54D4E" w:rsidRPr="5836D814">
        <w:rPr>
          <w:lang w:val="en-US"/>
        </w:rPr>
        <w:t>. The system is in place to support the lower incomes, meaning that if your pay increases, the amount of discount decreases.</w:t>
      </w:r>
      <w:r w:rsidR="007B7B82" w:rsidRPr="5836D814">
        <w:rPr>
          <w:lang w:val="en-US"/>
        </w:rPr>
        <w:t xml:space="preserve"> Those discounts</w:t>
      </w:r>
      <w:r w:rsidR="00DC2C46" w:rsidRPr="5836D814">
        <w:rPr>
          <w:lang w:val="en-US"/>
        </w:rPr>
        <w:t xml:space="preserve"> </w:t>
      </w:r>
      <w:r w:rsidR="49D38569" w:rsidRPr="5836D814">
        <w:rPr>
          <w:lang w:val="en-US"/>
        </w:rPr>
        <w:t>depend</w:t>
      </w:r>
      <w:r w:rsidR="00DC2C46" w:rsidRPr="5836D814">
        <w:rPr>
          <w:lang w:val="en-US"/>
        </w:rPr>
        <w:t xml:space="preserve"> on the amount of annual salary. If you receive more</w:t>
      </w:r>
      <w:r w:rsidR="007B7B82" w:rsidRPr="5836D814">
        <w:rPr>
          <w:lang w:val="en-US"/>
        </w:rPr>
        <w:t xml:space="preserve"> salary</w:t>
      </w:r>
      <w:r w:rsidR="00DC2C46" w:rsidRPr="5836D814">
        <w:rPr>
          <w:lang w:val="en-US"/>
        </w:rPr>
        <w:t xml:space="preserve"> than normal in one month, like with </w:t>
      </w:r>
      <w:r w:rsidR="4FE2F5B7" w:rsidRPr="5836D814">
        <w:rPr>
          <w:lang w:val="en-US"/>
        </w:rPr>
        <w:t xml:space="preserve">a </w:t>
      </w:r>
      <w:r w:rsidR="00DC2C46" w:rsidRPr="5836D814">
        <w:rPr>
          <w:lang w:val="en-US"/>
        </w:rPr>
        <w:t>holiday</w:t>
      </w:r>
      <w:r w:rsidR="02B5CB8E" w:rsidRPr="5836D814">
        <w:rPr>
          <w:lang w:val="en-US"/>
        </w:rPr>
        <w:t xml:space="preserve"> allowance</w:t>
      </w:r>
      <w:r w:rsidR="00DC2C46" w:rsidRPr="5836D814">
        <w:rPr>
          <w:lang w:val="en-US"/>
        </w:rPr>
        <w:t xml:space="preserve"> pay</w:t>
      </w:r>
      <w:r w:rsidR="08A94AA7" w:rsidRPr="5836D814">
        <w:rPr>
          <w:lang w:val="en-US"/>
        </w:rPr>
        <w:t>out</w:t>
      </w:r>
      <w:r w:rsidR="00DC2C46" w:rsidRPr="5836D814">
        <w:rPr>
          <w:lang w:val="en-US"/>
        </w:rPr>
        <w:t xml:space="preserve">, the </w:t>
      </w:r>
      <w:r w:rsidR="00F54D4E" w:rsidRPr="5836D814">
        <w:rPr>
          <w:lang w:val="en-US"/>
        </w:rPr>
        <w:t>salary is corrected for th</w:t>
      </w:r>
      <w:r w:rsidR="007B7B82" w:rsidRPr="5836D814">
        <w:rPr>
          <w:lang w:val="en-US"/>
        </w:rPr>
        <w:t>e</w:t>
      </w:r>
      <w:r w:rsidR="00B95D5E" w:rsidRPr="5836D814">
        <w:rPr>
          <w:lang w:val="en-US"/>
        </w:rPr>
        <w:t xml:space="preserve"> ‘loss’ of discount, resulting in a higher tax rate.</w:t>
      </w:r>
    </w:p>
    <w:p w14:paraId="4B3CF617" w14:textId="58E2331E" w:rsidR="00D430D6" w:rsidRDefault="00D430D6" w:rsidP="00526695">
      <w:pPr>
        <w:rPr>
          <w:lang w:val="en-US"/>
        </w:rPr>
      </w:pPr>
      <w:r>
        <w:rPr>
          <w:lang w:val="en-US"/>
        </w:rPr>
        <w:t>The Dutch Tax Authority bases its taxation always upon annual (calendar year) numbers. Meaning that on an annual basis, the</w:t>
      </w:r>
      <w:r w:rsidR="00BF671F">
        <w:rPr>
          <w:lang w:val="en-US"/>
        </w:rPr>
        <w:t>re is no positive or negative effect from holiday pay.</w:t>
      </w:r>
    </w:p>
    <w:p w14:paraId="5EE595B2" w14:textId="79EC6138" w:rsidR="00AF5B15" w:rsidRPr="008973B6" w:rsidRDefault="00B95D5E" w:rsidP="5836D814">
      <w:pPr>
        <w:rPr>
          <w:b/>
          <w:bCs/>
        </w:rPr>
      </w:pPr>
      <w:r>
        <w:t xml:space="preserve">For more info: </w:t>
      </w:r>
      <w:hyperlink r:id="rId13">
        <w:r w:rsidR="00916071" w:rsidRPr="5836D814">
          <w:rPr>
            <w:rStyle w:val="Hyperlink"/>
          </w:rPr>
          <w:t>Nibud - Vakantiegeld</w:t>
        </w:r>
      </w:hyperlink>
      <w:r w:rsidR="00916071">
        <w:t xml:space="preserve">. </w:t>
      </w:r>
    </w:p>
    <w:p w14:paraId="1279EB01" w14:textId="0A3B18A7" w:rsidR="00AF5B15" w:rsidRPr="008973B6" w:rsidRDefault="00AF5B15" w:rsidP="5836D814">
      <w:pPr>
        <w:rPr>
          <w:b/>
          <w:bCs/>
        </w:rPr>
      </w:pPr>
    </w:p>
    <w:p w14:paraId="71C0F500" w14:textId="3B3B781A" w:rsidR="00AF5B15" w:rsidRDefault="00AF5B15" w:rsidP="00881D2D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 xml:space="preserve">Is </w:t>
      </w:r>
      <w:r w:rsidR="00276420" w:rsidRPr="5836D814">
        <w:rPr>
          <w:b/>
          <w:bCs/>
          <w:lang w:val="en-US"/>
        </w:rPr>
        <w:t>everything based on gross or net?</w:t>
      </w:r>
    </w:p>
    <w:p w14:paraId="7D594A24" w14:textId="2CAA63AB" w:rsidR="00286763" w:rsidRPr="00286763" w:rsidRDefault="6B5498D1" w:rsidP="00881D2D">
      <w:pPr>
        <w:rPr>
          <w:lang w:val="en-US"/>
        </w:rPr>
      </w:pPr>
      <w:r w:rsidRPr="688E1C76">
        <w:rPr>
          <w:lang w:val="en-US"/>
        </w:rPr>
        <w:t xml:space="preserve">Your </w:t>
      </w:r>
      <w:r w:rsidR="0F908D56" w:rsidRPr="688E1C76">
        <w:rPr>
          <w:lang w:val="en-US"/>
        </w:rPr>
        <w:t>B</w:t>
      </w:r>
      <w:r w:rsidR="00286763" w:rsidRPr="688E1C76">
        <w:rPr>
          <w:lang w:val="en-US"/>
        </w:rPr>
        <w:t>udget</w:t>
      </w:r>
      <w:r w:rsidR="006F173F" w:rsidRPr="688E1C76">
        <w:rPr>
          <w:lang w:val="en-US"/>
        </w:rPr>
        <w:t xml:space="preserve"> in </w:t>
      </w:r>
      <w:r w:rsidR="522B4A48" w:rsidRPr="688E1C76">
        <w:rPr>
          <w:lang w:val="en-US"/>
        </w:rPr>
        <w:t>Alleo</w:t>
      </w:r>
      <w:r w:rsidR="006F173F" w:rsidRPr="688E1C76">
        <w:rPr>
          <w:lang w:val="en-US"/>
        </w:rPr>
        <w:t xml:space="preserve"> </w:t>
      </w:r>
      <w:r w:rsidR="1B2D228E" w:rsidRPr="688E1C76">
        <w:rPr>
          <w:lang w:val="en-US"/>
        </w:rPr>
        <w:t xml:space="preserve">is </w:t>
      </w:r>
      <w:r w:rsidR="006F173F" w:rsidRPr="688E1C76">
        <w:rPr>
          <w:lang w:val="en-US"/>
        </w:rPr>
        <w:t>net and do</w:t>
      </w:r>
      <w:r w:rsidR="6194F9F5" w:rsidRPr="688E1C76">
        <w:rPr>
          <w:lang w:val="en-US"/>
        </w:rPr>
        <w:t>es</w:t>
      </w:r>
      <w:r w:rsidR="006F173F" w:rsidRPr="688E1C76">
        <w:rPr>
          <w:lang w:val="en-US"/>
        </w:rPr>
        <w:t xml:space="preserve"> not influence your </w:t>
      </w:r>
      <w:r w:rsidR="7E666253" w:rsidRPr="688E1C76">
        <w:rPr>
          <w:lang w:val="en-US"/>
        </w:rPr>
        <w:t>pay slip</w:t>
      </w:r>
      <w:r w:rsidR="006F173F" w:rsidRPr="688E1C76">
        <w:rPr>
          <w:lang w:val="en-US"/>
        </w:rPr>
        <w:t xml:space="preserve">. The amounts you see and use for holiday </w:t>
      </w:r>
      <w:r w:rsidR="25F680EB" w:rsidRPr="688E1C76">
        <w:rPr>
          <w:lang w:val="en-US"/>
        </w:rPr>
        <w:t>allowance</w:t>
      </w:r>
      <w:r w:rsidR="006F173F" w:rsidRPr="688E1C76">
        <w:rPr>
          <w:lang w:val="en-US"/>
        </w:rPr>
        <w:t xml:space="preserve"> or days off </w:t>
      </w:r>
      <w:r w:rsidR="006762DF" w:rsidRPr="688E1C76">
        <w:rPr>
          <w:lang w:val="en-US"/>
        </w:rPr>
        <w:t>(</w:t>
      </w:r>
      <w:r w:rsidR="2E03DF1D" w:rsidRPr="688E1C76">
        <w:rPr>
          <w:lang w:val="en-US"/>
        </w:rPr>
        <w:t>F</w:t>
      </w:r>
      <w:r w:rsidR="006762DF" w:rsidRPr="688E1C76">
        <w:rPr>
          <w:lang w:val="en-US"/>
        </w:rPr>
        <w:t xml:space="preserve">lex leave within </w:t>
      </w:r>
      <w:r w:rsidR="3754BB8F" w:rsidRPr="688E1C76">
        <w:rPr>
          <w:lang w:val="en-US"/>
        </w:rPr>
        <w:t>Alleo</w:t>
      </w:r>
      <w:r w:rsidR="006762DF" w:rsidRPr="688E1C76">
        <w:rPr>
          <w:lang w:val="en-US"/>
        </w:rPr>
        <w:t>) are based on the gross amount. If you decide to pay out 2 days of holiday leave, the amount you receive is gross and will be</w:t>
      </w:r>
      <w:r w:rsidR="00F0622E" w:rsidRPr="688E1C76">
        <w:rPr>
          <w:lang w:val="en-US"/>
        </w:rPr>
        <w:t xml:space="preserve"> subject to</w:t>
      </w:r>
      <w:r w:rsidR="006762DF" w:rsidRPr="688E1C76">
        <w:rPr>
          <w:lang w:val="en-US"/>
        </w:rPr>
        <w:t xml:space="preserve"> </w:t>
      </w:r>
      <w:r w:rsidR="00F0622E" w:rsidRPr="688E1C76">
        <w:rPr>
          <w:lang w:val="en-US"/>
        </w:rPr>
        <w:t>payroll tax</w:t>
      </w:r>
      <w:r w:rsidR="006762DF" w:rsidRPr="688E1C76">
        <w:rPr>
          <w:lang w:val="en-US"/>
        </w:rPr>
        <w:t xml:space="preserve"> when paid out.</w:t>
      </w:r>
    </w:p>
    <w:p w14:paraId="37E105B2" w14:textId="77777777" w:rsidR="00DD0985" w:rsidRDefault="00DD0985" w:rsidP="00881D2D">
      <w:pPr>
        <w:rPr>
          <w:b/>
          <w:bCs/>
          <w:lang w:val="en-US"/>
        </w:rPr>
      </w:pPr>
    </w:p>
    <w:p w14:paraId="4D9BBE06" w14:textId="30DC898A" w:rsidR="007224CF" w:rsidRDefault="007224CF" w:rsidP="00881D2D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 xml:space="preserve">If you sell </w:t>
      </w:r>
      <w:r w:rsidR="1F13EFBB" w:rsidRPr="5836D814">
        <w:rPr>
          <w:b/>
          <w:bCs/>
          <w:lang w:val="en-US"/>
        </w:rPr>
        <w:t>leave/</w:t>
      </w:r>
      <w:r w:rsidRPr="5836D814">
        <w:rPr>
          <w:b/>
          <w:bCs/>
          <w:lang w:val="en-US"/>
        </w:rPr>
        <w:t>days off, will it be added to the holiday allowance or will it be paid out?</w:t>
      </w:r>
    </w:p>
    <w:p w14:paraId="723ACBF3" w14:textId="13A54D4A" w:rsidR="0065099E" w:rsidRPr="0065099E" w:rsidRDefault="0065099E" w:rsidP="00881D2D">
      <w:pPr>
        <w:rPr>
          <w:lang w:val="en-US"/>
        </w:rPr>
      </w:pPr>
      <w:r w:rsidRPr="5836D814">
        <w:rPr>
          <w:lang w:val="en-US"/>
        </w:rPr>
        <w:t xml:space="preserve">If you sell </w:t>
      </w:r>
      <w:r w:rsidR="63739FF3" w:rsidRPr="5836D814">
        <w:rPr>
          <w:lang w:val="en-US"/>
        </w:rPr>
        <w:t>leave/</w:t>
      </w:r>
      <w:r w:rsidRPr="5836D814">
        <w:rPr>
          <w:lang w:val="en-US"/>
        </w:rPr>
        <w:t>days off, the amount th</w:t>
      </w:r>
      <w:r w:rsidR="006320F4" w:rsidRPr="5836D814">
        <w:rPr>
          <w:lang w:val="en-US"/>
        </w:rPr>
        <w:t xml:space="preserve">at </w:t>
      </w:r>
      <w:r w:rsidR="00E225B7" w:rsidRPr="5836D814">
        <w:rPr>
          <w:lang w:val="en-US"/>
        </w:rPr>
        <w:t>is freed will be paid out.</w:t>
      </w:r>
    </w:p>
    <w:p w14:paraId="4B8B95C2" w14:textId="77777777" w:rsidR="00DD0985" w:rsidRDefault="00DD0985" w:rsidP="00DD0985">
      <w:pPr>
        <w:rPr>
          <w:b/>
          <w:bCs/>
          <w:lang w:val="en-US"/>
        </w:rPr>
      </w:pPr>
    </w:p>
    <w:p w14:paraId="3FB216E2" w14:textId="7C3D023B" w:rsidR="00DD0985" w:rsidRDefault="00DD0985" w:rsidP="00DD0985">
      <w:pPr>
        <w:rPr>
          <w:b/>
          <w:bCs/>
          <w:lang w:val="en-US"/>
        </w:rPr>
      </w:pPr>
      <w:r>
        <w:rPr>
          <w:b/>
          <w:bCs/>
          <w:lang w:val="en-US"/>
        </w:rPr>
        <w:t>Community &amp; Teams channel</w:t>
      </w:r>
    </w:p>
    <w:p w14:paraId="2E24BDCF" w14:textId="67BD2238" w:rsidR="00DD0985" w:rsidRDefault="00DD0985" w:rsidP="00DD0985">
      <w:pPr>
        <w:rPr>
          <w:lang w:val="en-US"/>
        </w:rPr>
      </w:pPr>
      <w:r w:rsidRPr="688E1C76">
        <w:rPr>
          <w:lang w:val="en-US"/>
        </w:rPr>
        <w:t xml:space="preserve">We have opened a MS Teams channel in the ‘Digital Power’ teams, where you can share your questions, experiences and tips with your fellow colleagues and </w:t>
      </w:r>
      <w:r w:rsidR="4467DA2B" w:rsidRPr="688E1C76">
        <w:rPr>
          <w:lang w:val="en-US"/>
        </w:rPr>
        <w:t>Alleo</w:t>
      </w:r>
      <w:r w:rsidRPr="688E1C76">
        <w:rPr>
          <w:lang w:val="en-US"/>
        </w:rPr>
        <w:t>-users.</w:t>
      </w:r>
    </w:p>
    <w:p w14:paraId="529282A5" w14:textId="7ACDFD11" w:rsidR="00DD0985" w:rsidRPr="00A32432" w:rsidRDefault="00DD0985" w:rsidP="1905431C">
      <w:pPr>
        <w:rPr>
          <w:rFonts w:eastAsia="Sansation" w:cs="Sansation"/>
          <w:szCs w:val="20"/>
          <w:lang w:val="en-US"/>
        </w:rPr>
      </w:pPr>
      <w:r w:rsidRPr="1905431C">
        <w:rPr>
          <w:lang w:val="en-US"/>
        </w:rPr>
        <w:t xml:space="preserve">You can find the channel here: </w:t>
      </w:r>
      <w:r w:rsidR="13C41B46" w:rsidRPr="1905431C">
        <w:rPr>
          <w:rFonts w:eastAsia="Sansation" w:cs="Sansation"/>
          <w:szCs w:val="20"/>
          <w:lang w:val="en-US"/>
        </w:rPr>
        <w:t xml:space="preserve">Digital Power | Alleo | Microsoft Teams </w:t>
      </w:r>
    </w:p>
    <w:p w14:paraId="59AAC29D" w14:textId="77777777" w:rsidR="00DD0985" w:rsidRDefault="00DD0985" w:rsidP="00DD0985">
      <w:pPr>
        <w:rPr>
          <w:b/>
          <w:bCs/>
          <w:lang w:val="en-US"/>
        </w:rPr>
      </w:pPr>
    </w:p>
    <w:p w14:paraId="06F8F69A" w14:textId="77777777" w:rsidR="00DD0985" w:rsidRDefault="00DD0985" w:rsidP="00DD0985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>Further questions?</w:t>
      </w:r>
    </w:p>
    <w:p w14:paraId="7C834568" w14:textId="371871BA" w:rsidR="6BDE96C1" w:rsidRDefault="6BDE96C1" w:rsidP="688E1C76">
      <w:pPr>
        <w:rPr>
          <w:rFonts w:asciiTheme="minorHAnsi" w:eastAsiaTheme="minorEastAsia" w:hAnsiTheme="minorHAnsi"/>
          <w:lang w:val="en-US"/>
        </w:rPr>
      </w:pPr>
      <w:r w:rsidRPr="688E1C76">
        <w:rPr>
          <w:rFonts w:asciiTheme="minorHAnsi" w:eastAsiaTheme="minorEastAsia" w:hAnsiTheme="minorHAnsi"/>
          <w:lang w:val="en-US"/>
        </w:rPr>
        <w:t xml:space="preserve">Have you made a change in your </w:t>
      </w:r>
      <w:r w:rsidR="0480154F" w:rsidRPr="688E1C76">
        <w:rPr>
          <w:rFonts w:asciiTheme="minorHAnsi" w:eastAsiaTheme="minorEastAsia" w:hAnsiTheme="minorHAnsi"/>
          <w:lang w:val="en-US"/>
        </w:rPr>
        <w:t>Alleo</w:t>
      </w:r>
      <w:r w:rsidRPr="688E1C76">
        <w:rPr>
          <w:rFonts w:asciiTheme="minorHAnsi" w:eastAsiaTheme="minorEastAsia" w:hAnsiTheme="minorHAnsi"/>
          <w:lang w:val="en-US"/>
        </w:rPr>
        <w:t xml:space="preserve"> app that isn't right? Contact the Support department of </w:t>
      </w:r>
      <w:r w:rsidR="64672203" w:rsidRPr="688E1C76">
        <w:rPr>
          <w:rFonts w:asciiTheme="minorHAnsi" w:eastAsiaTheme="minorEastAsia" w:hAnsiTheme="minorHAnsi"/>
          <w:lang w:val="en-US"/>
        </w:rPr>
        <w:t>Alleo</w:t>
      </w:r>
      <w:r w:rsidRPr="688E1C76">
        <w:rPr>
          <w:rFonts w:asciiTheme="minorHAnsi" w:eastAsiaTheme="minorEastAsia" w:hAnsiTheme="minorHAnsi"/>
          <w:lang w:val="en-US"/>
        </w:rPr>
        <w:t xml:space="preserve"> via </w:t>
      </w:r>
      <w:hyperlink r:id="rId14">
        <w:r w:rsidR="10159F59" w:rsidRPr="688E1C76">
          <w:rPr>
            <w:rStyle w:val="Hyperlink"/>
            <w:rFonts w:asciiTheme="minorHAnsi" w:eastAsiaTheme="minorEastAsia" w:hAnsiTheme="minorHAnsi"/>
            <w:lang w:val="en-US"/>
          </w:rPr>
          <w:t>support@alleo.nl</w:t>
        </w:r>
      </w:hyperlink>
      <w:r w:rsidR="10159F59" w:rsidRPr="688E1C76">
        <w:rPr>
          <w:rFonts w:asciiTheme="minorHAnsi" w:eastAsiaTheme="minorEastAsia" w:hAnsiTheme="minorHAnsi"/>
          <w:lang w:val="en-US"/>
        </w:rPr>
        <w:t xml:space="preserve"> </w:t>
      </w:r>
    </w:p>
    <w:p w14:paraId="58071C95" w14:textId="46F42F6E" w:rsidR="5836D814" w:rsidRDefault="5836D814" w:rsidP="5836D814">
      <w:pPr>
        <w:rPr>
          <w:lang w:val="en-US"/>
        </w:rPr>
      </w:pPr>
    </w:p>
    <w:p w14:paraId="18192533" w14:textId="3ABEDC66" w:rsidR="00DD0985" w:rsidRPr="00FC38BF" w:rsidRDefault="265FC58A" w:rsidP="00DD0985">
      <w:pPr>
        <w:rPr>
          <w:lang w:val="en-US"/>
        </w:rPr>
      </w:pPr>
      <w:r w:rsidRPr="5836D814">
        <w:rPr>
          <w:lang w:val="en-US"/>
        </w:rPr>
        <w:t xml:space="preserve">Didn't find your </w:t>
      </w:r>
      <w:r w:rsidR="00DD0985" w:rsidRPr="5836D814">
        <w:rPr>
          <w:lang w:val="en-US"/>
        </w:rPr>
        <w:t>answer</w:t>
      </w:r>
      <w:r w:rsidR="06B36C09" w:rsidRPr="5836D814">
        <w:rPr>
          <w:lang w:val="en-US"/>
        </w:rPr>
        <w:t>? F</w:t>
      </w:r>
      <w:r w:rsidR="00DD0985" w:rsidRPr="5836D814">
        <w:rPr>
          <w:lang w:val="en-US"/>
        </w:rPr>
        <w:t>eel free to reach out to Rick or Annemiek.</w:t>
      </w:r>
    </w:p>
    <w:p w14:paraId="43943001" w14:textId="77777777" w:rsidR="009C0298" w:rsidRDefault="009C0298" w:rsidP="00C06097">
      <w:pPr>
        <w:rPr>
          <w:b/>
          <w:bCs/>
          <w:lang w:val="en-US"/>
        </w:rPr>
      </w:pPr>
    </w:p>
    <w:p w14:paraId="2161060B" w14:textId="72F036AF" w:rsidR="009C0298" w:rsidRDefault="00DD0985" w:rsidP="00C06097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 xml:space="preserve">For information regarding the new setup of the </w:t>
      </w:r>
      <w:r w:rsidR="15431379" w:rsidRPr="5836D814">
        <w:rPr>
          <w:b/>
          <w:bCs/>
          <w:lang w:val="en-US"/>
        </w:rPr>
        <w:t>team bonus</w:t>
      </w:r>
      <w:r w:rsidRPr="5836D814">
        <w:rPr>
          <w:b/>
          <w:bCs/>
          <w:lang w:val="en-US"/>
        </w:rPr>
        <w:t>, see the next page.</w:t>
      </w:r>
    </w:p>
    <w:p w14:paraId="43C80AC4" w14:textId="6C51CB9B" w:rsidR="00DD0985" w:rsidRDefault="00DD0985">
      <w:pPr>
        <w:spacing w:line="240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20454AB" w14:textId="3CCD5B6D" w:rsidR="009C0298" w:rsidRDefault="4E863410" w:rsidP="00DD0985">
      <w:pPr>
        <w:pStyle w:val="Heading2"/>
        <w:rPr>
          <w:lang w:val="en-US"/>
        </w:rPr>
      </w:pPr>
      <w:r w:rsidRPr="5836D814">
        <w:rPr>
          <w:lang w:val="en-US"/>
        </w:rPr>
        <w:lastRenderedPageBreak/>
        <w:t>Team bonus</w:t>
      </w:r>
    </w:p>
    <w:p w14:paraId="0D8937F3" w14:textId="0578A11B" w:rsidR="005D1E84" w:rsidRDefault="005D1E84" w:rsidP="00C06097">
      <w:pPr>
        <w:rPr>
          <w:lang w:val="en-US"/>
        </w:rPr>
      </w:pPr>
      <w:r w:rsidRPr="688E1C76">
        <w:rPr>
          <w:lang w:val="en-US"/>
        </w:rPr>
        <w:t xml:space="preserve">With the </w:t>
      </w:r>
      <w:r w:rsidR="006B6C8E" w:rsidRPr="688E1C76">
        <w:rPr>
          <w:lang w:val="en-US"/>
        </w:rPr>
        <w:t xml:space="preserve">kick-off of </w:t>
      </w:r>
      <w:r w:rsidR="2B215794" w:rsidRPr="688E1C76">
        <w:rPr>
          <w:lang w:val="en-US"/>
        </w:rPr>
        <w:t xml:space="preserve">Alleo (formerly known as </w:t>
      </w:r>
      <w:r w:rsidR="006B6C8E" w:rsidRPr="688E1C76">
        <w:rPr>
          <w:lang w:val="en-US"/>
        </w:rPr>
        <w:t>YourCampus</w:t>
      </w:r>
      <w:r w:rsidR="3FE56DD7" w:rsidRPr="688E1C76">
        <w:rPr>
          <w:lang w:val="en-US"/>
        </w:rPr>
        <w:t>)</w:t>
      </w:r>
      <w:r w:rsidR="006B6C8E" w:rsidRPr="688E1C76">
        <w:rPr>
          <w:lang w:val="en-US"/>
        </w:rPr>
        <w:t xml:space="preserve"> </w:t>
      </w:r>
      <w:r w:rsidR="004F1E78" w:rsidRPr="688E1C76">
        <w:rPr>
          <w:lang w:val="en-US"/>
        </w:rPr>
        <w:t xml:space="preserve">we also have a new setup of the </w:t>
      </w:r>
      <w:r w:rsidR="64C8EEF0" w:rsidRPr="688E1C76">
        <w:rPr>
          <w:lang w:val="en-US"/>
        </w:rPr>
        <w:t>team bonus</w:t>
      </w:r>
      <w:r w:rsidR="004F1E78" w:rsidRPr="688E1C76">
        <w:rPr>
          <w:lang w:val="en-US"/>
        </w:rPr>
        <w:t xml:space="preserve">. </w:t>
      </w:r>
      <w:r w:rsidR="0041124F" w:rsidRPr="688E1C76">
        <w:rPr>
          <w:lang w:val="en-US"/>
        </w:rPr>
        <w:t xml:space="preserve">The </w:t>
      </w:r>
      <w:r w:rsidR="32A885A5" w:rsidRPr="688E1C76">
        <w:rPr>
          <w:lang w:val="en-US"/>
        </w:rPr>
        <w:t>team bonus</w:t>
      </w:r>
      <w:r w:rsidR="0041124F" w:rsidRPr="688E1C76">
        <w:rPr>
          <w:lang w:val="en-US"/>
        </w:rPr>
        <w:t xml:space="preserve"> will no longer be used to fund the team events. The Q2 and Q4 events will be </w:t>
      </w:r>
      <w:r w:rsidR="34BFC0FE" w:rsidRPr="688E1C76">
        <w:rPr>
          <w:lang w:val="en-US"/>
        </w:rPr>
        <w:t>paid for</w:t>
      </w:r>
      <w:r w:rsidR="0041124F" w:rsidRPr="688E1C76">
        <w:rPr>
          <w:lang w:val="en-US"/>
        </w:rPr>
        <w:t xml:space="preserve"> by </w:t>
      </w:r>
      <w:r w:rsidR="74372F87" w:rsidRPr="688E1C76">
        <w:rPr>
          <w:lang w:val="en-US"/>
        </w:rPr>
        <w:t>Digital Power</w:t>
      </w:r>
      <w:r w:rsidR="000F7F6A" w:rsidRPr="688E1C76">
        <w:rPr>
          <w:lang w:val="en-US"/>
        </w:rPr>
        <w:t>.</w:t>
      </w:r>
      <w:r w:rsidR="00F921BF" w:rsidRPr="688E1C76">
        <w:rPr>
          <w:lang w:val="en-US"/>
        </w:rPr>
        <w:t xml:space="preserve"> The </w:t>
      </w:r>
      <w:r w:rsidR="7B7CBC1D" w:rsidRPr="688E1C76">
        <w:rPr>
          <w:lang w:val="en-US"/>
        </w:rPr>
        <w:t>team bonus</w:t>
      </w:r>
      <w:r w:rsidR="00F921BF" w:rsidRPr="688E1C76">
        <w:rPr>
          <w:lang w:val="en-US"/>
        </w:rPr>
        <w:t xml:space="preserve"> budget will be used for </w:t>
      </w:r>
      <w:r w:rsidR="007A03B2" w:rsidRPr="688E1C76">
        <w:rPr>
          <w:lang w:val="en-US"/>
        </w:rPr>
        <w:t xml:space="preserve">adding budget to </w:t>
      </w:r>
      <w:r w:rsidR="164E2A9C" w:rsidRPr="688E1C76">
        <w:rPr>
          <w:lang w:val="en-US"/>
        </w:rPr>
        <w:t>Alleo</w:t>
      </w:r>
      <w:r w:rsidR="007A03B2" w:rsidRPr="688E1C76">
        <w:rPr>
          <w:lang w:val="en-US"/>
        </w:rPr>
        <w:t>.</w:t>
      </w:r>
    </w:p>
    <w:p w14:paraId="1D277D6C" w14:textId="77777777" w:rsidR="0023333C" w:rsidRDefault="0023333C" w:rsidP="00C06097">
      <w:pPr>
        <w:rPr>
          <w:b/>
          <w:bCs/>
          <w:lang w:val="en-US"/>
        </w:rPr>
      </w:pPr>
    </w:p>
    <w:p w14:paraId="284D67C1" w14:textId="262285FA" w:rsidR="00614237" w:rsidRDefault="00614237" w:rsidP="00C06097">
      <w:pPr>
        <w:rPr>
          <w:b/>
          <w:bCs/>
          <w:lang w:val="en-US"/>
        </w:rPr>
      </w:pPr>
      <w:r w:rsidRPr="5836D814">
        <w:rPr>
          <w:b/>
          <w:bCs/>
          <w:lang w:val="en-US"/>
        </w:rPr>
        <w:t xml:space="preserve">How </w:t>
      </w:r>
      <w:r w:rsidR="007A03B2" w:rsidRPr="5836D814">
        <w:rPr>
          <w:b/>
          <w:bCs/>
          <w:lang w:val="en-US"/>
        </w:rPr>
        <w:t xml:space="preserve">does the </w:t>
      </w:r>
      <w:r w:rsidR="77DBA5AF" w:rsidRPr="5836D814">
        <w:rPr>
          <w:b/>
          <w:bCs/>
          <w:lang w:val="en-US"/>
        </w:rPr>
        <w:t>team bonus</w:t>
      </w:r>
      <w:r w:rsidR="007A03B2" w:rsidRPr="5836D814">
        <w:rPr>
          <w:b/>
          <w:bCs/>
          <w:lang w:val="en-US"/>
        </w:rPr>
        <w:t xml:space="preserve"> budget work?</w:t>
      </w:r>
    </w:p>
    <w:p w14:paraId="4346ACED" w14:textId="04ECC69D" w:rsidR="00F86492" w:rsidRDefault="00D76BE0" w:rsidP="00C06097">
      <w:pPr>
        <w:rPr>
          <w:lang w:val="en-US"/>
        </w:rPr>
      </w:pPr>
      <w:r w:rsidRPr="688E1C76">
        <w:rPr>
          <w:lang w:val="en-US"/>
        </w:rPr>
        <w:t xml:space="preserve">First of all, the budget in </w:t>
      </w:r>
      <w:r w:rsidR="69D1C0BE" w:rsidRPr="688E1C76">
        <w:rPr>
          <w:lang w:val="en-US"/>
        </w:rPr>
        <w:t>Alleo</w:t>
      </w:r>
      <w:r w:rsidRPr="688E1C76">
        <w:rPr>
          <w:lang w:val="en-US"/>
        </w:rPr>
        <w:t xml:space="preserve"> is another budget than the </w:t>
      </w:r>
      <w:r w:rsidR="25CB94DF" w:rsidRPr="688E1C76">
        <w:rPr>
          <w:lang w:val="en-US"/>
        </w:rPr>
        <w:t>team bonus</w:t>
      </w:r>
      <w:r w:rsidRPr="688E1C76">
        <w:rPr>
          <w:lang w:val="en-US"/>
        </w:rPr>
        <w:t xml:space="preserve"> budget. The </w:t>
      </w:r>
      <w:r w:rsidR="7D41C13D" w:rsidRPr="688E1C76">
        <w:rPr>
          <w:lang w:val="en-US"/>
        </w:rPr>
        <w:t>team bonus</w:t>
      </w:r>
      <w:r w:rsidRPr="688E1C76">
        <w:rPr>
          <w:lang w:val="en-US"/>
        </w:rPr>
        <w:t xml:space="preserve"> budget is the budget </w:t>
      </w:r>
      <w:r w:rsidR="003611EF" w:rsidRPr="688E1C76">
        <w:rPr>
          <w:lang w:val="en-US"/>
        </w:rPr>
        <w:t xml:space="preserve">that is available to use for adding budget to </w:t>
      </w:r>
      <w:r w:rsidR="196998B0" w:rsidRPr="688E1C76">
        <w:rPr>
          <w:lang w:val="en-US"/>
        </w:rPr>
        <w:t>Alleo</w:t>
      </w:r>
      <w:r w:rsidR="003611EF" w:rsidRPr="688E1C76">
        <w:rPr>
          <w:lang w:val="en-US"/>
        </w:rPr>
        <w:t>.</w:t>
      </w:r>
      <w:r w:rsidR="00F86492" w:rsidRPr="688E1C76">
        <w:rPr>
          <w:lang w:val="en-US"/>
        </w:rPr>
        <w:t xml:space="preserve"> It </w:t>
      </w:r>
      <w:r w:rsidR="1C2A4985" w:rsidRPr="688E1C76">
        <w:rPr>
          <w:lang w:val="en-US"/>
        </w:rPr>
        <w:t>is</w:t>
      </w:r>
      <w:r w:rsidR="00F86492" w:rsidRPr="688E1C76">
        <w:rPr>
          <w:lang w:val="en-US"/>
        </w:rPr>
        <w:t xml:space="preserve"> the same as how the old </w:t>
      </w:r>
      <w:r w:rsidR="3558C4B8" w:rsidRPr="688E1C76">
        <w:rPr>
          <w:lang w:val="en-US"/>
        </w:rPr>
        <w:t>team bonus</w:t>
      </w:r>
      <w:r w:rsidR="00F86492" w:rsidRPr="688E1C76">
        <w:rPr>
          <w:lang w:val="en-US"/>
        </w:rPr>
        <w:t xml:space="preserve"> setup worked.</w:t>
      </w:r>
    </w:p>
    <w:p w14:paraId="42C82F69" w14:textId="6169B45E" w:rsidR="007A03B2" w:rsidRDefault="007A03B2" w:rsidP="00C06097">
      <w:pPr>
        <w:rPr>
          <w:lang w:val="en-US"/>
        </w:rPr>
      </w:pPr>
      <w:r w:rsidRPr="5836D814">
        <w:rPr>
          <w:lang w:val="en-US"/>
        </w:rPr>
        <w:t xml:space="preserve">Each quarter the performance is </w:t>
      </w:r>
      <w:r w:rsidR="00F86492" w:rsidRPr="5836D814">
        <w:rPr>
          <w:lang w:val="en-US"/>
        </w:rPr>
        <w:t>determined by the overall billability</w:t>
      </w:r>
      <w:r w:rsidR="005F4AE2" w:rsidRPr="5836D814">
        <w:rPr>
          <w:lang w:val="en-US"/>
        </w:rPr>
        <w:t xml:space="preserve"> based on the tiers as stated below. This performance funds the </w:t>
      </w:r>
      <w:r w:rsidR="49FD9AC5" w:rsidRPr="5836D814">
        <w:rPr>
          <w:lang w:val="en-US"/>
        </w:rPr>
        <w:t>team bonus</w:t>
      </w:r>
      <w:r w:rsidR="005F4AE2" w:rsidRPr="5836D814">
        <w:rPr>
          <w:lang w:val="en-US"/>
        </w:rPr>
        <w:t xml:space="preserve"> budget.</w:t>
      </w:r>
    </w:p>
    <w:p w14:paraId="3AF1E1DE" w14:textId="60084F3B" w:rsidR="005F4AE2" w:rsidRDefault="005F4AE2" w:rsidP="00C06097">
      <w:pPr>
        <w:rPr>
          <w:lang w:val="en-US"/>
        </w:rPr>
      </w:pPr>
      <w:r w:rsidRPr="688E1C76">
        <w:rPr>
          <w:lang w:val="en-US"/>
        </w:rPr>
        <w:t xml:space="preserve">On the other hand, monthly we pay out an amount of EUR 15 in </w:t>
      </w:r>
      <w:r w:rsidR="7D5BD719" w:rsidRPr="688E1C76">
        <w:rPr>
          <w:lang w:val="en-US"/>
        </w:rPr>
        <w:t>Alleo</w:t>
      </w:r>
      <w:r w:rsidRPr="688E1C76">
        <w:rPr>
          <w:lang w:val="en-US"/>
        </w:rPr>
        <w:t xml:space="preserve">, which is extracted from this budget. </w:t>
      </w:r>
      <w:r w:rsidR="00104380" w:rsidRPr="688E1C76">
        <w:rPr>
          <w:lang w:val="en-US"/>
        </w:rPr>
        <w:t xml:space="preserve">It could be that we also pay out one-offs each quarter, if we have performed </w:t>
      </w:r>
      <w:r w:rsidR="4B5A056B" w:rsidRPr="688E1C76">
        <w:rPr>
          <w:lang w:val="en-US"/>
        </w:rPr>
        <w:t>well</w:t>
      </w:r>
      <w:r w:rsidR="00104380" w:rsidRPr="688E1C76">
        <w:rPr>
          <w:lang w:val="en-US"/>
        </w:rPr>
        <w:t xml:space="preserve"> or if the </w:t>
      </w:r>
      <w:r w:rsidR="0499881F" w:rsidRPr="688E1C76">
        <w:rPr>
          <w:lang w:val="en-US"/>
        </w:rPr>
        <w:t>team bonus</w:t>
      </w:r>
      <w:r w:rsidR="00104380" w:rsidRPr="688E1C76">
        <w:rPr>
          <w:lang w:val="en-US"/>
        </w:rPr>
        <w:t xml:space="preserve"> budget </w:t>
      </w:r>
      <w:r w:rsidR="006B7438" w:rsidRPr="688E1C76">
        <w:rPr>
          <w:lang w:val="en-US"/>
        </w:rPr>
        <w:t>available is sufficient.</w:t>
      </w:r>
    </w:p>
    <w:p w14:paraId="72E76995" w14:textId="77777777" w:rsidR="0023333C" w:rsidRDefault="0023333C" w:rsidP="00C06097">
      <w:pPr>
        <w:rPr>
          <w:i/>
          <w:iCs/>
          <w:lang w:val="en-US"/>
        </w:rPr>
      </w:pPr>
    </w:p>
    <w:p w14:paraId="3E898B83" w14:textId="73B1466B" w:rsidR="006E0841" w:rsidRPr="006E0841" w:rsidRDefault="006B7438" w:rsidP="00C06097">
      <w:pPr>
        <w:rPr>
          <w:i/>
          <w:iCs/>
          <w:lang w:val="en-US"/>
        </w:rPr>
      </w:pPr>
      <w:r w:rsidRPr="006E0841">
        <w:rPr>
          <w:i/>
          <w:iCs/>
          <w:lang w:val="en-US"/>
        </w:rPr>
        <w:t xml:space="preserve">The calculation: </w:t>
      </w:r>
    </w:p>
    <w:p w14:paraId="59236ADF" w14:textId="260DABB1" w:rsidR="006B7438" w:rsidRDefault="18CBFECE" w:rsidP="5836D814">
      <w:pPr>
        <w:rPr>
          <w:i/>
          <w:iCs/>
          <w:lang w:val="en-US"/>
        </w:rPr>
      </w:pPr>
      <w:r w:rsidRPr="5836D814">
        <w:rPr>
          <w:i/>
          <w:iCs/>
          <w:lang w:val="en-US"/>
        </w:rPr>
        <w:t>P</w:t>
      </w:r>
      <w:r w:rsidR="006B7438" w:rsidRPr="5836D814">
        <w:rPr>
          <w:i/>
          <w:iCs/>
          <w:lang w:val="en-US"/>
        </w:rPr>
        <w:t xml:space="preserve">revious </w:t>
      </w:r>
      <w:r w:rsidR="5D40155E" w:rsidRPr="5836D814">
        <w:rPr>
          <w:i/>
          <w:iCs/>
          <w:lang w:val="en-US"/>
        </w:rPr>
        <w:t>team bonus</w:t>
      </w:r>
      <w:r w:rsidR="006B7438" w:rsidRPr="5836D814">
        <w:rPr>
          <w:i/>
          <w:iCs/>
          <w:lang w:val="en-US"/>
        </w:rPr>
        <w:t xml:space="preserve"> budget + quarterly performance -/- monthly pay out -/- one-off pay out </w:t>
      </w:r>
      <w:r w:rsidR="006E0841" w:rsidRPr="5836D814">
        <w:rPr>
          <w:i/>
          <w:iCs/>
          <w:lang w:val="en-US"/>
        </w:rPr>
        <w:t xml:space="preserve">= current </w:t>
      </w:r>
      <w:r w:rsidR="3BA6B924" w:rsidRPr="5836D814">
        <w:rPr>
          <w:i/>
          <w:iCs/>
          <w:lang w:val="en-US"/>
        </w:rPr>
        <w:t>team bonus</w:t>
      </w:r>
      <w:r w:rsidR="006E0841" w:rsidRPr="5836D814">
        <w:rPr>
          <w:i/>
          <w:iCs/>
          <w:lang w:val="en-US"/>
        </w:rPr>
        <w:t xml:space="preserve"> budget</w:t>
      </w:r>
    </w:p>
    <w:p w14:paraId="1EBCD813" w14:textId="77777777" w:rsidR="0023333C" w:rsidRDefault="0023333C" w:rsidP="00C06097">
      <w:pPr>
        <w:rPr>
          <w:i/>
          <w:iCs/>
          <w:lang w:val="en-US"/>
        </w:rPr>
      </w:pPr>
    </w:p>
    <w:p w14:paraId="238C96D7" w14:textId="230F5857" w:rsidR="006E0841" w:rsidRDefault="006E0841" w:rsidP="00C06097">
      <w:pPr>
        <w:rPr>
          <w:i/>
          <w:iCs/>
          <w:lang w:val="en-US"/>
        </w:rPr>
      </w:pPr>
      <w:r>
        <w:rPr>
          <w:i/>
          <w:iCs/>
          <w:lang w:val="en-US"/>
        </w:rPr>
        <w:t>The tiers:</w:t>
      </w:r>
    </w:p>
    <w:tbl>
      <w:tblPr>
        <w:tblW w:w="8310" w:type="dxa"/>
        <w:tblLook w:val="04A0" w:firstRow="1" w:lastRow="0" w:firstColumn="1" w:lastColumn="0" w:noHBand="0" w:noVBand="1"/>
      </w:tblPr>
      <w:tblGrid>
        <w:gridCol w:w="4440"/>
        <w:gridCol w:w="1545"/>
        <w:gridCol w:w="1065"/>
        <w:gridCol w:w="1260"/>
      </w:tblGrid>
      <w:tr w:rsidR="0023333C" w:rsidRPr="0023333C" w14:paraId="2BF74BDF" w14:textId="77777777" w:rsidTr="5836D814">
        <w:trPr>
          <w:trHeight w:val="300"/>
        </w:trPr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F3C9D6C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Tiers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36FF9A6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EUR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9C91EBD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3ACEC6F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b/>
                <w:bCs/>
                <w:color w:val="000000"/>
                <w:sz w:val="22"/>
                <w:szCs w:val="22"/>
              </w:rPr>
              <w:t>Till</w:t>
            </w:r>
          </w:p>
        </w:tc>
      </w:tr>
      <w:tr w:rsidR="0023333C" w:rsidRPr="0023333C" w14:paraId="5614886E" w14:textId="77777777" w:rsidTr="5836D814">
        <w:trPr>
          <w:trHeight w:val="290"/>
        </w:trPr>
        <w:tc>
          <w:tcPr>
            <w:tcW w:w="4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672EB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37118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 xml:space="preserve"> €           40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89BF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0,00%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F5108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73,99%</w:t>
            </w:r>
          </w:p>
        </w:tc>
      </w:tr>
      <w:tr w:rsidR="0023333C" w:rsidRPr="0023333C" w14:paraId="331C9262" w14:textId="77777777" w:rsidTr="5836D814">
        <w:trPr>
          <w:trHeight w:val="290"/>
        </w:trPr>
        <w:tc>
          <w:tcPr>
            <w:tcW w:w="4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2CCB5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Tier 'Nice work team</w:t>
            </w:r>
            <w:r w:rsidRPr="0023333C">
              <w:rPr>
                <w:rFonts w:ascii="Segoe UI Emoji" w:eastAsia="Times New Roman" w:hAnsi="Segoe UI Emoji" w:cs="Segoe UI Emoji"/>
                <w:color w:val="000000"/>
                <w:sz w:val="22"/>
                <w:szCs w:val="22"/>
              </w:rPr>
              <w:t>💪</w:t>
            </w: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'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4396A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 xml:space="preserve"> €           60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B3C26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74,00%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F50D3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75,99%</w:t>
            </w:r>
          </w:p>
        </w:tc>
      </w:tr>
      <w:tr w:rsidR="0023333C" w:rsidRPr="0023333C" w14:paraId="3B61594E" w14:textId="77777777" w:rsidTr="5836D814">
        <w:trPr>
          <w:trHeight w:val="290"/>
        </w:trPr>
        <w:tc>
          <w:tcPr>
            <w:tcW w:w="4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88A5F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Tier 'Amazing job!</w:t>
            </w:r>
            <w:r w:rsidRPr="0023333C">
              <w:rPr>
                <w:rFonts w:ascii="Segoe UI Emoji" w:eastAsia="Times New Roman" w:hAnsi="Segoe UI Emoji" w:cs="Segoe UI Emoji"/>
                <w:color w:val="000000"/>
                <w:sz w:val="22"/>
                <w:szCs w:val="22"/>
              </w:rPr>
              <w:t>🙌</w:t>
            </w: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'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1575F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 xml:space="preserve"> €           80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1B0D4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76,00%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97C45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77,99%</w:t>
            </w:r>
          </w:p>
        </w:tc>
      </w:tr>
      <w:tr w:rsidR="0023333C" w:rsidRPr="0023333C" w14:paraId="3C33A546" w14:textId="77777777" w:rsidTr="5836D814">
        <w:trPr>
          <w:trHeight w:val="290"/>
        </w:trPr>
        <w:tc>
          <w:tcPr>
            <w:tcW w:w="4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BD0F1" w14:textId="77777777" w:rsidR="0023333C" w:rsidRPr="000777B0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  <w:lang w:val="en-GB"/>
              </w:rPr>
            </w:pPr>
            <w:r w:rsidRPr="000777B0">
              <w:rPr>
                <w:rFonts w:eastAsia="Times New Roman" w:cs="Calibri"/>
                <w:color w:val="000000"/>
                <w:sz w:val="22"/>
                <w:szCs w:val="22"/>
                <w:lang w:val="en-GB"/>
              </w:rPr>
              <w:t>Tier 'We're totally on fire!</w:t>
            </w:r>
            <w:r w:rsidRPr="0023333C">
              <w:rPr>
                <w:rFonts w:ascii="Segoe UI Emoji" w:eastAsia="Times New Roman" w:hAnsi="Segoe UI Emoji" w:cs="Segoe UI Emoji"/>
                <w:color w:val="000000"/>
                <w:sz w:val="22"/>
                <w:szCs w:val="22"/>
              </w:rPr>
              <w:t>🔥</w:t>
            </w:r>
            <w:r w:rsidRPr="000777B0">
              <w:rPr>
                <w:rFonts w:eastAsia="Times New Roman" w:cs="Calibri"/>
                <w:color w:val="000000"/>
                <w:sz w:val="22"/>
                <w:szCs w:val="22"/>
                <w:lang w:val="en-GB"/>
              </w:rPr>
              <w:t>'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6B97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777B0">
              <w:rPr>
                <w:rFonts w:eastAsia="Times New Roman" w:cs="Calibri"/>
                <w:color w:val="000000"/>
                <w:sz w:val="22"/>
                <w:szCs w:val="22"/>
                <w:lang w:val="en-GB"/>
              </w:rPr>
              <w:t xml:space="preserve"> </w:t>
            </w: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 xml:space="preserve">€         100 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B68FA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78,00%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73907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79,99%</w:t>
            </w:r>
          </w:p>
        </w:tc>
      </w:tr>
      <w:tr w:rsidR="0023333C" w:rsidRPr="0023333C" w14:paraId="52954661" w14:textId="77777777" w:rsidTr="5836D814">
        <w:trPr>
          <w:trHeight w:val="290"/>
        </w:trPr>
        <w:tc>
          <w:tcPr>
            <w:tcW w:w="44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583F34" w14:textId="77777777" w:rsidR="0023333C" w:rsidRPr="000777B0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  <w:lang w:val="en-GB"/>
              </w:rPr>
            </w:pPr>
            <w:r w:rsidRPr="000777B0">
              <w:rPr>
                <w:rFonts w:eastAsia="Times New Roman" w:cs="Calibri"/>
                <w:color w:val="000000"/>
                <w:sz w:val="22"/>
                <w:szCs w:val="22"/>
                <w:lang w:val="en-GB"/>
              </w:rPr>
              <w:t>Tier 'One of our best Q's ever!</w:t>
            </w:r>
            <w:r w:rsidRPr="0023333C">
              <w:rPr>
                <w:rFonts w:ascii="Segoe UI Emoji" w:eastAsia="Times New Roman" w:hAnsi="Segoe UI Emoji" w:cs="Segoe UI Emoji"/>
                <w:color w:val="000000"/>
                <w:sz w:val="22"/>
                <w:szCs w:val="22"/>
              </w:rPr>
              <w:t>🎉</w:t>
            </w:r>
            <w:r w:rsidRPr="000777B0">
              <w:rPr>
                <w:rFonts w:eastAsia="Times New Roman" w:cs="Calibri"/>
                <w:color w:val="000000"/>
                <w:sz w:val="22"/>
                <w:szCs w:val="22"/>
                <w:lang w:val="en-GB"/>
              </w:rPr>
              <w:t>'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7D8062" w14:textId="77777777" w:rsidR="0023333C" w:rsidRPr="0023333C" w:rsidRDefault="0023333C" w:rsidP="0023333C">
            <w:pPr>
              <w:spacing w:line="240" w:lineRule="auto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0777B0">
              <w:rPr>
                <w:rFonts w:eastAsia="Times New Roman" w:cs="Calibri"/>
                <w:color w:val="000000"/>
                <w:sz w:val="22"/>
                <w:szCs w:val="22"/>
                <w:lang w:val="en-GB"/>
              </w:rPr>
              <w:t xml:space="preserve"> </w:t>
            </w: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 xml:space="preserve">€         150 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B32F48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80,00%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9A46A" w14:textId="77777777" w:rsidR="0023333C" w:rsidRPr="0023333C" w:rsidRDefault="0023333C" w:rsidP="0023333C">
            <w:pPr>
              <w:spacing w:line="240" w:lineRule="auto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  <w:r w:rsidRPr="0023333C">
              <w:rPr>
                <w:rFonts w:eastAsia="Times New Roman" w:cs="Calibri"/>
                <w:color w:val="000000"/>
                <w:sz w:val="22"/>
                <w:szCs w:val="22"/>
              </w:rPr>
              <w:t>100,00%</w:t>
            </w:r>
          </w:p>
        </w:tc>
      </w:tr>
    </w:tbl>
    <w:p w14:paraId="77F3ED64" w14:textId="77777777" w:rsidR="00F112D0" w:rsidRDefault="00F112D0" w:rsidP="00C06097">
      <w:pPr>
        <w:rPr>
          <w:i/>
          <w:iCs/>
          <w:lang w:val="en-US"/>
        </w:rPr>
      </w:pPr>
    </w:p>
    <w:p w14:paraId="2D4FBA0E" w14:textId="7CA0235C" w:rsidR="00A54A66" w:rsidRDefault="00A54A66" w:rsidP="00C06097">
      <w:pPr>
        <w:rPr>
          <w:b/>
          <w:bCs/>
          <w:lang w:val="en-US"/>
        </w:rPr>
      </w:pPr>
      <w:r w:rsidRPr="688E1C76">
        <w:rPr>
          <w:b/>
          <w:bCs/>
          <w:lang w:val="en-US"/>
        </w:rPr>
        <w:t xml:space="preserve">How much </w:t>
      </w:r>
      <w:r w:rsidR="4D5C95CD" w:rsidRPr="688E1C76">
        <w:rPr>
          <w:b/>
          <w:bCs/>
          <w:lang w:val="en-US"/>
        </w:rPr>
        <w:t>team bonus</w:t>
      </w:r>
      <w:r w:rsidRPr="688E1C76">
        <w:rPr>
          <w:b/>
          <w:bCs/>
          <w:lang w:val="en-US"/>
        </w:rPr>
        <w:t xml:space="preserve"> budget was left when starting with </w:t>
      </w:r>
      <w:r w:rsidR="79262A2B" w:rsidRPr="688E1C76">
        <w:rPr>
          <w:b/>
          <w:bCs/>
          <w:lang w:val="en-US"/>
        </w:rPr>
        <w:t>Alleo</w:t>
      </w:r>
      <w:r w:rsidRPr="688E1C76">
        <w:rPr>
          <w:b/>
          <w:bCs/>
          <w:lang w:val="en-US"/>
        </w:rPr>
        <w:t>?</w:t>
      </w:r>
    </w:p>
    <w:p w14:paraId="06D0E8B6" w14:textId="58B08B6E" w:rsidR="00A54A66" w:rsidRDefault="00F93D9B" w:rsidP="00C06097">
      <w:pPr>
        <w:rPr>
          <w:lang w:val="en-US"/>
        </w:rPr>
      </w:pPr>
      <w:r>
        <w:rPr>
          <w:lang w:val="en-US"/>
        </w:rPr>
        <w:t xml:space="preserve">The budget </w:t>
      </w:r>
      <w:r w:rsidR="005878C0">
        <w:rPr>
          <w:lang w:val="en-US"/>
        </w:rPr>
        <w:t xml:space="preserve">available after the addition of Q3 and the Q3 event (2023) was EUR </w:t>
      </w:r>
      <w:r w:rsidR="008E1BC9">
        <w:rPr>
          <w:lang w:val="en-US"/>
        </w:rPr>
        <w:t xml:space="preserve">35.808 </w:t>
      </w:r>
      <w:r w:rsidR="008E1BC9" w:rsidRPr="00746707">
        <w:rPr>
          <w:i/>
          <w:iCs/>
          <w:lang w:val="en-US"/>
        </w:rPr>
        <w:t xml:space="preserve">(cf. </w:t>
      </w:r>
      <w:r w:rsidR="00746707" w:rsidRPr="00746707">
        <w:rPr>
          <w:i/>
          <w:iCs/>
          <w:lang w:val="en-US"/>
        </w:rPr>
        <w:t>BU slides 2023-10)</w:t>
      </w:r>
      <w:r w:rsidR="00746707">
        <w:rPr>
          <w:lang w:val="en-US"/>
        </w:rPr>
        <w:t>.</w:t>
      </w:r>
    </w:p>
    <w:p w14:paraId="7F8D988B" w14:textId="447DDF69" w:rsidR="00746707" w:rsidRPr="00F93D9B" w:rsidRDefault="00746707" w:rsidP="00C06097">
      <w:pPr>
        <w:rPr>
          <w:lang w:val="en-US"/>
        </w:rPr>
      </w:pPr>
      <w:r w:rsidRPr="688E1C76">
        <w:rPr>
          <w:lang w:val="en-US"/>
        </w:rPr>
        <w:t xml:space="preserve">The addition of Q4, which was EUR 50 per person, </w:t>
      </w:r>
      <w:r w:rsidR="08879EA5" w:rsidRPr="688E1C76">
        <w:rPr>
          <w:lang w:val="en-US"/>
        </w:rPr>
        <w:t>was</w:t>
      </w:r>
      <w:r w:rsidRPr="688E1C76">
        <w:rPr>
          <w:lang w:val="en-US"/>
        </w:rPr>
        <w:t xml:space="preserve"> added to </w:t>
      </w:r>
      <w:r w:rsidR="5F0FE7CE" w:rsidRPr="688E1C76">
        <w:rPr>
          <w:lang w:val="en-US"/>
        </w:rPr>
        <w:t>Alleo</w:t>
      </w:r>
      <w:r w:rsidRPr="688E1C76">
        <w:rPr>
          <w:lang w:val="en-US"/>
        </w:rPr>
        <w:t xml:space="preserve"> </w:t>
      </w:r>
      <w:r w:rsidR="004879E3" w:rsidRPr="688E1C76">
        <w:rPr>
          <w:lang w:val="en-US"/>
        </w:rPr>
        <w:t>at the kick-off moment</w:t>
      </w:r>
      <w:r w:rsidR="112984C0" w:rsidRPr="688E1C76">
        <w:rPr>
          <w:lang w:val="en-US"/>
        </w:rPr>
        <w:t xml:space="preserve"> on the 26</w:t>
      </w:r>
      <w:r w:rsidR="112984C0" w:rsidRPr="688E1C76">
        <w:rPr>
          <w:vertAlign w:val="superscript"/>
          <w:lang w:val="en-US"/>
        </w:rPr>
        <w:t>th</w:t>
      </w:r>
      <w:r w:rsidR="112984C0" w:rsidRPr="688E1C76">
        <w:rPr>
          <w:lang w:val="en-US"/>
        </w:rPr>
        <w:t xml:space="preserve"> of January 2024</w:t>
      </w:r>
      <w:r w:rsidR="004879E3" w:rsidRPr="688E1C76">
        <w:rPr>
          <w:lang w:val="en-US"/>
        </w:rPr>
        <w:t>.</w:t>
      </w:r>
    </w:p>
    <w:p w14:paraId="7FD7AA95" w14:textId="77777777" w:rsidR="00F93D9B" w:rsidRPr="00A54A66" w:rsidRDefault="00F93D9B" w:rsidP="00C06097">
      <w:pPr>
        <w:rPr>
          <w:b/>
          <w:bCs/>
          <w:lang w:val="en-US"/>
        </w:rPr>
      </w:pPr>
    </w:p>
    <w:p w14:paraId="0C9075E3" w14:textId="3813B9A5" w:rsidR="0023333C" w:rsidRDefault="0023333C" w:rsidP="00C06097">
      <w:pPr>
        <w:rPr>
          <w:b/>
          <w:bCs/>
          <w:lang w:val="en-US"/>
        </w:rPr>
      </w:pPr>
      <w:r>
        <w:rPr>
          <w:b/>
          <w:bCs/>
          <w:lang w:val="en-US"/>
        </w:rPr>
        <w:t>How is the quarterly one-off determined?</w:t>
      </w:r>
    </w:p>
    <w:p w14:paraId="2A3E6C1F" w14:textId="4A640484" w:rsidR="0023333C" w:rsidRPr="0023333C" w:rsidRDefault="0023333C" w:rsidP="00C06097">
      <w:pPr>
        <w:rPr>
          <w:lang w:val="en-US"/>
        </w:rPr>
      </w:pPr>
      <w:r w:rsidRPr="688E1C76">
        <w:rPr>
          <w:lang w:val="en-US"/>
        </w:rPr>
        <w:t xml:space="preserve">At the end of each </w:t>
      </w:r>
      <w:r w:rsidR="55782DE8" w:rsidRPr="688E1C76">
        <w:rPr>
          <w:lang w:val="en-US"/>
        </w:rPr>
        <w:t>quarter,</w:t>
      </w:r>
      <w:r w:rsidRPr="688E1C76">
        <w:rPr>
          <w:lang w:val="en-US"/>
        </w:rPr>
        <w:t xml:space="preserve"> we assess what the billability performance was over the just closed quarter</w:t>
      </w:r>
      <w:r w:rsidR="002C098D" w:rsidRPr="688E1C76">
        <w:rPr>
          <w:lang w:val="en-US"/>
        </w:rPr>
        <w:t xml:space="preserve">. MT and WC discuss </w:t>
      </w:r>
      <w:r w:rsidR="00F93D9B" w:rsidRPr="688E1C76">
        <w:rPr>
          <w:lang w:val="en-US"/>
        </w:rPr>
        <w:t xml:space="preserve">if and how much the one-off addition to </w:t>
      </w:r>
      <w:r w:rsidR="78A44A3C" w:rsidRPr="688E1C76">
        <w:rPr>
          <w:lang w:val="en-US"/>
        </w:rPr>
        <w:t>Alleo</w:t>
      </w:r>
      <w:r w:rsidR="00F93D9B" w:rsidRPr="688E1C76">
        <w:rPr>
          <w:lang w:val="en-US"/>
        </w:rPr>
        <w:t xml:space="preserve"> will be. In the Business Update it will be communicated and hereafter it will be added to</w:t>
      </w:r>
      <w:r w:rsidR="7EFFBB7D" w:rsidRPr="688E1C76">
        <w:rPr>
          <w:lang w:val="en-US"/>
        </w:rPr>
        <w:t xml:space="preserve"> Your Budget in </w:t>
      </w:r>
      <w:r w:rsidR="0D99599E" w:rsidRPr="688E1C76">
        <w:rPr>
          <w:lang w:val="en-US"/>
        </w:rPr>
        <w:t>Alleo</w:t>
      </w:r>
      <w:r w:rsidR="00F93D9B" w:rsidRPr="688E1C76">
        <w:rPr>
          <w:lang w:val="en-US"/>
        </w:rPr>
        <w:t>.</w:t>
      </w:r>
    </w:p>
    <w:p w14:paraId="71805DF7" w14:textId="77777777" w:rsidR="00780168" w:rsidRPr="00364DAA" w:rsidRDefault="00780168" w:rsidP="00C06097">
      <w:pPr>
        <w:rPr>
          <w:lang w:val="en-US"/>
        </w:rPr>
      </w:pPr>
    </w:p>
    <w:p w14:paraId="4C5F46D4" w14:textId="77777777" w:rsidR="00881D2D" w:rsidRPr="00881D2D" w:rsidRDefault="00881D2D" w:rsidP="00881D2D">
      <w:pPr>
        <w:rPr>
          <w:b/>
          <w:bCs/>
          <w:lang w:val="en-US"/>
        </w:rPr>
      </w:pPr>
    </w:p>
    <w:sectPr w:rsidR="00881D2D" w:rsidRPr="00881D2D" w:rsidSect="00C17065">
      <w:footerReference w:type="even" r:id="rId15"/>
      <w:footerReference w:type="default" r:id="rId16"/>
      <w:pgSz w:w="11906" w:h="16838"/>
      <w:pgMar w:top="1418" w:right="1418" w:bottom="1418" w:left="1418" w:header="709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D448A" w14:textId="77777777" w:rsidR="00C17065" w:rsidRDefault="00C17065" w:rsidP="00227752">
      <w:pPr>
        <w:spacing w:line="240" w:lineRule="auto"/>
      </w:pPr>
      <w:r>
        <w:separator/>
      </w:r>
    </w:p>
  </w:endnote>
  <w:endnote w:type="continuationSeparator" w:id="0">
    <w:p w14:paraId="7199F175" w14:textId="77777777" w:rsidR="00C17065" w:rsidRDefault="00C17065" w:rsidP="00227752">
      <w:pPr>
        <w:spacing w:line="240" w:lineRule="auto"/>
      </w:pPr>
      <w:r>
        <w:continuationSeparator/>
      </w:r>
    </w:p>
  </w:endnote>
  <w:endnote w:type="continuationNotice" w:id="1">
    <w:p w14:paraId="24549CD9" w14:textId="77777777" w:rsidR="00C17065" w:rsidRDefault="00C1706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ation"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Body CS)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2344587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669C2FF" w14:textId="77777777" w:rsidR="00654B92" w:rsidRDefault="00654B92" w:rsidP="008973B6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347EE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6A6B87" w14:textId="77777777" w:rsidR="00654B92" w:rsidRDefault="00654B92" w:rsidP="00654B92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94053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F2483E5" w14:textId="77777777" w:rsidR="00654B92" w:rsidRDefault="00654B92" w:rsidP="00654B92">
        <w:pPr>
          <w:pStyle w:val="Footer"/>
          <w:framePr w:wrap="none" w:vAnchor="text" w:hAnchor="page" w:x="802" w:y="2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6E4BC2F" w14:textId="77777777" w:rsidR="00D22655" w:rsidRDefault="00216BFF" w:rsidP="00D22655">
    <w:pPr>
      <w:pStyle w:val="Footer"/>
      <w:ind w:left="-567" w:firstLine="708"/>
      <w:jc w:val="center"/>
    </w:pPr>
    <w:r w:rsidRPr="00212497">
      <w:rPr>
        <w:noProof/>
      </w:rPr>
      <w:drawing>
        <wp:anchor distT="0" distB="0" distL="114300" distR="114300" simplePos="0" relativeHeight="251658240" behindDoc="1" locked="0" layoutInCell="1" allowOverlap="1" wp14:anchorId="1B265073" wp14:editId="27E913B6">
          <wp:simplePos x="0" y="0"/>
          <wp:positionH relativeFrom="column">
            <wp:posOffset>5503653</wp:posOffset>
          </wp:positionH>
          <wp:positionV relativeFrom="paragraph">
            <wp:posOffset>-635</wp:posOffset>
          </wp:positionV>
          <wp:extent cx="723900" cy="245105"/>
          <wp:effectExtent l="0" t="0" r="0" b="3175"/>
          <wp:wrapNone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245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1448AB" w14:textId="77777777" w:rsidR="00654B92" w:rsidRDefault="00654B92" w:rsidP="00654B92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F0503" w14:textId="77777777" w:rsidR="00C17065" w:rsidRDefault="00C17065" w:rsidP="00227752">
      <w:pPr>
        <w:spacing w:line="240" w:lineRule="auto"/>
      </w:pPr>
      <w:r>
        <w:separator/>
      </w:r>
    </w:p>
  </w:footnote>
  <w:footnote w:type="continuationSeparator" w:id="0">
    <w:p w14:paraId="55742958" w14:textId="77777777" w:rsidR="00C17065" w:rsidRDefault="00C17065" w:rsidP="00227752">
      <w:pPr>
        <w:spacing w:line="240" w:lineRule="auto"/>
      </w:pPr>
      <w:r>
        <w:continuationSeparator/>
      </w:r>
    </w:p>
  </w:footnote>
  <w:footnote w:type="continuationNotice" w:id="1">
    <w:p w14:paraId="42D20879" w14:textId="77777777" w:rsidR="00C17065" w:rsidRDefault="00C1706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90E"/>
    <w:multiLevelType w:val="hybridMultilevel"/>
    <w:tmpl w:val="FB885264"/>
    <w:lvl w:ilvl="0" w:tplc="140A254A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ED7D31" w:themeColor="accent2"/>
        <w:sz w:val="28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55DC5"/>
    <w:multiLevelType w:val="multilevel"/>
    <w:tmpl w:val="0413001D"/>
    <w:numStyleLink w:val="UnorderedList"/>
  </w:abstractNum>
  <w:abstractNum w:abstractNumId="2" w15:restartNumberingAfterBreak="0">
    <w:nsid w:val="129F0449"/>
    <w:multiLevelType w:val="multilevel"/>
    <w:tmpl w:val="0413001D"/>
    <w:styleLink w:val="Unordered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B3D19C4"/>
    <w:multiLevelType w:val="hybridMultilevel"/>
    <w:tmpl w:val="65BA316C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D1DAE"/>
    <w:multiLevelType w:val="multilevel"/>
    <w:tmpl w:val="D33E986C"/>
    <w:styleLink w:val="OrderedList"/>
    <w:lvl w:ilvl="0">
      <w:start w:val="1"/>
      <w:numFmt w:val="decimal"/>
      <w:lvlText w:val="%1."/>
      <w:lvlJc w:val="left"/>
      <w:pPr>
        <w:ind w:left="720" w:hanging="360"/>
      </w:pPr>
      <w:rPr>
        <w:rFonts w:ascii="Sansation" w:hAnsi="Sansation" w:hint="default"/>
        <w:b/>
        <w:i w:val="0"/>
        <w:color w:val="FF7A0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C0FB0"/>
    <w:multiLevelType w:val="multilevel"/>
    <w:tmpl w:val="0413001D"/>
    <w:numStyleLink w:val="UnorderedList"/>
  </w:abstractNum>
  <w:abstractNum w:abstractNumId="6" w15:restartNumberingAfterBreak="0">
    <w:nsid w:val="282A0797"/>
    <w:multiLevelType w:val="hybridMultilevel"/>
    <w:tmpl w:val="8C9A681E"/>
    <w:lvl w:ilvl="0" w:tplc="B20E750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 (Body CS)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93C02"/>
    <w:multiLevelType w:val="hybridMultilevel"/>
    <w:tmpl w:val="5A6EA470"/>
    <w:lvl w:ilvl="0" w:tplc="8E5278F2">
      <w:start w:val="1"/>
      <w:numFmt w:val="decimal"/>
      <w:lvlText w:val="(%1)"/>
      <w:lvlJc w:val="left"/>
      <w:pPr>
        <w:ind w:left="43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5040" w:hanging="360"/>
      </w:pPr>
    </w:lvl>
    <w:lvl w:ilvl="2" w:tplc="0413001B" w:tentative="1">
      <w:start w:val="1"/>
      <w:numFmt w:val="lowerRoman"/>
      <w:lvlText w:val="%3."/>
      <w:lvlJc w:val="right"/>
      <w:pPr>
        <w:ind w:left="5760" w:hanging="180"/>
      </w:pPr>
    </w:lvl>
    <w:lvl w:ilvl="3" w:tplc="0413000F" w:tentative="1">
      <w:start w:val="1"/>
      <w:numFmt w:val="decimal"/>
      <w:lvlText w:val="%4."/>
      <w:lvlJc w:val="left"/>
      <w:pPr>
        <w:ind w:left="6480" w:hanging="360"/>
      </w:pPr>
    </w:lvl>
    <w:lvl w:ilvl="4" w:tplc="04130019" w:tentative="1">
      <w:start w:val="1"/>
      <w:numFmt w:val="lowerLetter"/>
      <w:lvlText w:val="%5."/>
      <w:lvlJc w:val="left"/>
      <w:pPr>
        <w:ind w:left="7200" w:hanging="360"/>
      </w:pPr>
    </w:lvl>
    <w:lvl w:ilvl="5" w:tplc="0413001B" w:tentative="1">
      <w:start w:val="1"/>
      <w:numFmt w:val="lowerRoman"/>
      <w:lvlText w:val="%6."/>
      <w:lvlJc w:val="right"/>
      <w:pPr>
        <w:ind w:left="7920" w:hanging="180"/>
      </w:pPr>
    </w:lvl>
    <w:lvl w:ilvl="6" w:tplc="0413000F" w:tentative="1">
      <w:start w:val="1"/>
      <w:numFmt w:val="decimal"/>
      <w:lvlText w:val="%7."/>
      <w:lvlJc w:val="left"/>
      <w:pPr>
        <w:ind w:left="8640" w:hanging="360"/>
      </w:pPr>
    </w:lvl>
    <w:lvl w:ilvl="7" w:tplc="04130019" w:tentative="1">
      <w:start w:val="1"/>
      <w:numFmt w:val="lowerLetter"/>
      <w:lvlText w:val="%8."/>
      <w:lvlJc w:val="left"/>
      <w:pPr>
        <w:ind w:left="9360" w:hanging="360"/>
      </w:pPr>
    </w:lvl>
    <w:lvl w:ilvl="8" w:tplc="0413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 w15:restartNumberingAfterBreak="0">
    <w:nsid w:val="44AF4059"/>
    <w:multiLevelType w:val="multilevel"/>
    <w:tmpl w:val="A9E061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75B34F8"/>
    <w:multiLevelType w:val="hybridMultilevel"/>
    <w:tmpl w:val="A61066CC"/>
    <w:lvl w:ilvl="0" w:tplc="0413000F">
      <w:start w:val="1"/>
      <w:numFmt w:val="decimal"/>
      <w:lvlText w:val="%1."/>
      <w:lvlJc w:val="left"/>
      <w:pPr>
        <w:ind w:left="1440" w:hanging="360"/>
      </w:p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76D59A9"/>
    <w:multiLevelType w:val="hybridMultilevel"/>
    <w:tmpl w:val="F3102E48"/>
    <w:lvl w:ilvl="0" w:tplc="6164D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21C12"/>
    <w:multiLevelType w:val="hybridMultilevel"/>
    <w:tmpl w:val="DE4C8714"/>
    <w:lvl w:ilvl="0" w:tplc="A46677C2">
      <w:start w:val="1"/>
      <w:numFmt w:val="decimal"/>
      <w:lvlText w:val="(%1)"/>
      <w:lvlJc w:val="left"/>
      <w:pPr>
        <w:ind w:left="1224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2960" w:hanging="360"/>
      </w:pPr>
    </w:lvl>
    <w:lvl w:ilvl="2" w:tplc="0413001B" w:tentative="1">
      <w:start w:val="1"/>
      <w:numFmt w:val="lowerRoman"/>
      <w:lvlText w:val="%3."/>
      <w:lvlJc w:val="right"/>
      <w:pPr>
        <w:ind w:left="13680" w:hanging="180"/>
      </w:pPr>
    </w:lvl>
    <w:lvl w:ilvl="3" w:tplc="0413000F" w:tentative="1">
      <w:start w:val="1"/>
      <w:numFmt w:val="decimal"/>
      <w:lvlText w:val="%4."/>
      <w:lvlJc w:val="left"/>
      <w:pPr>
        <w:ind w:left="14400" w:hanging="360"/>
      </w:pPr>
    </w:lvl>
    <w:lvl w:ilvl="4" w:tplc="04130019" w:tentative="1">
      <w:start w:val="1"/>
      <w:numFmt w:val="lowerLetter"/>
      <w:lvlText w:val="%5."/>
      <w:lvlJc w:val="left"/>
      <w:pPr>
        <w:ind w:left="15120" w:hanging="360"/>
      </w:pPr>
    </w:lvl>
    <w:lvl w:ilvl="5" w:tplc="0413001B" w:tentative="1">
      <w:start w:val="1"/>
      <w:numFmt w:val="lowerRoman"/>
      <w:lvlText w:val="%6."/>
      <w:lvlJc w:val="right"/>
      <w:pPr>
        <w:ind w:left="15840" w:hanging="180"/>
      </w:pPr>
    </w:lvl>
    <w:lvl w:ilvl="6" w:tplc="0413000F" w:tentative="1">
      <w:start w:val="1"/>
      <w:numFmt w:val="decimal"/>
      <w:lvlText w:val="%7."/>
      <w:lvlJc w:val="left"/>
      <w:pPr>
        <w:ind w:left="16560" w:hanging="360"/>
      </w:pPr>
    </w:lvl>
    <w:lvl w:ilvl="7" w:tplc="04130019" w:tentative="1">
      <w:start w:val="1"/>
      <w:numFmt w:val="lowerLetter"/>
      <w:lvlText w:val="%8."/>
      <w:lvlJc w:val="left"/>
      <w:pPr>
        <w:ind w:left="17280" w:hanging="360"/>
      </w:pPr>
    </w:lvl>
    <w:lvl w:ilvl="8" w:tplc="0413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12" w15:restartNumberingAfterBreak="0">
    <w:nsid w:val="50C5604B"/>
    <w:multiLevelType w:val="hybridMultilevel"/>
    <w:tmpl w:val="D59A2CE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25E9F"/>
    <w:multiLevelType w:val="hybridMultilevel"/>
    <w:tmpl w:val="88CC5DE4"/>
    <w:lvl w:ilvl="0" w:tplc="6164D8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B64462"/>
    <w:multiLevelType w:val="hybridMultilevel"/>
    <w:tmpl w:val="F3104754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F36785"/>
    <w:multiLevelType w:val="multilevel"/>
    <w:tmpl w:val="0413001D"/>
    <w:numStyleLink w:val="UnorderedList"/>
  </w:abstractNum>
  <w:abstractNum w:abstractNumId="16" w15:restartNumberingAfterBreak="0">
    <w:nsid w:val="640E45DA"/>
    <w:multiLevelType w:val="multilevel"/>
    <w:tmpl w:val="D33E986C"/>
    <w:numStyleLink w:val="OrderedList"/>
  </w:abstractNum>
  <w:abstractNum w:abstractNumId="17" w15:restartNumberingAfterBreak="0">
    <w:nsid w:val="64A725B9"/>
    <w:multiLevelType w:val="multilevel"/>
    <w:tmpl w:val="D33E986C"/>
    <w:numStyleLink w:val="OrderedList"/>
  </w:abstractNum>
  <w:abstractNum w:abstractNumId="18" w15:restartNumberingAfterBreak="0">
    <w:nsid w:val="6578669E"/>
    <w:multiLevelType w:val="multilevel"/>
    <w:tmpl w:val="226CF348"/>
    <w:lvl w:ilvl="0">
      <w:start w:val="1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D805A60"/>
    <w:multiLevelType w:val="hybridMultilevel"/>
    <w:tmpl w:val="E694818C"/>
    <w:lvl w:ilvl="0" w:tplc="EF02B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BA8FDD4">
      <w:start w:val="21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335369">
    <w:abstractNumId w:val="2"/>
  </w:num>
  <w:num w:numId="2" w16cid:durableId="2038192408">
    <w:abstractNumId w:val="1"/>
  </w:num>
  <w:num w:numId="3" w16cid:durableId="1191643364">
    <w:abstractNumId w:val="5"/>
  </w:num>
  <w:num w:numId="4" w16cid:durableId="1619215695">
    <w:abstractNumId w:val="15"/>
  </w:num>
  <w:num w:numId="5" w16cid:durableId="767314828">
    <w:abstractNumId w:val="17"/>
  </w:num>
  <w:num w:numId="6" w16cid:durableId="1662614531">
    <w:abstractNumId w:val="4"/>
  </w:num>
  <w:num w:numId="7" w16cid:durableId="1861509310">
    <w:abstractNumId w:val="16"/>
  </w:num>
  <w:num w:numId="8" w16cid:durableId="1569534333">
    <w:abstractNumId w:val="18"/>
  </w:num>
  <w:num w:numId="9" w16cid:durableId="1961456063">
    <w:abstractNumId w:val="14"/>
  </w:num>
  <w:num w:numId="10" w16cid:durableId="624697502">
    <w:abstractNumId w:val="9"/>
  </w:num>
  <w:num w:numId="11" w16cid:durableId="357201334">
    <w:abstractNumId w:val="8"/>
  </w:num>
  <w:num w:numId="12" w16cid:durableId="1494418071">
    <w:abstractNumId w:val="12"/>
  </w:num>
  <w:num w:numId="13" w16cid:durableId="1271165955">
    <w:abstractNumId w:val="11"/>
  </w:num>
  <w:num w:numId="14" w16cid:durableId="2126775792">
    <w:abstractNumId w:val="7"/>
  </w:num>
  <w:num w:numId="15" w16cid:durableId="414327859">
    <w:abstractNumId w:val="3"/>
  </w:num>
  <w:num w:numId="16" w16cid:durableId="1137449787">
    <w:abstractNumId w:val="19"/>
  </w:num>
  <w:num w:numId="17" w16cid:durableId="684286768">
    <w:abstractNumId w:val="0"/>
  </w:num>
  <w:num w:numId="18" w16cid:durableId="145754326">
    <w:abstractNumId w:val="10"/>
  </w:num>
  <w:num w:numId="19" w16cid:durableId="1243104258">
    <w:abstractNumId w:val="13"/>
  </w:num>
  <w:num w:numId="20" w16cid:durableId="803891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QwM7SwNDK2NDIytzRQ0lEKTi0uzszPAykwqgUAEz9lkSwAAAA="/>
  </w:docVars>
  <w:rsids>
    <w:rsidRoot w:val="00881D2D"/>
    <w:rsid w:val="0002116D"/>
    <w:rsid w:val="00031E57"/>
    <w:rsid w:val="00033359"/>
    <w:rsid w:val="0006161D"/>
    <w:rsid w:val="000777B0"/>
    <w:rsid w:val="00080979"/>
    <w:rsid w:val="000C04CB"/>
    <w:rsid w:val="000C5F1D"/>
    <w:rsid w:val="000D624B"/>
    <w:rsid w:val="000E3515"/>
    <w:rsid w:val="000F7F6A"/>
    <w:rsid w:val="00104380"/>
    <w:rsid w:val="00110F8C"/>
    <w:rsid w:val="00132933"/>
    <w:rsid w:val="001359FE"/>
    <w:rsid w:val="001372E0"/>
    <w:rsid w:val="0014152F"/>
    <w:rsid w:val="0015451F"/>
    <w:rsid w:val="001A5295"/>
    <w:rsid w:val="001D302A"/>
    <w:rsid w:val="001D543D"/>
    <w:rsid w:val="001F5D06"/>
    <w:rsid w:val="00215605"/>
    <w:rsid w:val="00216BFF"/>
    <w:rsid w:val="00226EE6"/>
    <w:rsid w:val="00227752"/>
    <w:rsid w:val="0023333C"/>
    <w:rsid w:val="00241E68"/>
    <w:rsid w:val="00254B47"/>
    <w:rsid w:val="002663AA"/>
    <w:rsid w:val="00276420"/>
    <w:rsid w:val="00286763"/>
    <w:rsid w:val="002A3AE1"/>
    <w:rsid w:val="002B09D9"/>
    <w:rsid w:val="002B353B"/>
    <w:rsid w:val="002B3C99"/>
    <w:rsid w:val="002B643F"/>
    <w:rsid w:val="002B7F5F"/>
    <w:rsid w:val="002C098D"/>
    <w:rsid w:val="002C42EB"/>
    <w:rsid w:val="002F114D"/>
    <w:rsid w:val="00312622"/>
    <w:rsid w:val="00327CA9"/>
    <w:rsid w:val="003347B7"/>
    <w:rsid w:val="003520D5"/>
    <w:rsid w:val="00353CFB"/>
    <w:rsid w:val="003611EF"/>
    <w:rsid w:val="00364DAA"/>
    <w:rsid w:val="0038728F"/>
    <w:rsid w:val="00392EF6"/>
    <w:rsid w:val="00393F72"/>
    <w:rsid w:val="003A650C"/>
    <w:rsid w:val="003C53F1"/>
    <w:rsid w:val="003D6B7E"/>
    <w:rsid w:val="004041F5"/>
    <w:rsid w:val="00407F33"/>
    <w:rsid w:val="0041124F"/>
    <w:rsid w:val="00455FF5"/>
    <w:rsid w:val="004568DD"/>
    <w:rsid w:val="0046059B"/>
    <w:rsid w:val="004615B9"/>
    <w:rsid w:val="004772B5"/>
    <w:rsid w:val="004850AE"/>
    <w:rsid w:val="004879E3"/>
    <w:rsid w:val="004936A4"/>
    <w:rsid w:val="004A1777"/>
    <w:rsid w:val="004B3DBB"/>
    <w:rsid w:val="004C476C"/>
    <w:rsid w:val="004E2323"/>
    <w:rsid w:val="004F05D1"/>
    <w:rsid w:val="004F1E78"/>
    <w:rsid w:val="005253EC"/>
    <w:rsid w:val="00526695"/>
    <w:rsid w:val="00530B69"/>
    <w:rsid w:val="0053446A"/>
    <w:rsid w:val="005878C0"/>
    <w:rsid w:val="0059019C"/>
    <w:rsid w:val="0059630A"/>
    <w:rsid w:val="005A3770"/>
    <w:rsid w:val="005A49E5"/>
    <w:rsid w:val="005B4952"/>
    <w:rsid w:val="005CF6B7"/>
    <w:rsid w:val="005D1E84"/>
    <w:rsid w:val="005E158A"/>
    <w:rsid w:val="005F0B4D"/>
    <w:rsid w:val="005F4AE2"/>
    <w:rsid w:val="006063CD"/>
    <w:rsid w:val="00614237"/>
    <w:rsid w:val="0061743B"/>
    <w:rsid w:val="006320F4"/>
    <w:rsid w:val="0065099E"/>
    <w:rsid w:val="00654B92"/>
    <w:rsid w:val="006658DE"/>
    <w:rsid w:val="006717E1"/>
    <w:rsid w:val="006762DF"/>
    <w:rsid w:val="006950AD"/>
    <w:rsid w:val="006B0E43"/>
    <w:rsid w:val="006B6C8E"/>
    <w:rsid w:val="006B7438"/>
    <w:rsid w:val="006E0841"/>
    <w:rsid w:val="006F173F"/>
    <w:rsid w:val="00700E25"/>
    <w:rsid w:val="007017FD"/>
    <w:rsid w:val="00706F82"/>
    <w:rsid w:val="00720C46"/>
    <w:rsid w:val="007224CF"/>
    <w:rsid w:val="00730B24"/>
    <w:rsid w:val="007347EE"/>
    <w:rsid w:val="00746707"/>
    <w:rsid w:val="007539F0"/>
    <w:rsid w:val="00767B13"/>
    <w:rsid w:val="00780168"/>
    <w:rsid w:val="00786A50"/>
    <w:rsid w:val="00787C1E"/>
    <w:rsid w:val="007A03B2"/>
    <w:rsid w:val="007A17B0"/>
    <w:rsid w:val="007B7B82"/>
    <w:rsid w:val="007E232E"/>
    <w:rsid w:val="00806217"/>
    <w:rsid w:val="008256BA"/>
    <w:rsid w:val="00831545"/>
    <w:rsid w:val="00834FD7"/>
    <w:rsid w:val="00855496"/>
    <w:rsid w:val="00860A6B"/>
    <w:rsid w:val="00866EA9"/>
    <w:rsid w:val="00870545"/>
    <w:rsid w:val="008731C8"/>
    <w:rsid w:val="008810F8"/>
    <w:rsid w:val="00881D2D"/>
    <w:rsid w:val="00892D68"/>
    <w:rsid w:val="00897114"/>
    <w:rsid w:val="008973B6"/>
    <w:rsid w:val="008A0DCF"/>
    <w:rsid w:val="008C7D14"/>
    <w:rsid w:val="008D2573"/>
    <w:rsid w:val="008D7940"/>
    <w:rsid w:val="008D7E58"/>
    <w:rsid w:val="008E1BC9"/>
    <w:rsid w:val="008E508D"/>
    <w:rsid w:val="008F7C06"/>
    <w:rsid w:val="00916071"/>
    <w:rsid w:val="00916B03"/>
    <w:rsid w:val="00957D61"/>
    <w:rsid w:val="00971F3C"/>
    <w:rsid w:val="00974984"/>
    <w:rsid w:val="009923F4"/>
    <w:rsid w:val="009A2FC0"/>
    <w:rsid w:val="009B49EA"/>
    <w:rsid w:val="009C0298"/>
    <w:rsid w:val="009E26F5"/>
    <w:rsid w:val="009F71B6"/>
    <w:rsid w:val="00A057EB"/>
    <w:rsid w:val="00A1510C"/>
    <w:rsid w:val="00A248F1"/>
    <w:rsid w:val="00A27DAF"/>
    <w:rsid w:val="00A32432"/>
    <w:rsid w:val="00A357F2"/>
    <w:rsid w:val="00A54A66"/>
    <w:rsid w:val="00A60A55"/>
    <w:rsid w:val="00A706DA"/>
    <w:rsid w:val="00A835D7"/>
    <w:rsid w:val="00AC3499"/>
    <w:rsid w:val="00AD25F8"/>
    <w:rsid w:val="00AF5B15"/>
    <w:rsid w:val="00B1587F"/>
    <w:rsid w:val="00B17926"/>
    <w:rsid w:val="00B30782"/>
    <w:rsid w:val="00B362E6"/>
    <w:rsid w:val="00B5235A"/>
    <w:rsid w:val="00B54476"/>
    <w:rsid w:val="00B71D62"/>
    <w:rsid w:val="00B85B5C"/>
    <w:rsid w:val="00B85DAA"/>
    <w:rsid w:val="00B87225"/>
    <w:rsid w:val="00B95D5E"/>
    <w:rsid w:val="00BC08A7"/>
    <w:rsid w:val="00BC3B8D"/>
    <w:rsid w:val="00BD79D5"/>
    <w:rsid w:val="00BF0D9E"/>
    <w:rsid w:val="00BF671F"/>
    <w:rsid w:val="00BF79BE"/>
    <w:rsid w:val="00C027B3"/>
    <w:rsid w:val="00C06097"/>
    <w:rsid w:val="00C17065"/>
    <w:rsid w:val="00C75A98"/>
    <w:rsid w:val="00C76D15"/>
    <w:rsid w:val="00C94ABA"/>
    <w:rsid w:val="00C95ED4"/>
    <w:rsid w:val="00CA2679"/>
    <w:rsid w:val="00CB0A3C"/>
    <w:rsid w:val="00CB5D39"/>
    <w:rsid w:val="00CD53AE"/>
    <w:rsid w:val="00CD71DC"/>
    <w:rsid w:val="00CE5836"/>
    <w:rsid w:val="00CF35D3"/>
    <w:rsid w:val="00D15380"/>
    <w:rsid w:val="00D22655"/>
    <w:rsid w:val="00D430D6"/>
    <w:rsid w:val="00D65111"/>
    <w:rsid w:val="00D676AB"/>
    <w:rsid w:val="00D73F2C"/>
    <w:rsid w:val="00D76BE0"/>
    <w:rsid w:val="00D86280"/>
    <w:rsid w:val="00DA3165"/>
    <w:rsid w:val="00DB30F2"/>
    <w:rsid w:val="00DC2C46"/>
    <w:rsid w:val="00DC6C1B"/>
    <w:rsid w:val="00DC6FAF"/>
    <w:rsid w:val="00DD0985"/>
    <w:rsid w:val="00DF1354"/>
    <w:rsid w:val="00E225B7"/>
    <w:rsid w:val="00E44AC8"/>
    <w:rsid w:val="00E47FD0"/>
    <w:rsid w:val="00E50252"/>
    <w:rsid w:val="00E54749"/>
    <w:rsid w:val="00E6235E"/>
    <w:rsid w:val="00E712AD"/>
    <w:rsid w:val="00E84887"/>
    <w:rsid w:val="00F0238E"/>
    <w:rsid w:val="00F0429C"/>
    <w:rsid w:val="00F05027"/>
    <w:rsid w:val="00F0622E"/>
    <w:rsid w:val="00F112D0"/>
    <w:rsid w:val="00F230DA"/>
    <w:rsid w:val="00F32FCA"/>
    <w:rsid w:val="00F54BB9"/>
    <w:rsid w:val="00F54D4E"/>
    <w:rsid w:val="00F56D52"/>
    <w:rsid w:val="00F60075"/>
    <w:rsid w:val="00F700DB"/>
    <w:rsid w:val="00F847A4"/>
    <w:rsid w:val="00F86492"/>
    <w:rsid w:val="00F921BF"/>
    <w:rsid w:val="00F93D9B"/>
    <w:rsid w:val="00FA53FC"/>
    <w:rsid w:val="00FC38BF"/>
    <w:rsid w:val="00FE3F92"/>
    <w:rsid w:val="00FF2464"/>
    <w:rsid w:val="00FF3A0D"/>
    <w:rsid w:val="014700CF"/>
    <w:rsid w:val="02A398D1"/>
    <w:rsid w:val="02B5CB8E"/>
    <w:rsid w:val="0480154F"/>
    <w:rsid w:val="0499881F"/>
    <w:rsid w:val="04ECC09A"/>
    <w:rsid w:val="06B36C09"/>
    <w:rsid w:val="06E5C53F"/>
    <w:rsid w:val="070135A8"/>
    <w:rsid w:val="07C88E7A"/>
    <w:rsid w:val="0805EE3C"/>
    <w:rsid w:val="08879EA5"/>
    <w:rsid w:val="08A94AA7"/>
    <w:rsid w:val="0A11E6EB"/>
    <w:rsid w:val="0A30C5AF"/>
    <w:rsid w:val="0A325B36"/>
    <w:rsid w:val="0C18CE87"/>
    <w:rsid w:val="0C457AED"/>
    <w:rsid w:val="0D4CD080"/>
    <w:rsid w:val="0D99599E"/>
    <w:rsid w:val="0DC32A25"/>
    <w:rsid w:val="0F908D56"/>
    <w:rsid w:val="0FBAF634"/>
    <w:rsid w:val="10159F59"/>
    <w:rsid w:val="10ECBF0F"/>
    <w:rsid w:val="112984C0"/>
    <w:rsid w:val="121C95E0"/>
    <w:rsid w:val="13043862"/>
    <w:rsid w:val="13C41B46"/>
    <w:rsid w:val="13C44847"/>
    <w:rsid w:val="145691E6"/>
    <w:rsid w:val="14857E12"/>
    <w:rsid w:val="14B16866"/>
    <w:rsid w:val="15431379"/>
    <w:rsid w:val="16218C98"/>
    <w:rsid w:val="164E2A9C"/>
    <w:rsid w:val="16A5F2ED"/>
    <w:rsid w:val="18CBFECE"/>
    <w:rsid w:val="1905431C"/>
    <w:rsid w:val="196998B0"/>
    <w:rsid w:val="1A5D1B15"/>
    <w:rsid w:val="1B2D228E"/>
    <w:rsid w:val="1B8DF7D2"/>
    <w:rsid w:val="1BCF5A2C"/>
    <w:rsid w:val="1C07CAD1"/>
    <w:rsid w:val="1C2A4985"/>
    <w:rsid w:val="1D28054E"/>
    <w:rsid w:val="1E33515F"/>
    <w:rsid w:val="1E45C523"/>
    <w:rsid w:val="1F13EFBB"/>
    <w:rsid w:val="1F39BAE7"/>
    <w:rsid w:val="222D60D9"/>
    <w:rsid w:val="24395F43"/>
    <w:rsid w:val="2520BCDB"/>
    <w:rsid w:val="255627FD"/>
    <w:rsid w:val="2581181D"/>
    <w:rsid w:val="25CB94DF"/>
    <w:rsid w:val="25F680EB"/>
    <w:rsid w:val="2650D708"/>
    <w:rsid w:val="265FC58A"/>
    <w:rsid w:val="2766D731"/>
    <w:rsid w:val="27CFE9BC"/>
    <w:rsid w:val="29906550"/>
    <w:rsid w:val="29E9CFAB"/>
    <w:rsid w:val="2AFC1861"/>
    <w:rsid w:val="2B215794"/>
    <w:rsid w:val="2D0CAC1F"/>
    <w:rsid w:val="2E03DF1D"/>
    <w:rsid w:val="2E2F46F3"/>
    <w:rsid w:val="2FFA7BD5"/>
    <w:rsid w:val="31CBFA54"/>
    <w:rsid w:val="32A885A5"/>
    <w:rsid w:val="3367CAB5"/>
    <w:rsid w:val="34BFC0FE"/>
    <w:rsid w:val="3558C4B8"/>
    <w:rsid w:val="35850B29"/>
    <w:rsid w:val="35E416E6"/>
    <w:rsid w:val="3686E39D"/>
    <w:rsid w:val="37491E47"/>
    <w:rsid w:val="3754BB8F"/>
    <w:rsid w:val="378F1155"/>
    <w:rsid w:val="38E4EEA8"/>
    <w:rsid w:val="3AEB91EE"/>
    <w:rsid w:val="3BA6B924"/>
    <w:rsid w:val="3CDE29DC"/>
    <w:rsid w:val="3E75B627"/>
    <w:rsid w:val="3FE56DD7"/>
    <w:rsid w:val="4015CA9E"/>
    <w:rsid w:val="404D7732"/>
    <w:rsid w:val="42C1874D"/>
    <w:rsid w:val="43001458"/>
    <w:rsid w:val="4467DA2B"/>
    <w:rsid w:val="4574FFF3"/>
    <w:rsid w:val="467950F0"/>
    <w:rsid w:val="4797CDA6"/>
    <w:rsid w:val="48B84D9E"/>
    <w:rsid w:val="49A38487"/>
    <w:rsid w:val="49D38569"/>
    <w:rsid w:val="49FD9AC5"/>
    <w:rsid w:val="4A7E1F1D"/>
    <w:rsid w:val="4B587D45"/>
    <w:rsid w:val="4B5A056B"/>
    <w:rsid w:val="4B7A1AA1"/>
    <w:rsid w:val="4BD6277F"/>
    <w:rsid w:val="4CA0F929"/>
    <w:rsid w:val="4CE312CF"/>
    <w:rsid w:val="4D5C95CD"/>
    <w:rsid w:val="4E3373DC"/>
    <w:rsid w:val="4E863410"/>
    <w:rsid w:val="4F18291A"/>
    <w:rsid w:val="4F519040"/>
    <w:rsid w:val="4FE2F5B7"/>
    <w:rsid w:val="504B36B0"/>
    <w:rsid w:val="50A017FA"/>
    <w:rsid w:val="51604845"/>
    <w:rsid w:val="522B4A48"/>
    <w:rsid w:val="53544C91"/>
    <w:rsid w:val="53F819C8"/>
    <w:rsid w:val="5464FA6E"/>
    <w:rsid w:val="54727D50"/>
    <w:rsid w:val="55782DE8"/>
    <w:rsid w:val="5836D814"/>
    <w:rsid w:val="58CB408B"/>
    <w:rsid w:val="59D2A875"/>
    <w:rsid w:val="5A0A4AD0"/>
    <w:rsid w:val="5A9442E7"/>
    <w:rsid w:val="5A9BCBC6"/>
    <w:rsid w:val="5B029F4F"/>
    <w:rsid w:val="5B990E0F"/>
    <w:rsid w:val="5C301348"/>
    <w:rsid w:val="5CE2067A"/>
    <w:rsid w:val="5D40155E"/>
    <w:rsid w:val="5F0FE7CE"/>
    <w:rsid w:val="5F8DB173"/>
    <w:rsid w:val="610B71F1"/>
    <w:rsid w:val="6168707E"/>
    <w:rsid w:val="6194F9F5"/>
    <w:rsid w:val="61DDBA5A"/>
    <w:rsid w:val="621ECC47"/>
    <w:rsid w:val="62657291"/>
    <w:rsid w:val="63739FF3"/>
    <w:rsid w:val="63DBD026"/>
    <w:rsid w:val="64672203"/>
    <w:rsid w:val="64C8EEF0"/>
    <w:rsid w:val="66D8355B"/>
    <w:rsid w:val="6738E3B4"/>
    <w:rsid w:val="683BE940"/>
    <w:rsid w:val="688E1C76"/>
    <w:rsid w:val="68BC143E"/>
    <w:rsid w:val="692B048A"/>
    <w:rsid w:val="69D1C0BE"/>
    <w:rsid w:val="6A3A6462"/>
    <w:rsid w:val="6AB25437"/>
    <w:rsid w:val="6B5498D1"/>
    <w:rsid w:val="6BDDF74A"/>
    <w:rsid w:val="6BDE96C1"/>
    <w:rsid w:val="6C9EF989"/>
    <w:rsid w:val="6CEF2537"/>
    <w:rsid w:val="6D0E1D54"/>
    <w:rsid w:val="6D9F9207"/>
    <w:rsid w:val="6DB82624"/>
    <w:rsid w:val="6E5399F2"/>
    <w:rsid w:val="6EE2FFEE"/>
    <w:rsid w:val="702DD2C8"/>
    <w:rsid w:val="71769891"/>
    <w:rsid w:val="71BF4B6D"/>
    <w:rsid w:val="71D82016"/>
    <w:rsid w:val="7247D08B"/>
    <w:rsid w:val="725E99EF"/>
    <w:rsid w:val="7284E5C0"/>
    <w:rsid w:val="72BDC993"/>
    <w:rsid w:val="73FD354C"/>
    <w:rsid w:val="74372F87"/>
    <w:rsid w:val="77DBA5AF"/>
    <w:rsid w:val="78A44A3C"/>
    <w:rsid w:val="79262A2B"/>
    <w:rsid w:val="7A8A32D3"/>
    <w:rsid w:val="7AD961AE"/>
    <w:rsid w:val="7B7CBC1D"/>
    <w:rsid w:val="7C2744EB"/>
    <w:rsid w:val="7C644862"/>
    <w:rsid w:val="7C670AE9"/>
    <w:rsid w:val="7D1304E8"/>
    <w:rsid w:val="7D41C13D"/>
    <w:rsid w:val="7D5BD719"/>
    <w:rsid w:val="7DE6F066"/>
    <w:rsid w:val="7E13C96D"/>
    <w:rsid w:val="7E666253"/>
    <w:rsid w:val="7EEBC846"/>
    <w:rsid w:val="7EFFBB7D"/>
    <w:rsid w:val="7F9BE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CDE00E"/>
  <w15:chartTrackingRefBased/>
  <w15:docId w15:val="{F73820FC-4BA4-4554-A605-6C98B4BA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3B"/>
    <w:pPr>
      <w:spacing w:line="340" w:lineRule="exact"/>
    </w:pPr>
    <w:rPr>
      <w:rFonts w:ascii="Sansation" w:hAnsi="Sansation"/>
      <w:color w:val="5E665E"/>
      <w:sz w:val="20"/>
    </w:rPr>
  </w:style>
  <w:style w:type="paragraph" w:styleId="Heading1">
    <w:name w:val="heading 1"/>
    <w:aliases w:val="header"/>
    <w:next w:val="Normal"/>
    <w:link w:val="Heading1Char"/>
    <w:uiPriority w:val="9"/>
    <w:qFormat/>
    <w:rsid w:val="008256BA"/>
    <w:pPr>
      <w:keepNext/>
      <w:keepLines/>
      <w:spacing w:before="240"/>
      <w:outlineLvl w:val="0"/>
    </w:pPr>
    <w:rPr>
      <w:rFonts w:ascii="Sansation" w:eastAsiaTheme="majorEastAsia" w:hAnsi="Sansation" w:cstheme="majorBidi"/>
      <w:b/>
      <w:color w:val="005413"/>
      <w:sz w:val="48"/>
      <w:szCs w:val="32"/>
    </w:rPr>
  </w:style>
  <w:style w:type="paragraph" w:styleId="Heading2">
    <w:name w:val="heading 2"/>
    <w:aliases w:val="Subheader"/>
    <w:next w:val="Normal"/>
    <w:link w:val="Heading2Char"/>
    <w:uiPriority w:val="9"/>
    <w:unhideWhenUsed/>
    <w:qFormat/>
    <w:rsid w:val="00F05027"/>
    <w:pPr>
      <w:keepNext/>
      <w:keepLines/>
      <w:spacing w:before="40" w:after="120"/>
      <w:outlineLvl w:val="1"/>
    </w:pPr>
    <w:rPr>
      <w:rFonts w:ascii="Sansation" w:eastAsiaTheme="majorEastAsia" w:hAnsi="Sansation" w:cstheme="majorBidi"/>
      <w:b/>
      <w:color w:val="005413"/>
      <w:sz w:val="30"/>
      <w:szCs w:val="26"/>
    </w:rPr>
  </w:style>
  <w:style w:type="paragraph" w:styleId="Heading3">
    <w:name w:val="heading 3"/>
    <w:aliases w:val="Kopje"/>
    <w:basedOn w:val="Normal"/>
    <w:next w:val="Normal"/>
    <w:link w:val="Heading3Char"/>
    <w:uiPriority w:val="9"/>
    <w:unhideWhenUsed/>
    <w:qFormat/>
    <w:rsid w:val="00F05027"/>
    <w:pPr>
      <w:keepNext/>
      <w:keepLines/>
      <w:spacing w:before="40" w:after="120"/>
      <w:outlineLvl w:val="2"/>
    </w:pPr>
    <w:rPr>
      <w:rFonts w:eastAsiaTheme="majorEastAsia" w:cstheme="majorBidi"/>
      <w:b/>
      <w:color w:val="005413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B35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775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7752"/>
  </w:style>
  <w:style w:type="paragraph" w:styleId="Footer">
    <w:name w:val="footer"/>
    <w:basedOn w:val="Normal"/>
    <w:link w:val="FooterChar"/>
    <w:uiPriority w:val="99"/>
    <w:unhideWhenUsed/>
    <w:rsid w:val="0022775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7752"/>
  </w:style>
  <w:style w:type="character" w:customStyle="1" w:styleId="Heading1Char">
    <w:name w:val="Heading 1 Char"/>
    <w:aliases w:val="header Char"/>
    <w:basedOn w:val="DefaultParagraphFont"/>
    <w:link w:val="Heading1"/>
    <w:uiPriority w:val="9"/>
    <w:rsid w:val="008256BA"/>
    <w:rPr>
      <w:rFonts w:ascii="Sansation" w:eastAsiaTheme="majorEastAsia" w:hAnsi="Sansation" w:cstheme="majorBidi"/>
      <w:b/>
      <w:color w:val="005413"/>
      <w:sz w:val="48"/>
      <w:szCs w:val="32"/>
    </w:rPr>
  </w:style>
  <w:style w:type="paragraph" w:styleId="Title">
    <w:name w:val="Title"/>
    <w:next w:val="Normal"/>
    <w:link w:val="TitleChar"/>
    <w:uiPriority w:val="10"/>
    <w:rsid w:val="008256BA"/>
    <w:rPr>
      <w:rFonts w:ascii="Sansation" w:hAnsi="Sansation"/>
      <w:b/>
      <w:bCs/>
      <w:color w:val="FFFFFF" w:themeColor="background1"/>
      <w:sz w:val="96"/>
      <w:szCs w:val="9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256BA"/>
    <w:rPr>
      <w:rFonts w:ascii="Sansation" w:hAnsi="Sansation"/>
      <w:b/>
      <w:bCs/>
      <w:color w:val="FFFFFF" w:themeColor="background1"/>
      <w:sz w:val="96"/>
      <w:szCs w:val="96"/>
      <w:lang w:val="en-US"/>
    </w:rPr>
  </w:style>
  <w:style w:type="paragraph" w:styleId="Subtitle">
    <w:name w:val="Subtitle"/>
    <w:aliases w:val="Subtitel"/>
    <w:next w:val="Normal"/>
    <w:link w:val="SubtitleChar"/>
    <w:uiPriority w:val="11"/>
    <w:rsid w:val="008256BA"/>
    <w:pPr>
      <w:spacing w:line="276" w:lineRule="auto"/>
    </w:pPr>
    <w:rPr>
      <w:rFonts w:ascii="Sansation" w:eastAsia="Times New Roman" w:hAnsi="Sansation" w:cs="Times New Roman"/>
      <w:b/>
      <w:bCs/>
      <w:color w:val="FFFFFF" w:themeColor="background1"/>
      <w:sz w:val="30"/>
      <w:szCs w:val="30"/>
      <w:lang w:val="en-US" w:eastAsia="nl-NL"/>
    </w:rPr>
  </w:style>
  <w:style w:type="character" w:customStyle="1" w:styleId="SubtitleChar">
    <w:name w:val="Subtitle Char"/>
    <w:aliases w:val="Subtitel Char"/>
    <w:basedOn w:val="DefaultParagraphFont"/>
    <w:link w:val="Subtitle"/>
    <w:uiPriority w:val="11"/>
    <w:rsid w:val="008256BA"/>
    <w:rPr>
      <w:rFonts w:ascii="Sansation" w:eastAsia="Times New Roman" w:hAnsi="Sansation" w:cs="Times New Roman"/>
      <w:b/>
      <w:bCs/>
      <w:color w:val="FFFFFF" w:themeColor="background1"/>
      <w:sz w:val="30"/>
      <w:szCs w:val="30"/>
      <w:lang w:val="en-US" w:eastAsia="nl-NL"/>
    </w:rPr>
  </w:style>
  <w:style w:type="character" w:customStyle="1" w:styleId="Heading2Char">
    <w:name w:val="Heading 2 Char"/>
    <w:aliases w:val="Subheader Char"/>
    <w:basedOn w:val="DefaultParagraphFont"/>
    <w:link w:val="Heading2"/>
    <w:uiPriority w:val="9"/>
    <w:rsid w:val="00F05027"/>
    <w:rPr>
      <w:rFonts w:ascii="Sansation" w:eastAsiaTheme="majorEastAsia" w:hAnsi="Sansation" w:cstheme="majorBidi"/>
      <w:b/>
      <w:color w:val="005413"/>
      <w:sz w:val="30"/>
      <w:szCs w:val="26"/>
    </w:rPr>
  </w:style>
  <w:style w:type="character" w:customStyle="1" w:styleId="Heading3Char">
    <w:name w:val="Heading 3 Char"/>
    <w:aliases w:val="Kopje Char"/>
    <w:basedOn w:val="DefaultParagraphFont"/>
    <w:link w:val="Heading3"/>
    <w:uiPriority w:val="9"/>
    <w:rsid w:val="00F05027"/>
    <w:rPr>
      <w:rFonts w:ascii="Sansation" w:eastAsiaTheme="majorEastAsia" w:hAnsi="Sansation" w:cstheme="majorBidi"/>
      <w:b/>
      <w:color w:val="005413"/>
      <w:sz w:val="20"/>
    </w:rPr>
  </w:style>
  <w:style w:type="paragraph" w:styleId="ListParagraph">
    <w:name w:val="List Paragraph"/>
    <w:basedOn w:val="Normal"/>
    <w:uiPriority w:val="34"/>
    <w:qFormat/>
    <w:rsid w:val="00AC3499"/>
    <w:pPr>
      <w:ind w:left="720"/>
      <w:contextualSpacing/>
    </w:pPr>
  </w:style>
  <w:style w:type="numbering" w:customStyle="1" w:styleId="UnorderedList">
    <w:name w:val="Unordered List"/>
    <w:uiPriority w:val="99"/>
    <w:rsid w:val="00AC3499"/>
    <w:pPr>
      <w:numPr>
        <w:numId w:val="1"/>
      </w:numPr>
    </w:pPr>
  </w:style>
  <w:style w:type="paragraph" w:customStyle="1" w:styleId="UnorderedLists">
    <w:name w:val="Unordered Lists"/>
    <w:basedOn w:val="Normal"/>
    <w:qFormat/>
    <w:rsid w:val="00BC3B8D"/>
    <w:pPr>
      <w:spacing w:after="120" w:line="276" w:lineRule="auto"/>
      <w:ind w:left="360" w:hanging="360"/>
    </w:pPr>
    <w:rPr>
      <w:lang w:val="en-US" w:eastAsia="nl-NL"/>
    </w:rPr>
  </w:style>
  <w:style w:type="numbering" w:customStyle="1" w:styleId="OrderedList">
    <w:name w:val="Ordered List"/>
    <w:uiPriority w:val="99"/>
    <w:rsid w:val="00BC3B8D"/>
    <w:pPr>
      <w:numPr>
        <w:numId w:val="6"/>
      </w:numPr>
    </w:pPr>
  </w:style>
  <w:style w:type="paragraph" w:customStyle="1" w:styleId="OrderedLists">
    <w:name w:val="Ordered Lists"/>
    <w:basedOn w:val="Normal"/>
    <w:qFormat/>
    <w:rsid w:val="00BC3B8D"/>
    <w:pPr>
      <w:spacing w:after="120" w:line="276" w:lineRule="auto"/>
      <w:ind w:left="720" w:hanging="360"/>
    </w:pPr>
  </w:style>
  <w:style w:type="paragraph" w:customStyle="1" w:styleId="Uitgelicht">
    <w:name w:val="Uitgelicht"/>
    <w:qFormat/>
    <w:rsid w:val="00BC3B8D"/>
    <w:pPr>
      <w:spacing w:line="340" w:lineRule="exact"/>
      <w:ind w:left="907"/>
    </w:pPr>
    <w:rPr>
      <w:rFonts w:ascii="Sansation" w:eastAsia="Times New Roman" w:hAnsi="Sansation" w:cs="Times New Roman"/>
      <w:i/>
      <w:color w:val="FF7A00"/>
      <w:sz w:val="20"/>
      <w:lang w:eastAsia="nl-NL"/>
    </w:rPr>
  </w:style>
  <w:style w:type="table" w:styleId="TableGrid">
    <w:name w:val="Table Grid"/>
    <w:basedOn w:val="TableNormal"/>
    <w:uiPriority w:val="39"/>
    <w:rsid w:val="009A2F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iPTabel">
    <w:name w:val="DiP Tabel"/>
    <w:basedOn w:val="TableNormal"/>
    <w:uiPriority w:val="99"/>
    <w:rsid w:val="007E232E"/>
    <w:rPr>
      <w:rFonts w:ascii="Sansation" w:hAnsi="Sansation"/>
      <w:b/>
      <w:color w:val="FFFFFF" w:themeColor="background1"/>
    </w:rPr>
    <w:tblPr>
      <w:tblStyleRow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auto"/>
    </w:tcPr>
    <w:tblStylePr w:type="firstRow">
      <w:rPr>
        <w:rFonts w:ascii="Times New Roman (Body CS)" w:hAnsi="Times New Roman (Body CS)"/>
        <w:b/>
        <w:i w:val="0"/>
        <w:color w:val="E7EAE7"/>
      </w:rPr>
      <w:tblPr/>
      <w:tcPr>
        <w:shd w:val="clear" w:color="auto" w:fill="005413"/>
      </w:tcPr>
    </w:tblStylePr>
    <w:tblStylePr w:type="band1Horz">
      <w:rPr>
        <w:rFonts w:ascii="Times New Roman (Body CS)" w:hAnsi="Times New Roman (Body CS)"/>
        <w:color w:val="5E665E"/>
        <w:sz w:val="20"/>
      </w:rPr>
      <w:tblPr/>
      <w:tcPr>
        <w:shd w:val="clear" w:color="auto" w:fill="CCD3CC"/>
      </w:tcPr>
    </w:tblStylePr>
    <w:tblStylePr w:type="band2Horz">
      <w:rPr>
        <w:rFonts w:ascii="Times New Roman (Body CS)" w:hAnsi="Times New Roman (Body CS)"/>
        <w:color w:val="5E665E"/>
      </w:rPr>
      <w:tblPr/>
      <w:tcPr>
        <w:shd w:val="clear" w:color="auto" w:fill="E7EAE7"/>
      </w:tcPr>
    </w:tblStylePr>
  </w:style>
  <w:style w:type="table" w:styleId="ListTable7Colorful-Accent6">
    <w:name w:val="List Table 7 Colorful Accent 6"/>
    <w:basedOn w:val="TableNormal"/>
    <w:uiPriority w:val="52"/>
    <w:rsid w:val="009A2FC0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54B92"/>
  </w:style>
  <w:style w:type="table" w:styleId="TableGridLight">
    <w:name w:val="Grid Table Light"/>
    <w:basedOn w:val="TableNormal"/>
    <w:uiPriority w:val="40"/>
    <w:rsid w:val="00B1587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B1587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1587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B1587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1587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1587F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1587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1587F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1587F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1587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B1587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2B353B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styleId="Hyperlink">
    <w:name w:val="Hyperlink"/>
    <w:basedOn w:val="DefaultParagraphFont"/>
    <w:uiPriority w:val="99"/>
    <w:unhideWhenUsed/>
    <w:rsid w:val="009160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nibud.nl/onderwerpen/werken/vakantiegeld/%23:~:text=Vakantiegeld%20en%20belastingen,-Ons%20belastingstelsel%20heeft&amp;text=Het%20belastingtarief%20tot%20%E2%82%AC%2075.518,in%20het%20hoogste%20tarief%20valle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igitalpower.sharepoint.com/:v:/s/Organisatie/ESQUj72TtIlLkkLX67u0H10BQExy_UxQ--c-jrjkiDu6Rg?e=8mP7d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upport@alleo.nl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igitalpower.sharepoint.com/sites/Organisatie/Templates/DiP%20template%20(with%20title%20page%20light)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3777C117E8F4490629ADC5280BDCD" ma:contentTypeVersion="14" ma:contentTypeDescription="Een nieuw document maken." ma:contentTypeScope="" ma:versionID="af06415684968a1656e1bba475aafabb">
  <xsd:schema xmlns:xsd="http://www.w3.org/2001/XMLSchema" xmlns:xs="http://www.w3.org/2001/XMLSchema" xmlns:p="http://schemas.microsoft.com/office/2006/metadata/properties" xmlns:ns2="0b4895a4-109c-4734-9b5c-08e0b57b8d04" xmlns:ns3="9b040ff4-24fd-4220-8396-ee1f6ad4992d" targetNamespace="http://schemas.microsoft.com/office/2006/metadata/properties" ma:root="true" ma:fieldsID="00e3554c49079c8e18863c8e75532588" ns2:_="" ns3:_="">
    <xsd:import namespace="0b4895a4-109c-4734-9b5c-08e0b57b8d04"/>
    <xsd:import namespace="9b040ff4-24fd-4220-8396-ee1f6ad499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4895a4-109c-4734-9b5c-08e0b57b8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93bc292-4470-415f-891b-16f65066b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40ff4-24fd-4220-8396-ee1f6ad499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6873769-555d-45d4-9f27-c001d2ff8a92}" ma:internalName="TaxCatchAll" ma:showField="CatchAllData" ma:web="9b040ff4-24fd-4220-8396-ee1f6ad499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040ff4-24fd-4220-8396-ee1f6ad4992d" xsi:nil="true"/>
    <lcf76f155ced4ddcb4097134ff3c332f xmlns="0b4895a4-109c-4734-9b5c-08e0b57b8d0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8F3E2E-7011-4428-8733-4709734EB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4895a4-109c-4734-9b5c-08e0b57b8d04"/>
    <ds:schemaRef ds:uri="9b040ff4-24fd-4220-8396-ee1f6ad499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41F70F-1A4A-3C4C-8616-227E5C273137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FF589CA8-199F-457E-925E-49F76B92B13C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http://schemas.openxmlformats.org/package/2006/metadata/core-properties"/>
    <ds:schemaRef ds:uri="9b040ff4-24fd-4220-8396-ee1f6ad4992d"/>
    <ds:schemaRef ds:uri="0b4895a4-109c-4734-9b5c-08e0b57b8d04"/>
  </ds:schemaRefs>
</ds:datastoreItem>
</file>

<file path=customXml/itemProps4.xml><?xml version="1.0" encoding="utf-8"?>
<ds:datastoreItem xmlns:ds="http://schemas.openxmlformats.org/officeDocument/2006/customXml" ds:itemID="{70E6BB40-5B47-438D-BDF0-8AD6DD8661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DiP%20template%20(with%20title%20page%20light)</Template>
  <TotalTime>2</TotalTime>
  <Pages>4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Snijder</dc:creator>
  <cp:keywords/>
  <dc:description/>
  <cp:lastModifiedBy>Rick Snijder</cp:lastModifiedBy>
  <cp:revision>108</cp:revision>
  <cp:lastPrinted>2022-12-21T05:01:00Z</cp:lastPrinted>
  <dcterms:created xsi:type="dcterms:W3CDTF">2024-01-31T03:15:00Z</dcterms:created>
  <dcterms:modified xsi:type="dcterms:W3CDTF">2024-04-24T12:41:00Z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0x01010035A3777C117E8F4490629ADC5280BDCD</vt:lpwstr>
  </property>
  <property fmtid="{D5CDD505-2E9C-101B-9397-08002B2CF9AE}" pid="3" name="MediaServiceImageTags">
    <vt:lpwstr/>
  </property>
</Properties>
</file>